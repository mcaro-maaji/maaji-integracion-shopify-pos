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71808409" w:displacedByCustomXml="next"/>
    <w:sdt>
      <w:sdtPr>
        <w:id w:val="-389190849"/>
        <w:docPartObj>
          <w:docPartGallery w:val="Cover Pages"/>
          <w:docPartUnique/>
        </w:docPartObj>
      </w:sdtPr>
      <w:sdtEndPr>
        <w:rPr>
          <w:b/>
          <w:bCs/>
        </w:rPr>
      </w:sdtEndPr>
      <w:sdtContent>
        <w:p w14:paraId="3522DED5" w14:textId="4F155C75" w:rsidR="0040302C" w:rsidRPr="00EF7947" w:rsidRDefault="009B063C">
          <w:r w:rsidRPr="00EF7947">
            <w:rPr>
              <w:noProof/>
            </w:rPr>
            <mc:AlternateContent>
              <mc:Choice Requires="wps">
                <w:drawing>
                  <wp:anchor distT="0" distB="0" distL="114300" distR="114300" simplePos="0" relativeHeight="251658241" behindDoc="1" locked="0" layoutInCell="1" allowOverlap="1" wp14:anchorId="32550D22" wp14:editId="0188DA69">
                    <wp:simplePos x="0" y="0"/>
                    <wp:positionH relativeFrom="page">
                      <wp:align>right</wp:align>
                    </wp:positionH>
                    <wp:positionV relativeFrom="page">
                      <wp:align>center</wp:align>
                    </wp:positionV>
                    <wp:extent cx="2190115" cy="9653270"/>
                    <wp:effectExtent l="0" t="0" r="635" b="2540"/>
                    <wp:wrapSquare wrapText="bothSides"/>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466" cy="96532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781DFA" w14:textId="04503A0A" w:rsidR="0040302C" w:rsidRPr="00EF7947" w:rsidRDefault="0040302C">
                                <w:pPr>
                                  <w:pStyle w:val="Subttulo"/>
                                  <w:rPr>
                                    <w:rFonts w:cstheme="minorBidi"/>
                                    <w:color w:val="FFFFFF" w:themeColor="background1"/>
                                    <w:lang w:val="es-CO"/>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74102F6">
                  <v:rect id="Rectangle 472" style="position:absolute;margin-left:121.25pt;margin-top:0;width:172.45pt;height:760.1pt;z-index:-251658239;visibility:visible;mso-wrap-style:square;mso-width-percent:0;mso-height-percent:960;mso-wrap-distance-left:9pt;mso-wrap-distance-top:0;mso-wrap-distance-right:9pt;mso-wrap-distance-bottom:0;mso-position-horizontal:right;mso-position-horizontal-relative:page;mso-position-vertical:center;mso-position-vertical-relative:page;mso-width-percent:0;mso-height-percent:960;mso-width-relative:page;mso-height-relative:page;v-text-anchor:middle" o:spid="_x0000_s1026" fillcolor="#e2f3cc [3215]" stroked="f" strokeweight="2pt" w14:anchorId="32550D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">
                    <v:textbox inset="14.4pt,,14.4pt">
                      <w:txbxContent>
                        <w:p w:rsidRPr="00EF7947" w:rsidR="0040302C" w:rsidRDefault="0040302C" w14:paraId="672A6659" w14:textId="04503A0A">
                          <w:pPr>
                            <w:pStyle w:val="Subttulo"/>
                            <w:rPr>
                              <w:rFonts w:cstheme="minorBidi"/>
                              <w:color w:val="FFFFFF" w:themeColor="background1"/>
                              <w:lang w:val="es-CO"/>
                            </w:rPr>
                          </w:pPr>
                        </w:p>
                      </w:txbxContent>
                    </v:textbox>
                    <w10:wrap type="square" anchorx="page" anchory="page"/>
                  </v:rect>
                </w:pict>
              </mc:Fallback>
            </mc:AlternateContent>
          </w:r>
          <w:r w:rsidR="00180394" w:rsidRPr="00EF7947">
            <w:rPr>
              <w:noProof/>
            </w:rPr>
            <mc:AlternateContent>
              <mc:Choice Requires="wps">
                <w:drawing>
                  <wp:anchor distT="0" distB="0" distL="114300" distR="114300" simplePos="0" relativeHeight="251658240" behindDoc="0" locked="0" layoutInCell="1" allowOverlap="1" wp14:anchorId="33F4C206" wp14:editId="4ECC221C">
                    <wp:simplePos x="0" y="0"/>
                    <wp:positionH relativeFrom="page">
                      <wp:align>left</wp:align>
                    </wp:positionH>
                    <wp:positionV relativeFrom="page">
                      <wp:align>center</wp:align>
                    </wp:positionV>
                    <wp:extent cx="5507939" cy="9653270"/>
                    <wp:effectExtent l="0" t="0" r="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7939" cy="9653270"/>
                            </a:xfrm>
                            <a:prstGeom prst="rect">
                              <a:avLst/>
                            </a:prstGeom>
                            <a:solidFill>
                              <a:schemeClr val="accent1"/>
                            </a:solidFill>
                            <a:ln>
                              <a:noFill/>
                            </a:ln>
                          </wps:spPr>
                          <wps:txbx>
                            <w:txbxContent>
                              <w:p w14:paraId="13B7CA29" w14:textId="39D2D000" w:rsidR="0040302C" w:rsidRPr="00EF7947" w:rsidRDefault="00000000">
                                <w:pPr>
                                  <w:pStyle w:val="Ttulo"/>
                                  <w:jc w:val="right"/>
                                  <w:rPr>
                                    <w:caps/>
                                    <w:color w:val="FFFFFF" w:themeColor="background1"/>
                                    <w:sz w:val="80"/>
                                    <w:szCs w:val="80"/>
                                  </w:rPr>
                                </w:pPr>
                                <w:sdt>
                                  <w:sdtPr>
                                    <w:rPr>
                                      <w:caps/>
                                      <w:color w:val="FFFFFF" w:themeColor="background1"/>
                                      <w:sz w:val="56"/>
                                      <w:szCs w:val="56"/>
                                    </w:rPr>
                                    <w:alias w:val="Title"/>
                                    <w:id w:val="-1275550102"/>
                                    <w:dataBinding w:prefixMappings="xmlns:ns0='http://schemas.openxmlformats.org/package/2006/metadata/core-properties' xmlns:ns1='http://purl.org/dc/elements/1.1/'" w:xpath="/ns0:coreProperties[1]/ns1:title[1]" w:storeItemID="{6C3C8BC8-F283-45AE-878A-BAB7291924A1}"/>
                                    <w:text/>
                                  </w:sdtPr>
                                  <w:sdtContent>
                                    <w:r w:rsidR="0040302C" w:rsidRPr="00EF7947">
                                      <w:rPr>
                                        <w:caps/>
                                        <w:color w:val="FFFFFF" w:themeColor="background1"/>
                                        <w:sz w:val="56"/>
                                        <w:szCs w:val="56"/>
                                      </w:rPr>
                                      <w:t>solicitud</w:t>
                                    </w:r>
                                    <w:r w:rsidR="00036C9E" w:rsidRPr="00EF7947">
                                      <w:rPr>
                                        <w:caps/>
                                        <w:color w:val="FFFFFF" w:themeColor="background1"/>
                                        <w:sz w:val="56"/>
                                        <w:szCs w:val="56"/>
                                      </w:rPr>
                                      <w:t xml:space="preserve"> DE</w:t>
                                    </w:r>
                                    <w:r w:rsidR="0040302C" w:rsidRPr="00EF7947">
                                      <w:rPr>
                                        <w:caps/>
                                        <w:color w:val="FFFFFF" w:themeColor="background1"/>
                                        <w:sz w:val="56"/>
                                        <w:szCs w:val="56"/>
                                      </w:rPr>
                                      <w:t xml:space="preserve"> </w:t>
                                    </w:r>
                                    <w:r w:rsidR="00A467D8" w:rsidRPr="00EF7947">
                                      <w:rPr>
                                        <w:caps/>
                                        <w:color w:val="FFFFFF" w:themeColor="background1"/>
                                        <w:sz w:val="56"/>
                                        <w:szCs w:val="56"/>
                                      </w:rPr>
                                      <w:t>CONSULTORÍA</w:t>
                                    </w:r>
                                    <w:r w:rsidR="0040302C" w:rsidRPr="00EF7947">
                                      <w:rPr>
                                        <w:caps/>
                                        <w:color w:val="FFFFFF" w:themeColor="background1"/>
                                        <w:sz w:val="56"/>
                                        <w:szCs w:val="56"/>
                                      </w:rPr>
                                      <w:t xml:space="preserve"> y desarrollo</w:t>
                                    </w:r>
                                  </w:sdtContent>
                                </w:sdt>
                              </w:p>
                              <w:p w14:paraId="1686BB54" w14:textId="77777777" w:rsidR="00A467D8" w:rsidRPr="00EF7947" w:rsidRDefault="00A467D8">
                                <w:pPr>
                                  <w:spacing w:before="240"/>
                                  <w:ind w:left="720"/>
                                  <w:jc w:val="right"/>
                                  <w:rPr>
                                    <w:color w:val="FFFFFF" w:themeColor="background1"/>
                                  </w:rPr>
                                </w:pPr>
                              </w:p>
                              <w:p w14:paraId="60A8BE99" w14:textId="6BF8FC5E" w:rsidR="00A467D8" w:rsidRPr="00EF7947" w:rsidRDefault="00A467D8">
                                <w:pPr>
                                  <w:spacing w:before="240"/>
                                  <w:ind w:left="720"/>
                                  <w:jc w:val="right"/>
                                  <w:rPr>
                                    <w:color w:val="FFFFFF" w:themeColor="background1"/>
                                  </w:rPr>
                                </w:pPr>
                                <w:r w:rsidRPr="00EF7947">
                                  <w:rPr>
                                    <w:color w:val="FFFFFF" w:themeColor="background1"/>
                                  </w:rPr>
                                  <w:t xml:space="preserve">Consecutivo: </w:t>
                                </w:r>
                                <w:sdt>
                                  <w:sdtPr>
                                    <w:rPr>
                                      <w:color w:val="FFFFFF" w:themeColor="background1"/>
                                    </w:rPr>
                                    <w:alias w:val="Keywords"/>
                                    <w:tag w:val=""/>
                                    <w:id w:val="592592734"/>
                                    <w:placeholder>
                                      <w:docPart w:val="B40834F847C64C7CB5E5E60F44AC4A6A"/>
                                    </w:placeholder>
                                    <w:dataBinding w:prefixMappings="xmlns:ns0='http://purl.org/dc/elements/1.1/' xmlns:ns1='http://schemas.openxmlformats.org/package/2006/metadata/core-properties' " w:xpath="/ns1:coreProperties[1]/ns1:keywords[1]" w:storeItemID="{6C3C8BC8-F283-45AE-878A-BAB7291924A1}"/>
                                    <w:text/>
                                  </w:sdtPr>
                                  <w:sdtContent>
                                    <w:r w:rsidR="00F57DA7" w:rsidRPr="00EF7947">
                                      <w:rPr>
                                        <w:color w:val="FFFFFF" w:themeColor="background1"/>
                                      </w:rPr>
                                      <w:t>0</w:t>
                                    </w:r>
                                    <w:r w:rsidR="00D20196" w:rsidRPr="00EF7947">
                                      <w:rPr>
                                        <w:color w:val="FFFFFF" w:themeColor="background1"/>
                                      </w:rPr>
                                      <w:t>3</w:t>
                                    </w:r>
                                  </w:sdtContent>
                                </w:sdt>
                              </w:p>
                              <w:p w14:paraId="48E981CF" w14:textId="77777777" w:rsidR="00180394" w:rsidRPr="00EF7947" w:rsidRDefault="00180394" w:rsidP="00180394">
                                <w:pPr>
                                  <w:spacing w:before="240"/>
                                  <w:ind w:left="720"/>
                                  <w:jc w:val="right"/>
                                  <w:rPr>
                                    <w:color w:val="FFFFFF" w:themeColor="background1"/>
                                  </w:rPr>
                                </w:pPr>
                              </w:p>
                              <w:p w14:paraId="6146AACF" w14:textId="77777777" w:rsidR="00180394" w:rsidRPr="00EF7947" w:rsidRDefault="00180394" w:rsidP="00180394">
                                <w:pPr>
                                  <w:spacing w:before="240"/>
                                  <w:ind w:left="720"/>
                                  <w:jc w:val="right"/>
                                  <w:rPr>
                                    <w:color w:val="FFFFFF" w:themeColor="background1"/>
                                  </w:rPr>
                                </w:pPr>
                              </w:p>
                              <w:sdt>
                                <w:sdtPr>
                                  <w:rPr>
                                    <w:color w:val="FFFFFF" w:themeColor="background1"/>
                                    <w:sz w:val="36"/>
                                    <w:szCs w:val="36"/>
                                  </w:rPr>
                                  <w:alias w:val="Subject"/>
                                  <w:tag w:val=""/>
                                  <w:id w:val="-508444710"/>
                                  <w:placeholder>
                                    <w:docPart w:val="A28D3EDD1F014C44A1829CCA7050E759"/>
                                  </w:placeholder>
                                  <w:dataBinding w:prefixMappings="xmlns:ns0='http://purl.org/dc/elements/1.1/' xmlns:ns1='http://schemas.openxmlformats.org/package/2006/metadata/core-properties' " w:xpath="/ns1:coreProperties[1]/ns0:subject[1]" w:storeItemID="{6C3C8BC8-F283-45AE-878A-BAB7291924A1}"/>
                                  <w:text/>
                                </w:sdtPr>
                                <w:sdtContent>
                                  <w:p w14:paraId="3E5A84EA" w14:textId="5959B4E0" w:rsidR="00180394" w:rsidRPr="00EF7947" w:rsidRDefault="00E5398B" w:rsidP="00180394">
                                    <w:pPr>
                                      <w:spacing w:before="240"/>
                                      <w:ind w:left="720"/>
                                      <w:jc w:val="right"/>
                                      <w:rPr>
                                        <w:color w:val="FFFFFF" w:themeColor="background1"/>
                                      </w:rPr>
                                    </w:pPr>
                                    <w:r w:rsidRPr="00EF7947">
                                      <w:rPr>
                                        <w:color w:val="FFFFFF" w:themeColor="background1"/>
                                        <w:sz w:val="36"/>
                                        <w:szCs w:val="36"/>
                                      </w:rPr>
                                      <w:t>Integración Stocky - SHOPIFY POS</w:t>
                                    </w:r>
                                  </w:p>
                                </w:sdtContent>
                              </w:sdt>
                              <w:p w14:paraId="2F67E047" w14:textId="3F13D3E4" w:rsidR="00A467D8" w:rsidRPr="00EF7947" w:rsidRDefault="00A467D8">
                                <w:pPr>
                                  <w:spacing w:before="240"/>
                                  <w:ind w:left="720"/>
                                  <w:jc w:val="right"/>
                                  <w:rPr>
                                    <w:color w:val="FFFFFF" w:themeColor="background1"/>
                                  </w:rPr>
                                </w:pPr>
                              </w:p>
                              <w:p w14:paraId="4D2A3668" w14:textId="77777777" w:rsidR="00180394" w:rsidRPr="00EF7947" w:rsidRDefault="00180394">
                                <w:pPr>
                                  <w:spacing w:before="240"/>
                                  <w:ind w:left="1008"/>
                                  <w:jc w:val="right"/>
                                  <w:rPr>
                                    <w:color w:val="FFFFFF" w:themeColor="background1"/>
                                  </w:rPr>
                                </w:pPr>
                              </w:p>
                              <w:p w14:paraId="37D8829B" w14:textId="77777777" w:rsidR="00180394" w:rsidRPr="00EF7947" w:rsidRDefault="00180394">
                                <w:pPr>
                                  <w:spacing w:before="240"/>
                                  <w:ind w:left="1008"/>
                                  <w:jc w:val="right"/>
                                  <w:rPr>
                                    <w:color w:val="FFFFFF" w:themeColor="background1"/>
                                  </w:rPr>
                                </w:pPr>
                              </w:p>
                              <w:sdt>
                                <w:sdtPr>
                                  <w:rPr>
                                    <w:color w:val="FFFFFF" w:themeColor="background1"/>
                                  </w:rPr>
                                  <w:alias w:val="Publish Date"/>
                                  <w:tag w:val=""/>
                                  <w:id w:val="1439111302"/>
                                  <w:placeholder>
                                    <w:docPart w:val="7F85E0DD7C1C49E08D3904AA5F958D3F"/>
                                  </w:placeholder>
                                  <w:dataBinding w:prefixMappings="xmlns:ns0='http://schemas.microsoft.com/office/2006/coverPageProps' " w:xpath="/ns0:CoverPageProperties[1]/ns0:PublishDate[1]" w:storeItemID="{55AF091B-3C7A-41E3-B477-F2FDAA23CFDA}"/>
                                  <w:date w:fullDate="2024-09-06T00:00:00Z">
                                    <w:dateFormat w:val="d 'de' MMMM 'de' yyyy"/>
                                    <w:lid w:val="es-CO"/>
                                    <w:storeMappedDataAs w:val="dateTime"/>
                                    <w:calendar w:val="gregorian"/>
                                  </w:date>
                                </w:sdtPr>
                                <w:sdtContent>
                                  <w:p w14:paraId="2266F2AA" w14:textId="2FA48A2C" w:rsidR="0040302C" w:rsidRPr="00EF7947" w:rsidRDefault="00655341">
                                    <w:pPr>
                                      <w:spacing w:before="240"/>
                                      <w:ind w:left="1008"/>
                                      <w:jc w:val="right"/>
                                      <w:rPr>
                                        <w:color w:val="FFFFFF" w:themeColor="background1"/>
                                      </w:rPr>
                                    </w:pPr>
                                    <w:r w:rsidRPr="00EF7947">
                                      <w:rPr>
                                        <w:color w:val="FFFFFF" w:themeColor="background1"/>
                                      </w:rPr>
                                      <w:t>6 de septiembre de 2024</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86D0842">
                  <v:rect id="Rectangle 16" style="position:absolute;margin-left:0;margin-top:0;width:433.7pt;height:760.1pt;z-index:251658240;visibility:visible;mso-wrap-style:square;mso-width-percent:0;mso-height-percent:960;mso-wrap-distance-left:9pt;mso-wrap-distance-top:0;mso-wrap-distance-right:9pt;mso-wrap-distance-bottom:0;mso-position-horizontal:left;mso-position-horizontal-relative:page;mso-position-vertical:center;mso-position-vertical-relative:page;mso-width-percent:0;mso-height-percent:960;mso-width-relative:page;mso-height-relative:page;v-text-anchor:middle" o:spid="_x0000_s1027" fillcolor="#3494ba [3204]" stroked="f" w14:anchorId="33F4C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">
                    <v:textbox inset="21.6pt,1in,21.6pt">
                      <w:txbxContent>
                        <w:p w:rsidRPr="00EF7947" w:rsidR="0040302C" w:rsidRDefault="00EF7947" w14:paraId="006571D2" w14:textId="39D2D000">
                          <w:pPr>
                            <w:pStyle w:val="Ttulo"/>
                            <w:jc w:val="right"/>
                            <w:rPr>
                              <w:caps/>
                              <w:color w:val="FFFFFF" w:themeColor="background1"/>
                              <w:sz w:val="80"/>
                              <w:szCs w:val="80"/>
                            </w:rPr>
                          </w:pPr>
                          <w:sdt>
                            <w:sdtPr>
                              <w:id w:val="709598995"/>
                              <w:rPr>
                                <w:caps/>
                                <w:color w:val="FFFFFF" w:themeColor="background1"/>
                                <w:sz w:val="56"/>
                                <w:szCs w:val="56"/>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r w:rsidRPr="00EF7947" w:rsidR="0040302C">
                                <w:rPr>
                                  <w:caps/>
                                  <w:color w:val="FFFFFF" w:themeColor="background1"/>
                                  <w:sz w:val="56"/>
                                  <w:szCs w:val="56"/>
                                </w:rPr>
                                <w:t>solicitud</w:t>
                              </w:r>
                              <w:r w:rsidRPr="00EF7947" w:rsidR="00036C9E">
                                <w:rPr>
                                  <w:caps/>
                                  <w:color w:val="FFFFFF" w:themeColor="background1"/>
                                  <w:sz w:val="56"/>
                                  <w:szCs w:val="56"/>
                                </w:rPr>
                                <w:t xml:space="preserve"> DE</w:t>
                              </w:r>
                              <w:r w:rsidRPr="00EF7947" w:rsidR="0040302C">
                                <w:rPr>
                                  <w:caps/>
                                  <w:color w:val="FFFFFF" w:themeColor="background1"/>
                                  <w:sz w:val="56"/>
                                  <w:szCs w:val="56"/>
                                </w:rPr>
                                <w:t xml:space="preserve"> </w:t>
                              </w:r>
                              <w:r w:rsidRPr="00EF7947" w:rsidR="00A467D8">
                                <w:rPr>
                                  <w:caps/>
                                  <w:color w:val="FFFFFF" w:themeColor="background1"/>
                                  <w:sz w:val="56"/>
                                  <w:szCs w:val="56"/>
                                </w:rPr>
                                <w:t>CONSULTORÍA</w:t>
                              </w:r>
                              <w:r w:rsidRPr="00EF7947" w:rsidR="0040302C">
                                <w:rPr>
                                  <w:caps/>
                                  <w:color w:val="FFFFFF" w:themeColor="background1"/>
                                  <w:sz w:val="56"/>
                                  <w:szCs w:val="56"/>
                                </w:rPr>
                                <w:t xml:space="preserve"> y desarrollo</w:t>
                              </w:r>
                            </w:sdtContent>
                          </w:sdt>
                        </w:p>
                        <w:p w:rsidRPr="00EF7947" w:rsidR="00A467D8" w:rsidRDefault="00A467D8" w14:paraId="0A37501D" w14:textId="77777777">
                          <w:pPr>
                            <w:spacing w:before="240"/>
                            <w:ind w:left="720"/>
                            <w:jc w:val="right"/>
                            <w:rPr>
                              <w:color w:val="FFFFFF" w:themeColor="background1"/>
                            </w:rPr>
                          </w:pPr>
                        </w:p>
                        <w:p w:rsidRPr="00EF7947" w:rsidR="00A467D8" w:rsidRDefault="00A467D8" w14:paraId="3C9F557C" w14:textId="6BF8FC5E">
                          <w:pPr>
                            <w:spacing w:before="240"/>
                            <w:ind w:left="720"/>
                            <w:jc w:val="right"/>
                            <w:rPr>
                              <w:color w:val="FFFFFF" w:themeColor="background1"/>
                            </w:rPr>
                          </w:pPr>
                          <w:r w:rsidRPr="00EF7947">
                            <w:rPr>
                              <w:color w:val="FFFFFF" w:themeColor="background1"/>
                            </w:rPr>
                            <w:t xml:space="preserve">Consecutivo: </w:t>
                          </w:r>
                          <w:sdt>
                            <w:sdtPr>
                              <w:id w:val="48913970"/>
                              <w:rPr>
                                <w:color w:val="FFFFFF" w:themeColor="background1"/>
                              </w:rPr>
                              <w:alias w:val="Keywords"/>
                              <w:tag w:val=""/>
                              <w:id w:val="592592734"/>
                              <w:placeholder>
                                <w:docPart w:val="B40834F847C64C7CB5E5E60F44AC4A6A"/>
                              </w:placeholder>
                              <w:dataBinding w:prefixMappings="xmlns:ns0='http://purl.org/dc/elements/1.1/' xmlns:ns1='http://schemas.openxmlformats.org/package/2006/metadata/core-properties' " w:xpath="/ns1:coreProperties[1]/ns1:keywords[1]" w:storeItemID="{6C3C8BC8-F283-45AE-878A-BAB7291924A1}"/>
                              <w:text/>
                            </w:sdtPr>
                            <w:sdtEndPr/>
                            <w:sdtContent>
                              <w:r w:rsidRPr="00EF7947" w:rsidR="00F57DA7">
                                <w:rPr>
                                  <w:color w:val="FFFFFF" w:themeColor="background1"/>
                                </w:rPr>
                                <w:t>0</w:t>
                              </w:r>
                              <w:r w:rsidRPr="00EF7947" w:rsidR="00D20196">
                                <w:rPr>
                                  <w:color w:val="FFFFFF" w:themeColor="background1"/>
                                </w:rPr>
                                <w:t>3</w:t>
                              </w:r>
                            </w:sdtContent>
                          </w:sdt>
                        </w:p>
                        <w:p w:rsidRPr="00EF7947" w:rsidR="00180394" w:rsidP="00180394" w:rsidRDefault="00180394" w14:paraId="5DAB6C7B" w14:textId="77777777">
                          <w:pPr>
                            <w:spacing w:before="240"/>
                            <w:ind w:left="720"/>
                            <w:jc w:val="right"/>
                            <w:rPr>
                              <w:color w:val="FFFFFF" w:themeColor="background1"/>
                            </w:rPr>
                          </w:pPr>
                        </w:p>
                        <w:p w:rsidRPr="00EF7947" w:rsidR="00180394" w:rsidP="00180394" w:rsidRDefault="00180394" w14:paraId="02EB378F" w14:textId="77777777">
                          <w:pPr>
                            <w:spacing w:before="240"/>
                            <w:ind w:left="720"/>
                            <w:jc w:val="right"/>
                            <w:rPr>
                              <w:color w:val="FFFFFF" w:themeColor="background1"/>
                            </w:rPr>
                          </w:pPr>
                        </w:p>
                        <w:sdt>
                          <w:sdtPr>
                            <w:id w:val="562123397"/>
                            <w:rPr>
                              <w:color w:val="FFFFFF" w:themeColor="background1"/>
                              <w:sz w:val="36"/>
                              <w:szCs w:val="36"/>
                            </w:rPr>
                            <w:alias w:val="Subject"/>
                            <w:tag w:val=""/>
                            <w:id w:val="-508444710"/>
                            <w:placeholder>
                              <w:docPart w:val="A28D3EDD1F014C44A1829CCA7050E759"/>
                            </w:placeholder>
                            <w:dataBinding w:prefixMappings="xmlns:ns0='http://purl.org/dc/elements/1.1/' xmlns:ns1='http://schemas.openxmlformats.org/package/2006/metadata/core-properties' " w:xpath="/ns1:coreProperties[1]/ns0:subject[1]" w:storeItemID="{6C3C8BC8-F283-45AE-878A-BAB7291924A1}"/>
                            <w:text/>
                          </w:sdtPr>
                          <w:sdtEndPr/>
                          <w:sdtContent>
                            <w:p w:rsidRPr="00EF7947" w:rsidR="00180394" w:rsidP="00180394" w:rsidRDefault="00E5398B" w14:paraId="511E1074" w14:textId="5959B4E0">
                              <w:pPr>
                                <w:spacing w:before="240"/>
                                <w:ind w:left="720"/>
                                <w:jc w:val="right"/>
                                <w:rPr>
                                  <w:color w:val="FFFFFF" w:themeColor="background1"/>
                                </w:rPr>
                              </w:pPr>
                              <w:r w:rsidRPr="00EF7947">
                                <w:rPr>
                                  <w:color w:val="FFFFFF" w:themeColor="background1"/>
                                  <w:sz w:val="36"/>
                                  <w:szCs w:val="36"/>
                                </w:rPr>
                                <w:t>Integración Stocky - SHOPIFY POS</w:t>
                              </w:r>
                            </w:p>
                          </w:sdtContent>
                        </w:sdt>
                        <w:p w:rsidRPr="00EF7947" w:rsidR="00A467D8" w:rsidRDefault="00A467D8" w14:paraId="6A05A809" w14:textId="3F13D3E4">
                          <w:pPr>
                            <w:spacing w:before="240"/>
                            <w:ind w:left="720"/>
                            <w:jc w:val="right"/>
                            <w:rPr>
                              <w:color w:val="FFFFFF" w:themeColor="background1"/>
                            </w:rPr>
                          </w:pPr>
                        </w:p>
                        <w:p w:rsidRPr="00EF7947" w:rsidR="00180394" w:rsidRDefault="00180394" w14:paraId="5A39BBE3" w14:textId="77777777">
                          <w:pPr>
                            <w:spacing w:before="240"/>
                            <w:ind w:left="1008"/>
                            <w:jc w:val="right"/>
                            <w:rPr>
                              <w:color w:val="FFFFFF" w:themeColor="background1"/>
                            </w:rPr>
                          </w:pPr>
                        </w:p>
                        <w:p w:rsidRPr="00EF7947" w:rsidR="00180394" w:rsidRDefault="00180394" w14:paraId="41C8F396" w14:textId="77777777">
                          <w:pPr>
                            <w:spacing w:before="240"/>
                            <w:ind w:left="1008"/>
                            <w:jc w:val="right"/>
                            <w:rPr>
                              <w:color w:val="FFFFFF" w:themeColor="background1"/>
                            </w:rPr>
                          </w:pPr>
                        </w:p>
                        <w:sdt>
                          <w:sdtPr>
                            <w:id w:val="1259777348"/>
                            <w:rPr>
                              <w:color w:val="FFFFFF" w:themeColor="background1"/>
                            </w:rPr>
                            <w:alias w:val="Publish Date"/>
                            <w:tag w:val=""/>
                            <w:id w:val="1439111302"/>
                            <w:placeholder>
                              <w:docPart w:val="7F85E0DD7C1C49E08D3904AA5F958D3F"/>
                            </w:placeholder>
                            <w:dataBinding w:prefixMappings="xmlns:ns0='http://schemas.microsoft.com/office/2006/coverPageProps' " w:xpath="/ns0:CoverPageProperties[1]/ns0:PublishDate[1]" w:storeItemID="{55AF091B-3C7A-41E3-B477-F2FDAA23CFDA}"/>
                            <w:date w:fullDate="2024-09-06T00:00:00Z">
                              <w:dateFormat w:val="d 'de' MMMM 'de' yyyy"/>
                              <w:lid w:val="es-CO"/>
                              <w:storeMappedDataAs w:val="dateTime"/>
                              <w:calendar w:val="gregorian"/>
                            </w:date>
                          </w:sdtPr>
                          <w:sdtEndPr/>
                          <w:sdtContent>
                            <w:p w:rsidRPr="00EF7947" w:rsidR="0040302C" w:rsidRDefault="00655341" w14:paraId="44E15AE1" w14:textId="2FA48A2C">
                              <w:pPr>
                                <w:spacing w:before="240"/>
                                <w:ind w:left="1008"/>
                                <w:jc w:val="right"/>
                                <w:rPr>
                                  <w:color w:val="FFFFFF" w:themeColor="background1"/>
                                </w:rPr>
                              </w:pPr>
                              <w:r w:rsidRPr="00EF7947">
                                <w:rPr>
                                  <w:color w:val="FFFFFF" w:themeColor="background1"/>
                                </w:rPr>
                                <w:t>6 de septiembre de 2024</w:t>
                              </w:r>
                            </w:p>
                          </w:sdtContent>
                        </w:sdt>
                      </w:txbxContent>
                    </v:textbox>
                    <w10:wrap anchorx="page" anchory="page"/>
                  </v:rect>
                </w:pict>
              </mc:Fallback>
            </mc:AlternateContent>
          </w:r>
          <w:r w:rsidR="00A467D8" w:rsidRPr="00EF7947">
            <w:rPr>
              <w:rFonts w:cstheme="minorBidi"/>
              <w:noProof/>
              <w:color w:val="FFFFFF" w:themeColor="background1"/>
            </w:rPr>
            <w:drawing>
              <wp:inline distT="0" distB="0" distL="0" distR="0" wp14:anchorId="61A44E1E" wp14:editId="7755D03A">
                <wp:extent cx="1484630" cy="1484630"/>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4630" cy="1484630"/>
                        </a:xfrm>
                        <a:prstGeom prst="rect">
                          <a:avLst/>
                        </a:prstGeom>
                        <a:noFill/>
                        <a:ln>
                          <a:noFill/>
                        </a:ln>
                      </pic:spPr>
                    </pic:pic>
                  </a:graphicData>
                </a:graphic>
              </wp:inline>
            </w:drawing>
          </w:r>
          <w:r w:rsidR="00A467D8" w:rsidRPr="00EF7947">
            <w:rPr>
              <w:rFonts w:cstheme="minorBidi"/>
              <w:noProof/>
              <w:color w:val="FFFFFF" w:themeColor="background1"/>
            </w:rPr>
            <w:drawing>
              <wp:inline distT="0" distB="0" distL="0" distR="0" wp14:anchorId="75D479D4" wp14:editId="0E9FA357">
                <wp:extent cx="1484630" cy="148463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4630" cy="1484630"/>
                        </a:xfrm>
                        <a:prstGeom prst="rect">
                          <a:avLst/>
                        </a:prstGeom>
                        <a:noFill/>
                        <a:ln>
                          <a:noFill/>
                        </a:ln>
                      </pic:spPr>
                    </pic:pic>
                  </a:graphicData>
                </a:graphic>
              </wp:inline>
            </w:drawing>
          </w:r>
          <w:r w:rsidR="00A467D8" w:rsidRPr="00EF7947">
            <w:rPr>
              <w:noProof/>
            </w:rPr>
            <w:drawing>
              <wp:inline distT="0" distB="0" distL="0" distR="0" wp14:anchorId="5793915F" wp14:editId="4A7EE130">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3125" cy="2143125"/>
                        </a:xfrm>
                        <a:prstGeom prst="rect">
                          <a:avLst/>
                        </a:prstGeom>
                      </pic:spPr>
                    </pic:pic>
                  </a:graphicData>
                </a:graphic>
              </wp:inline>
            </w:drawing>
          </w:r>
        </w:p>
        <w:p w14:paraId="15CB5125" w14:textId="77777777" w:rsidR="0040302C" w:rsidRPr="00EF7947" w:rsidRDefault="0040302C"/>
        <w:p w14:paraId="59C5C8DE" w14:textId="1A786469" w:rsidR="0040302C" w:rsidRPr="00EF7947" w:rsidRDefault="0040302C">
          <w:pPr>
            <w:widowControl/>
            <w:spacing w:after="200" w:line="276" w:lineRule="auto"/>
            <w:rPr>
              <w:rFonts w:cstheme="minorHAnsi"/>
              <w:bCs/>
              <w:szCs w:val="22"/>
            </w:rPr>
          </w:pPr>
          <w:r w:rsidRPr="00EF7947">
            <w:rPr>
              <w:b/>
              <w:szCs w:val="22"/>
            </w:rPr>
            <w:br w:type="page"/>
          </w:r>
        </w:p>
      </w:sdtContent>
    </w:sdt>
    <w:sdt>
      <w:sdtPr>
        <w:rPr>
          <w:b w:val="0"/>
          <w:color w:val="0070C0"/>
          <w:sz w:val="20"/>
        </w:rPr>
        <w:id w:val="1977714995"/>
        <w:docPartObj>
          <w:docPartGallery w:val="Table of Contents"/>
          <w:docPartUnique/>
        </w:docPartObj>
      </w:sdtPr>
      <w:sdtEndPr>
        <w:rPr>
          <w:sz w:val="22"/>
          <w:szCs w:val="22"/>
        </w:rPr>
      </w:sdtEndPr>
      <w:sdtContent>
        <w:p w14:paraId="1BF306FD" w14:textId="1C989E72" w:rsidR="0059596A" w:rsidRPr="00EF7947" w:rsidRDefault="0059596A" w:rsidP="0059596A">
          <w:pPr>
            <w:pStyle w:val="Ttulo"/>
            <w:rPr>
              <w:bCs/>
              <w:color w:val="0070C0"/>
            </w:rPr>
          </w:pPr>
          <w:r w:rsidRPr="00EF7947">
            <w:rPr>
              <w:bCs/>
              <w:color w:val="0070C0"/>
            </w:rPr>
            <w:t>TABLA DE CONTENIDO</w:t>
          </w:r>
        </w:p>
        <w:p w14:paraId="26033676" w14:textId="77777777" w:rsidR="0059596A" w:rsidRPr="00EF7947" w:rsidRDefault="0059596A" w:rsidP="0059596A">
          <w:pPr>
            <w:rPr>
              <w:b/>
              <w:bCs/>
              <w:color w:val="0070C0"/>
            </w:rPr>
          </w:pPr>
        </w:p>
        <w:p w14:paraId="391EBA13" w14:textId="77777777" w:rsidR="0059596A" w:rsidRPr="00EF7947" w:rsidRDefault="0059596A" w:rsidP="0059596A">
          <w:pPr>
            <w:rPr>
              <w:b/>
              <w:bCs/>
              <w:color w:val="0070C0"/>
              <w:lang w:eastAsia="es-CO"/>
            </w:rPr>
          </w:pPr>
        </w:p>
        <w:p w14:paraId="09719A57" w14:textId="3418E1C8" w:rsidR="00A42BAC" w:rsidRPr="00EF7947" w:rsidRDefault="0059596A">
          <w:pPr>
            <w:pStyle w:val="TDC1"/>
            <w:tabs>
              <w:tab w:val="left" w:pos="400"/>
              <w:tab w:val="right" w:leader="dot" w:pos="8828"/>
            </w:tabs>
            <w:rPr>
              <w:rFonts w:eastAsiaTheme="minorEastAsia" w:cstheme="minorBidi"/>
              <w:kern w:val="2"/>
              <w:sz w:val="24"/>
              <w:szCs w:val="24"/>
              <w:lang w:eastAsia="es-CO"/>
              <w14:ligatures w14:val="standardContextual"/>
            </w:rPr>
          </w:pPr>
          <w:r w:rsidRPr="00EF7947">
            <w:rPr>
              <w:b/>
              <w:bCs/>
              <w:color w:val="0070C0"/>
            </w:rPr>
            <w:fldChar w:fldCharType="begin"/>
          </w:r>
          <w:r w:rsidRPr="00EF7947">
            <w:rPr>
              <w:b/>
              <w:bCs/>
              <w:color w:val="0070C0"/>
            </w:rPr>
            <w:instrText xml:space="preserve"> TOC \o "1-3" \h \z \u </w:instrText>
          </w:r>
          <w:r w:rsidRPr="00EF7947">
            <w:rPr>
              <w:b/>
              <w:bCs/>
              <w:color w:val="0070C0"/>
            </w:rPr>
            <w:fldChar w:fldCharType="separate"/>
          </w:r>
          <w:hyperlink w:anchor="_Toc179969368" w:history="1">
            <w:r w:rsidR="00A42BAC" w:rsidRPr="00EF7947">
              <w:rPr>
                <w:rStyle w:val="Hipervnculo"/>
              </w:rPr>
              <w:t>1</w:t>
            </w:r>
            <w:r w:rsidR="00A42BAC" w:rsidRPr="00EF7947">
              <w:rPr>
                <w:rFonts w:eastAsiaTheme="minorEastAsia" w:cstheme="minorBidi"/>
                <w:kern w:val="2"/>
                <w:sz w:val="24"/>
                <w:szCs w:val="24"/>
                <w:lang w:eastAsia="es-CO"/>
                <w14:ligatures w14:val="standardContextual"/>
              </w:rPr>
              <w:tab/>
            </w:r>
            <w:r w:rsidR="00A42BAC" w:rsidRPr="00EF7947">
              <w:rPr>
                <w:rStyle w:val="Hipervnculo"/>
              </w:rPr>
              <w:t>Información básica del proyecto</w:t>
            </w:r>
            <w:r w:rsidR="00A42BAC" w:rsidRPr="00EF7947">
              <w:rPr>
                <w:webHidden/>
              </w:rPr>
              <w:tab/>
            </w:r>
            <w:r w:rsidR="00A42BAC" w:rsidRPr="00EF7947">
              <w:rPr>
                <w:webHidden/>
              </w:rPr>
              <w:fldChar w:fldCharType="begin"/>
            </w:r>
            <w:r w:rsidR="00A42BAC" w:rsidRPr="00EF7947">
              <w:rPr>
                <w:webHidden/>
              </w:rPr>
              <w:instrText xml:space="preserve"> PAGEREF _Toc179969368 \h </w:instrText>
            </w:r>
            <w:r w:rsidR="00A42BAC" w:rsidRPr="00EF7947">
              <w:rPr>
                <w:webHidden/>
              </w:rPr>
            </w:r>
            <w:r w:rsidR="00A42BAC" w:rsidRPr="00EF7947">
              <w:rPr>
                <w:webHidden/>
              </w:rPr>
              <w:fldChar w:fldCharType="separate"/>
            </w:r>
            <w:r w:rsidR="00A42BAC" w:rsidRPr="00EF7947">
              <w:rPr>
                <w:webHidden/>
              </w:rPr>
              <w:t>3</w:t>
            </w:r>
            <w:r w:rsidR="00A42BAC" w:rsidRPr="00EF7947">
              <w:rPr>
                <w:webHidden/>
              </w:rPr>
              <w:fldChar w:fldCharType="end"/>
            </w:r>
          </w:hyperlink>
        </w:p>
        <w:p w14:paraId="663AB0CD" w14:textId="390618DE" w:rsidR="00A42BAC" w:rsidRPr="00EF7947" w:rsidRDefault="00A42BAC">
          <w:pPr>
            <w:pStyle w:val="TDC1"/>
            <w:tabs>
              <w:tab w:val="left" w:pos="400"/>
              <w:tab w:val="right" w:leader="dot" w:pos="8828"/>
            </w:tabs>
            <w:rPr>
              <w:rFonts w:eastAsiaTheme="minorEastAsia" w:cstheme="minorBidi"/>
              <w:kern w:val="2"/>
              <w:sz w:val="24"/>
              <w:szCs w:val="24"/>
              <w:lang w:eastAsia="es-CO"/>
              <w14:ligatures w14:val="standardContextual"/>
            </w:rPr>
          </w:pPr>
          <w:hyperlink w:anchor="_Toc179969369" w:history="1">
            <w:r w:rsidRPr="00EF7947">
              <w:rPr>
                <w:rStyle w:val="Hipervnculo"/>
              </w:rPr>
              <w:t>2</w:t>
            </w:r>
            <w:r w:rsidRPr="00EF7947">
              <w:rPr>
                <w:rFonts w:eastAsiaTheme="minorEastAsia" w:cstheme="minorBidi"/>
                <w:kern w:val="2"/>
                <w:sz w:val="24"/>
                <w:szCs w:val="24"/>
                <w:lang w:eastAsia="es-CO"/>
                <w14:ligatures w14:val="standardContextual"/>
              </w:rPr>
              <w:tab/>
            </w:r>
            <w:r w:rsidRPr="00EF7947">
              <w:rPr>
                <w:rStyle w:val="Hipervnculo"/>
              </w:rPr>
              <w:t>Análisis del proceso</w:t>
            </w:r>
            <w:r w:rsidRPr="00EF7947">
              <w:rPr>
                <w:webHidden/>
              </w:rPr>
              <w:tab/>
            </w:r>
            <w:r w:rsidRPr="00EF7947">
              <w:rPr>
                <w:webHidden/>
              </w:rPr>
              <w:fldChar w:fldCharType="begin"/>
            </w:r>
            <w:r w:rsidRPr="00EF7947">
              <w:rPr>
                <w:webHidden/>
              </w:rPr>
              <w:instrText xml:space="preserve"> PAGEREF _Toc179969369 \h </w:instrText>
            </w:r>
            <w:r w:rsidRPr="00EF7947">
              <w:rPr>
                <w:webHidden/>
              </w:rPr>
            </w:r>
            <w:r w:rsidRPr="00EF7947">
              <w:rPr>
                <w:webHidden/>
              </w:rPr>
              <w:fldChar w:fldCharType="separate"/>
            </w:r>
            <w:r w:rsidRPr="00EF7947">
              <w:rPr>
                <w:webHidden/>
              </w:rPr>
              <w:t>3</w:t>
            </w:r>
            <w:r w:rsidRPr="00EF7947">
              <w:rPr>
                <w:webHidden/>
              </w:rPr>
              <w:fldChar w:fldCharType="end"/>
            </w:r>
          </w:hyperlink>
        </w:p>
        <w:p w14:paraId="749DA753" w14:textId="52DFEA43" w:rsidR="00A42BAC" w:rsidRPr="00EF7947" w:rsidRDefault="00A42BAC">
          <w:pPr>
            <w:pStyle w:val="TDC1"/>
            <w:tabs>
              <w:tab w:val="left" w:pos="400"/>
              <w:tab w:val="right" w:leader="dot" w:pos="8828"/>
            </w:tabs>
            <w:rPr>
              <w:rFonts w:eastAsiaTheme="minorEastAsia" w:cstheme="minorBidi"/>
              <w:kern w:val="2"/>
              <w:sz w:val="24"/>
              <w:szCs w:val="24"/>
              <w:lang w:eastAsia="es-CO"/>
              <w14:ligatures w14:val="standardContextual"/>
            </w:rPr>
          </w:pPr>
          <w:hyperlink w:anchor="_Toc179969370" w:history="1">
            <w:r w:rsidRPr="00EF7947">
              <w:rPr>
                <w:rStyle w:val="Hipervnculo"/>
              </w:rPr>
              <w:t>3</w:t>
            </w:r>
            <w:r w:rsidRPr="00EF7947">
              <w:rPr>
                <w:rFonts w:eastAsiaTheme="minorEastAsia" w:cstheme="minorBidi"/>
                <w:kern w:val="2"/>
                <w:sz w:val="24"/>
                <w:szCs w:val="24"/>
                <w:lang w:eastAsia="es-CO"/>
                <w14:ligatures w14:val="standardContextual"/>
              </w:rPr>
              <w:tab/>
            </w:r>
            <w:r w:rsidRPr="00EF7947">
              <w:rPr>
                <w:rStyle w:val="Hipervnculo"/>
              </w:rPr>
              <w:t>Generalidades</w:t>
            </w:r>
            <w:r w:rsidRPr="00EF7947">
              <w:rPr>
                <w:webHidden/>
              </w:rPr>
              <w:tab/>
            </w:r>
            <w:r w:rsidRPr="00EF7947">
              <w:rPr>
                <w:webHidden/>
              </w:rPr>
              <w:fldChar w:fldCharType="begin"/>
            </w:r>
            <w:r w:rsidRPr="00EF7947">
              <w:rPr>
                <w:webHidden/>
              </w:rPr>
              <w:instrText xml:space="preserve"> PAGEREF _Toc179969370 \h </w:instrText>
            </w:r>
            <w:r w:rsidRPr="00EF7947">
              <w:rPr>
                <w:webHidden/>
              </w:rPr>
            </w:r>
            <w:r w:rsidRPr="00EF7947">
              <w:rPr>
                <w:webHidden/>
              </w:rPr>
              <w:fldChar w:fldCharType="separate"/>
            </w:r>
            <w:r w:rsidRPr="00EF7947">
              <w:rPr>
                <w:webHidden/>
              </w:rPr>
              <w:t>4</w:t>
            </w:r>
            <w:r w:rsidRPr="00EF7947">
              <w:rPr>
                <w:webHidden/>
              </w:rPr>
              <w:fldChar w:fldCharType="end"/>
            </w:r>
          </w:hyperlink>
        </w:p>
        <w:p w14:paraId="5F2908D9" w14:textId="1A097719" w:rsidR="00A42BAC" w:rsidRPr="00EF7947" w:rsidRDefault="00A42BAC">
          <w:pPr>
            <w:pStyle w:val="TDC2"/>
            <w:tabs>
              <w:tab w:val="left" w:pos="960"/>
              <w:tab w:val="right" w:leader="dot" w:pos="8828"/>
            </w:tabs>
            <w:rPr>
              <w:rFonts w:eastAsiaTheme="minorEastAsia" w:cstheme="minorBidi"/>
              <w:kern w:val="2"/>
              <w:sz w:val="24"/>
              <w:szCs w:val="24"/>
              <w:lang w:eastAsia="es-CO"/>
              <w14:ligatures w14:val="standardContextual"/>
            </w:rPr>
          </w:pPr>
          <w:hyperlink w:anchor="_Toc179969371" w:history="1">
            <w:r w:rsidRPr="00EF7947">
              <w:rPr>
                <w:rStyle w:val="Hipervnculo"/>
              </w:rPr>
              <w:t>3.1</w:t>
            </w:r>
            <w:r w:rsidRPr="00EF7947">
              <w:rPr>
                <w:rFonts w:eastAsiaTheme="minorEastAsia" w:cstheme="minorBidi"/>
                <w:kern w:val="2"/>
                <w:sz w:val="24"/>
                <w:szCs w:val="24"/>
                <w:lang w:eastAsia="es-CO"/>
                <w14:ligatures w14:val="standardContextual"/>
              </w:rPr>
              <w:tab/>
            </w:r>
            <w:r w:rsidRPr="00EF7947">
              <w:rPr>
                <w:rStyle w:val="Hipervnculo"/>
              </w:rPr>
              <w:t>Convenciones de nombres</w:t>
            </w:r>
            <w:r w:rsidRPr="00EF7947">
              <w:rPr>
                <w:webHidden/>
              </w:rPr>
              <w:tab/>
            </w:r>
            <w:r w:rsidRPr="00EF7947">
              <w:rPr>
                <w:webHidden/>
              </w:rPr>
              <w:fldChar w:fldCharType="begin"/>
            </w:r>
            <w:r w:rsidRPr="00EF7947">
              <w:rPr>
                <w:webHidden/>
              </w:rPr>
              <w:instrText xml:space="preserve"> PAGEREF _Toc179969371 \h </w:instrText>
            </w:r>
            <w:r w:rsidRPr="00EF7947">
              <w:rPr>
                <w:webHidden/>
              </w:rPr>
            </w:r>
            <w:r w:rsidRPr="00EF7947">
              <w:rPr>
                <w:webHidden/>
              </w:rPr>
              <w:fldChar w:fldCharType="separate"/>
            </w:r>
            <w:r w:rsidRPr="00EF7947">
              <w:rPr>
                <w:webHidden/>
              </w:rPr>
              <w:t>4</w:t>
            </w:r>
            <w:r w:rsidRPr="00EF7947">
              <w:rPr>
                <w:webHidden/>
              </w:rPr>
              <w:fldChar w:fldCharType="end"/>
            </w:r>
          </w:hyperlink>
        </w:p>
        <w:p w14:paraId="444543AD" w14:textId="4A35DAA9" w:rsidR="00A42BAC" w:rsidRPr="00EF7947" w:rsidRDefault="00A42BAC">
          <w:pPr>
            <w:pStyle w:val="TDC2"/>
            <w:tabs>
              <w:tab w:val="left" w:pos="960"/>
              <w:tab w:val="right" w:leader="dot" w:pos="8828"/>
            </w:tabs>
            <w:rPr>
              <w:rFonts w:eastAsiaTheme="minorEastAsia" w:cstheme="minorBidi"/>
              <w:kern w:val="2"/>
              <w:sz w:val="24"/>
              <w:szCs w:val="24"/>
              <w:lang w:eastAsia="es-CO"/>
              <w14:ligatures w14:val="standardContextual"/>
            </w:rPr>
          </w:pPr>
          <w:hyperlink w:anchor="_Toc179969372" w:history="1">
            <w:r w:rsidRPr="00EF7947">
              <w:rPr>
                <w:rStyle w:val="Hipervnculo"/>
              </w:rPr>
              <w:t>3.2</w:t>
            </w:r>
            <w:r w:rsidRPr="00EF7947">
              <w:rPr>
                <w:rFonts w:eastAsiaTheme="minorEastAsia" w:cstheme="minorBidi"/>
                <w:kern w:val="2"/>
                <w:sz w:val="24"/>
                <w:szCs w:val="24"/>
                <w:lang w:eastAsia="es-CO"/>
                <w14:ligatures w14:val="standardContextual"/>
              </w:rPr>
              <w:tab/>
            </w:r>
            <w:r w:rsidRPr="00EF7947">
              <w:rPr>
                <w:rStyle w:val="Hipervnculo"/>
              </w:rPr>
              <w:t>Método de Comunicación</w:t>
            </w:r>
            <w:r w:rsidRPr="00EF7947">
              <w:rPr>
                <w:webHidden/>
              </w:rPr>
              <w:tab/>
            </w:r>
            <w:r w:rsidRPr="00EF7947">
              <w:rPr>
                <w:webHidden/>
              </w:rPr>
              <w:fldChar w:fldCharType="begin"/>
            </w:r>
            <w:r w:rsidRPr="00EF7947">
              <w:rPr>
                <w:webHidden/>
              </w:rPr>
              <w:instrText xml:space="preserve"> PAGEREF _Toc179969372 \h </w:instrText>
            </w:r>
            <w:r w:rsidRPr="00EF7947">
              <w:rPr>
                <w:webHidden/>
              </w:rPr>
            </w:r>
            <w:r w:rsidRPr="00EF7947">
              <w:rPr>
                <w:webHidden/>
              </w:rPr>
              <w:fldChar w:fldCharType="separate"/>
            </w:r>
            <w:r w:rsidRPr="00EF7947">
              <w:rPr>
                <w:webHidden/>
              </w:rPr>
              <w:t>4</w:t>
            </w:r>
            <w:r w:rsidRPr="00EF7947">
              <w:rPr>
                <w:webHidden/>
              </w:rPr>
              <w:fldChar w:fldCharType="end"/>
            </w:r>
          </w:hyperlink>
        </w:p>
        <w:p w14:paraId="30420B55" w14:textId="2A04ECE3" w:rsidR="00A42BAC" w:rsidRPr="00EF7947" w:rsidRDefault="00A42BAC">
          <w:pPr>
            <w:pStyle w:val="TDC1"/>
            <w:tabs>
              <w:tab w:val="left" w:pos="400"/>
              <w:tab w:val="right" w:leader="dot" w:pos="8828"/>
            </w:tabs>
            <w:rPr>
              <w:rFonts w:eastAsiaTheme="minorEastAsia" w:cstheme="minorBidi"/>
              <w:kern w:val="2"/>
              <w:sz w:val="24"/>
              <w:szCs w:val="24"/>
              <w:lang w:eastAsia="es-CO"/>
              <w14:ligatures w14:val="standardContextual"/>
            </w:rPr>
          </w:pPr>
          <w:hyperlink w:anchor="_Toc179969373" w:history="1">
            <w:r w:rsidRPr="00EF7947">
              <w:rPr>
                <w:rStyle w:val="Hipervnculo"/>
              </w:rPr>
              <w:t>4</w:t>
            </w:r>
            <w:r w:rsidRPr="00EF7947">
              <w:rPr>
                <w:rFonts w:eastAsiaTheme="minorEastAsia" w:cstheme="minorBidi"/>
                <w:kern w:val="2"/>
                <w:sz w:val="24"/>
                <w:szCs w:val="24"/>
                <w:lang w:eastAsia="es-CO"/>
                <w14:ligatures w14:val="standardContextual"/>
              </w:rPr>
              <w:tab/>
            </w:r>
            <w:r w:rsidRPr="00EF7947">
              <w:rPr>
                <w:rStyle w:val="Hipervnculo"/>
              </w:rPr>
              <w:t>Salidas desde D365 a Shopify POS</w:t>
            </w:r>
            <w:r w:rsidRPr="00EF7947">
              <w:rPr>
                <w:webHidden/>
              </w:rPr>
              <w:tab/>
            </w:r>
            <w:r w:rsidRPr="00EF7947">
              <w:rPr>
                <w:webHidden/>
              </w:rPr>
              <w:fldChar w:fldCharType="begin"/>
            </w:r>
            <w:r w:rsidRPr="00EF7947">
              <w:rPr>
                <w:webHidden/>
              </w:rPr>
              <w:instrText xml:space="preserve"> PAGEREF _Toc179969373 \h </w:instrText>
            </w:r>
            <w:r w:rsidRPr="00EF7947">
              <w:rPr>
                <w:webHidden/>
              </w:rPr>
            </w:r>
            <w:r w:rsidRPr="00EF7947">
              <w:rPr>
                <w:webHidden/>
              </w:rPr>
              <w:fldChar w:fldCharType="separate"/>
            </w:r>
            <w:r w:rsidRPr="00EF7947">
              <w:rPr>
                <w:webHidden/>
              </w:rPr>
              <w:t>4</w:t>
            </w:r>
            <w:r w:rsidRPr="00EF7947">
              <w:rPr>
                <w:webHidden/>
              </w:rPr>
              <w:fldChar w:fldCharType="end"/>
            </w:r>
          </w:hyperlink>
        </w:p>
        <w:p w14:paraId="70B97A4B" w14:textId="74BF5A81" w:rsidR="00A42BAC" w:rsidRPr="00EF7947" w:rsidRDefault="00A42BAC">
          <w:pPr>
            <w:pStyle w:val="TDC1"/>
            <w:tabs>
              <w:tab w:val="left" w:pos="400"/>
              <w:tab w:val="right" w:leader="dot" w:pos="8828"/>
            </w:tabs>
            <w:rPr>
              <w:rFonts w:eastAsiaTheme="minorEastAsia" w:cstheme="minorBidi"/>
              <w:kern w:val="2"/>
              <w:sz w:val="24"/>
              <w:szCs w:val="24"/>
              <w:lang w:eastAsia="es-CO"/>
              <w14:ligatures w14:val="standardContextual"/>
            </w:rPr>
          </w:pPr>
          <w:hyperlink w:anchor="_Toc179969374" w:history="1">
            <w:r w:rsidRPr="00EF7947">
              <w:rPr>
                <w:rStyle w:val="Hipervnculo"/>
              </w:rPr>
              <w:t>5</w:t>
            </w:r>
            <w:r w:rsidRPr="00EF7947">
              <w:rPr>
                <w:rFonts w:eastAsiaTheme="minorEastAsia" w:cstheme="minorBidi"/>
                <w:kern w:val="2"/>
                <w:sz w:val="24"/>
                <w:szCs w:val="24"/>
                <w:lang w:eastAsia="es-CO"/>
                <w14:ligatures w14:val="standardContextual"/>
              </w:rPr>
              <w:tab/>
            </w:r>
            <w:r w:rsidRPr="00EF7947">
              <w:rPr>
                <w:rStyle w:val="Hipervnculo"/>
              </w:rPr>
              <w:t>Entradas Shopify POS</w:t>
            </w:r>
            <w:r w:rsidRPr="00EF7947">
              <w:rPr>
                <w:webHidden/>
              </w:rPr>
              <w:tab/>
            </w:r>
            <w:r w:rsidRPr="00EF7947">
              <w:rPr>
                <w:webHidden/>
              </w:rPr>
              <w:fldChar w:fldCharType="begin"/>
            </w:r>
            <w:r w:rsidRPr="00EF7947">
              <w:rPr>
                <w:webHidden/>
              </w:rPr>
              <w:instrText xml:space="preserve"> PAGEREF _Toc179969374 \h </w:instrText>
            </w:r>
            <w:r w:rsidRPr="00EF7947">
              <w:rPr>
                <w:webHidden/>
              </w:rPr>
            </w:r>
            <w:r w:rsidRPr="00EF7947">
              <w:rPr>
                <w:webHidden/>
              </w:rPr>
              <w:fldChar w:fldCharType="separate"/>
            </w:r>
            <w:r w:rsidRPr="00EF7947">
              <w:rPr>
                <w:webHidden/>
              </w:rPr>
              <w:t>4</w:t>
            </w:r>
            <w:r w:rsidRPr="00EF7947">
              <w:rPr>
                <w:webHidden/>
              </w:rPr>
              <w:fldChar w:fldCharType="end"/>
            </w:r>
          </w:hyperlink>
        </w:p>
        <w:p w14:paraId="169574DA" w14:textId="3E17BB04" w:rsidR="00A42BAC" w:rsidRPr="00EF7947" w:rsidRDefault="00A42BAC">
          <w:pPr>
            <w:pStyle w:val="TDC1"/>
            <w:tabs>
              <w:tab w:val="left" w:pos="400"/>
              <w:tab w:val="right" w:leader="dot" w:pos="8828"/>
            </w:tabs>
            <w:rPr>
              <w:rFonts w:eastAsiaTheme="minorEastAsia" w:cstheme="minorBidi"/>
              <w:kern w:val="2"/>
              <w:sz w:val="24"/>
              <w:szCs w:val="24"/>
              <w:lang w:eastAsia="es-CO"/>
              <w14:ligatures w14:val="standardContextual"/>
            </w:rPr>
          </w:pPr>
          <w:hyperlink w:anchor="_Toc179969375" w:history="1">
            <w:r w:rsidRPr="00EF7947">
              <w:rPr>
                <w:rStyle w:val="Hipervnculo"/>
              </w:rPr>
              <w:t>6</w:t>
            </w:r>
            <w:r w:rsidRPr="00EF7947">
              <w:rPr>
                <w:rFonts w:eastAsiaTheme="minorEastAsia" w:cstheme="minorBidi"/>
                <w:kern w:val="2"/>
                <w:sz w:val="24"/>
                <w:szCs w:val="24"/>
                <w:lang w:eastAsia="es-CO"/>
                <w14:ligatures w14:val="standardContextual"/>
              </w:rPr>
              <w:tab/>
            </w:r>
            <w:r w:rsidRPr="00EF7947">
              <w:rPr>
                <w:rStyle w:val="Hipervnculo"/>
              </w:rPr>
              <w:t>Funcionalidad Requerida</w:t>
            </w:r>
            <w:r w:rsidRPr="00EF7947">
              <w:rPr>
                <w:webHidden/>
              </w:rPr>
              <w:tab/>
            </w:r>
            <w:r w:rsidRPr="00EF7947">
              <w:rPr>
                <w:webHidden/>
              </w:rPr>
              <w:fldChar w:fldCharType="begin"/>
            </w:r>
            <w:r w:rsidRPr="00EF7947">
              <w:rPr>
                <w:webHidden/>
              </w:rPr>
              <w:instrText xml:space="preserve"> PAGEREF _Toc179969375 \h </w:instrText>
            </w:r>
            <w:r w:rsidRPr="00EF7947">
              <w:rPr>
                <w:webHidden/>
              </w:rPr>
            </w:r>
            <w:r w:rsidRPr="00EF7947">
              <w:rPr>
                <w:webHidden/>
              </w:rPr>
              <w:fldChar w:fldCharType="separate"/>
            </w:r>
            <w:r w:rsidRPr="00EF7947">
              <w:rPr>
                <w:webHidden/>
              </w:rPr>
              <w:t>5</w:t>
            </w:r>
            <w:r w:rsidRPr="00EF7947">
              <w:rPr>
                <w:webHidden/>
              </w:rPr>
              <w:fldChar w:fldCharType="end"/>
            </w:r>
          </w:hyperlink>
        </w:p>
        <w:p w14:paraId="7EB08E5B" w14:textId="4EF52C80" w:rsidR="00A42BAC" w:rsidRPr="00EF7947" w:rsidRDefault="00A42BAC">
          <w:pPr>
            <w:pStyle w:val="TDC2"/>
            <w:tabs>
              <w:tab w:val="left" w:pos="960"/>
              <w:tab w:val="right" w:leader="dot" w:pos="8828"/>
            </w:tabs>
            <w:rPr>
              <w:rFonts w:eastAsiaTheme="minorEastAsia" w:cstheme="minorBidi"/>
              <w:kern w:val="2"/>
              <w:sz w:val="24"/>
              <w:szCs w:val="24"/>
              <w:lang w:eastAsia="es-CO"/>
              <w14:ligatures w14:val="standardContextual"/>
            </w:rPr>
          </w:pPr>
          <w:hyperlink w:anchor="_Toc179969376" w:history="1">
            <w:r w:rsidRPr="00EF7947">
              <w:rPr>
                <w:rStyle w:val="Hipervnculo"/>
              </w:rPr>
              <w:t>6.1</w:t>
            </w:r>
            <w:r w:rsidRPr="00EF7947">
              <w:rPr>
                <w:rFonts w:eastAsiaTheme="minorEastAsia" w:cstheme="minorBidi"/>
                <w:kern w:val="2"/>
                <w:sz w:val="24"/>
                <w:szCs w:val="24"/>
                <w:lang w:eastAsia="es-CO"/>
                <w14:ligatures w14:val="standardContextual"/>
              </w:rPr>
              <w:tab/>
            </w:r>
            <w:r w:rsidRPr="00EF7947">
              <w:rPr>
                <w:rStyle w:val="Hipervnculo"/>
              </w:rPr>
              <w:t>Proceso actual – Orden de compra</w:t>
            </w:r>
            <w:r w:rsidRPr="00EF7947">
              <w:rPr>
                <w:webHidden/>
              </w:rPr>
              <w:tab/>
            </w:r>
            <w:r w:rsidRPr="00EF7947">
              <w:rPr>
                <w:webHidden/>
              </w:rPr>
              <w:fldChar w:fldCharType="begin"/>
            </w:r>
            <w:r w:rsidRPr="00EF7947">
              <w:rPr>
                <w:webHidden/>
              </w:rPr>
              <w:instrText xml:space="preserve"> PAGEREF _Toc179969376 \h </w:instrText>
            </w:r>
            <w:r w:rsidRPr="00EF7947">
              <w:rPr>
                <w:webHidden/>
              </w:rPr>
            </w:r>
            <w:r w:rsidRPr="00EF7947">
              <w:rPr>
                <w:webHidden/>
              </w:rPr>
              <w:fldChar w:fldCharType="separate"/>
            </w:r>
            <w:r w:rsidRPr="00EF7947">
              <w:rPr>
                <w:webHidden/>
              </w:rPr>
              <w:t>6</w:t>
            </w:r>
            <w:r w:rsidRPr="00EF7947">
              <w:rPr>
                <w:webHidden/>
              </w:rPr>
              <w:fldChar w:fldCharType="end"/>
            </w:r>
          </w:hyperlink>
        </w:p>
        <w:p w14:paraId="56523DFB" w14:textId="6B6BADD0" w:rsidR="00A42BAC" w:rsidRPr="00EF7947" w:rsidRDefault="00A42BAC">
          <w:pPr>
            <w:pStyle w:val="TDC2"/>
            <w:tabs>
              <w:tab w:val="left" w:pos="960"/>
              <w:tab w:val="right" w:leader="dot" w:pos="8828"/>
            </w:tabs>
            <w:rPr>
              <w:rFonts w:eastAsiaTheme="minorEastAsia" w:cstheme="minorBidi"/>
              <w:kern w:val="2"/>
              <w:sz w:val="24"/>
              <w:szCs w:val="24"/>
              <w:lang w:eastAsia="es-CO"/>
              <w14:ligatures w14:val="standardContextual"/>
            </w:rPr>
          </w:pPr>
          <w:hyperlink w:anchor="_Toc179969377" w:history="1">
            <w:r w:rsidRPr="00EF7947">
              <w:rPr>
                <w:rStyle w:val="Hipervnculo"/>
              </w:rPr>
              <w:t>6.2</w:t>
            </w:r>
            <w:r w:rsidRPr="00EF7947">
              <w:rPr>
                <w:rFonts w:eastAsiaTheme="minorEastAsia" w:cstheme="minorBidi"/>
                <w:kern w:val="2"/>
                <w:sz w:val="24"/>
                <w:szCs w:val="24"/>
                <w:lang w:eastAsia="es-CO"/>
                <w14:ligatures w14:val="standardContextual"/>
              </w:rPr>
              <w:tab/>
            </w:r>
            <w:r w:rsidRPr="00EF7947">
              <w:rPr>
                <w:rStyle w:val="Hipervnculo"/>
              </w:rPr>
              <w:t>Órdenes de compra con Stocky</w:t>
            </w:r>
            <w:r w:rsidRPr="00EF7947">
              <w:rPr>
                <w:webHidden/>
              </w:rPr>
              <w:tab/>
            </w:r>
            <w:r w:rsidRPr="00EF7947">
              <w:rPr>
                <w:webHidden/>
              </w:rPr>
              <w:fldChar w:fldCharType="begin"/>
            </w:r>
            <w:r w:rsidRPr="00EF7947">
              <w:rPr>
                <w:webHidden/>
              </w:rPr>
              <w:instrText xml:space="preserve"> PAGEREF _Toc179969377 \h </w:instrText>
            </w:r>
            <w:r w:rsidRPr="00EF7947">
              <w:rPr>
                <w:webHidden/>
              </w:rPr>
            </w:r>
            <w:r w:rsidRPr="00EF7947">
              <w:rPr>
                <w:webHidden/>
              </w:rPr>
              <w:fldChar w:fldCharType="separate"/>
            </w:r>
            <w:r w:rsidRPr="00EF7947">
              <w:rPr>
                <w:webHidden/>
              </w:rPr>
              <w:t>10</w:t>
            </w:r>
            <w:r w:rsidRPr="00EF7947">
              <w:rPr>
                <w:webHidden/>
              </w:rPr>
              <w:fldChar w:fldCharType="end"/>
            </w:r>
          </w:hyperlink>
        </w:p>
        <w:p w14:paraId="2C20A904" w14:textId="0B12C5D5" w:rsidR="00A42BAC" w:rsidRPr="00EF7947" w:rsidRDefault="00A42BAC">
          <w:pPr>
            <w:pStyle w:val="TDC2"/>
            <w:tabs>
              <w:tab w:val="left" w:pos="960"/>
              <w:tab w:val="right" w:leader="dot" w:pos="8828"/>
            </w:tabs>
            <w:rPr>
              <w:rFonts w:eastAsiaTheme="minorEastAsia" w:cstheme="minorBidi"/>
              <w:kern w:val="2"/>
              <w:sz w:val="24"/>
              <w:szCs w:val="24"/>
              <w:lang w:eastAsia="es-CO"/>
              <w14:ligatures w14:val="standardContextual"/>
            </w:rPr>
          </w:pPr>
          <w:hyperlink w:anchor="_Toc179969378" w:history="1">
            <w:r w:rsidRPr="00EF7947">
              <w:rPr>
                <w:rStyle w:val="Hipervnculo"/>
              </w:rPr>
              <w:t>6.3</w:t>
            </w:r>
            <w:r w:rsidRPr="00EF7947">
              <w:rPr>
                <w:rFonts w:eastAsiaTheme="minorEastAsia" w:cstheme="minorBidi"/>
                <w:kern w:val="2"/>
                <w:sz w:val="24"/>
                <w:szCs w:val="24"/>
                <w:lang w:eastAsia="es-CO"/>
                <w14:ligatures w14:val="standardContextual"/>
              </w:rPr>
              <w:tab/>
            </w:r>
            <w:r w:rsidRPr="00EF7947">
              <w:rPr>
                <w:rStyle w:val="Hipervnculo"/>
              </w:rPr>
              <w:t>Transferencia de producto entre tiendas</w:t>
            </w:r>
            <w:r w:rsidRPr="00EF7947">
              <w:rPr>
                <w:webHidden/>
              </w:rPr>
              <w:tab/>
            </w:r>
            <w:r w:rsidRPr="00EF7947">
              <w:rPr>
                <w:webHidden/>
              </w:rPr>
              <w:fldChar w:fldCharType="begin"/>
            </w:r>
            <w:r w:rsidRPr="00EF7947">
              <w:rPr>
                <w:webHidden/>
              </w:rPr>
              <w:instrText xml:space="preserve"> PAGEREF _Toc179969378 \h </w:instrText>
            </w:r>
            <w:r w:rsidRPr="00EF7947">
              <w:rPr>
                <w:webHidden/>
              </w:rPr>
            </w:r>
            <w:r w:rsidRPr="00EF7947">
              <w:rPr>
                <w:webHidden/>
              </w:rPr>
              <w:fldChar w:fldCharType="separate"/>
            </w:r>
            <w:r w:rsidRPr="00EF7947">
              <w:rPr>
                <w:webHidden/>
              </w:rPr>
              <w:t>19</w:t>
            </w:r>
            <w:r w:rsidRPr="00EF7947">
              <w:rPr>
                <w:webHidden/>
              </w:rPr>
              <w:fldChar w:fldCharType="end"/>
            </w:r>
          </w:hyperlink>
        </w:p>
        <w:p w14:paraId="7C00C854" w14:textId="50D288F4" w:rsidR="00A42BAC" w:rsidRPr="00EF7947" w:rsidRDefault="00A42BAC">
          <w:pPr>
            <w:pStyle w:val="TDC2"/>
            <w:tabs>
              <w:tab w:val="left" w:pos="960"/>
              <w:tab w:val="right" w:leader="dot" w:pos="8828"/>
            </w:tabs>
            <w:rPr>
              <w:rFonts w:eastAsiaTheme="minorEastAsia" w:cstheme="minorBidi"/>
              <w:kern w:val="2"/>
              <w:sz w:val="24"/>
              <w:szCs w:val="24"/>
              <w:lang w:eastAsia="es-CO"/>
              <w14:ligatures w14:val="standardContextual"/>
            </w:rPr>
          </w:pPr>
          <w:hyperlink w:anchor="_Toc179969379" w:history="1">
            <w:r w:rsidRPr="00EF7947">
              <w:rPr>
                <w:rStyle w:val="Hipervnculo"/>
              </w:rPr>
              <w:t>6.4</w:t>
            </w:r>
            <w:r w:rsidRPr="00EF7947">
              <w:rPr>
                <w:rFonts w:eastAsiaTheme="minorEastAsia" w:cstheme="minorBidi"/>
                <w:kern w:val="2"/>
                <w:sz w:val="24"/>
                <w:szCs w:val="24"/>
                <w:lang w:eastAsia="es-CO"/>
                <w14:ligatures w14:val="standardContextual"/>
              </w:rPr>
              <w:tab/>
            </w:r>
            <w:r w:rsidRPr="00EF7947">
              <w:rPr>
                <w:rStyle w:val="Hipervnculo"/>
              </w:rPr>
              <w:t>Ajustes de inventario</w:t>
            </w:r>
            <w:r w:rsidRPr="00EF7947">
              <w:rPr>
                <w:webHidden/>
              </w:rPr>
              <w:tab/>
            </w:r>
            <w:r w:rsidRPr="00EF7947">
              <w:rPr>
                <w:webHidden/>
              </w:rPr>
              <w:fldChar w:fldCharType="begin"/>
            </w:r>
            <w:r w:rsidRPr="00EF7947">
              <w:rPr>
                <w:webHidden/>
              </w:rPr>
              <w:instrText xml:space="preserve"> PAGEREF _Toc179969379 \h </w:instrText>
            </w:r>
            <w:r w:rsidRPr="00EF7947">
              <w:rPr>
                <w:webHidden/>
              </w:rPr>
            </w:r>
            <w:r w:rsidRPr="00EF7947">
              <w:rPr>
                <w:webHidden/>
              </w:rPr>
              <w:fldChar w:fldCharType="separate"/>
            </w:r>
            <w:r w:rsidRPr="00EF7947">
              <w:rPr>
                <w:webHidden/>
              </w:rPr>
              <w:t>22</w:t>
            </w:r>
            <w:r w:rsidRPr="00EF7947">
              <w:rPr>
                <w:webHidden/>
              </w:rPr>
              <w:fldChar w:fldCharType="end"/>
            </w:r>
          </w:hyperlink>
        </w:p>
        <w:p w14:paraId="45124277" w14:textId="1BF75C0B" w:rsidR="00A42BAC" w:rsidRPr="00EF7947" w:rsidRDefault="00A42BAC">
          <w:pPr>
            <w:pStyle w:val="TDC2"/>
            <w:tabs>
              <w:tab w:val="left" w:pos="960"/>
              <w:tab w:val="right" w:leader="dot" w:pos="8828"/>
            </w:tabs>
            <w:rPr>
              <w:rFonts w:eastAsiaTheme="minorEastAsia" w:cstheme="minorBidi"/>
              <w:kern w:val="2"/>
              <w:sz w:val="24"/>
              <w:szCs w:val="24"/>
              <w:lang w:eastAsia="es-CO"/>
              <w14:ligatures w14:val="standardContextual"/>
            </w:rPr>
          </w:pPr>
          <w:hyperlink w:anchor="_Toc179969380" w:history="1">
            <w:r w:rsidRPr="00EF7947">
              <w:rPr>
                <w:rStyle w:val="Hipervnculo"/>
              </w:rPr>
              <w:t>6.5</w:t>
            </w:r>
            <w:r w:rsidRPr="00EF7947">
              <w:rPr>
                <w:rFonts w:eastAsiaTheme="minorEastAsia" w:cstheme="minorBidi"/>
                <w:kern w:val="2"/>
                <w:sz w:val="24"/>
                <w:szCs w:val="24"/>
                <w:lang w:eastAsia="es-CO"/>
                <w14:ligatures w14:val="standardContextual"/>
              </w:rPr>
              <w:tab/>
            </w:r>
            <w:r w:rsidRPr="00EF7947">
              <w:rPr>
                <w:rStyle w:val="Hipervnculo"/>
              </w:rPr>
              <w:t>Reportes de movimientos e inventario</w:t>
            </w:r>
            <w:r w:rsidRPr="00EF7947">
              <w:rPr>
                <w:webHidden/>
              </w:rPr>
              <w:tab/>
            </w:r>
            <w:r w:rsidRPr="00EF7947">
              <w:rPr>
                <w:webHidden/>
              </w:rPr>
              <w:fldChar w:fldCharType="begin"/>
            </w:r>
            <w:r w:rsidRPr="00EF7947">
              <w:rPr>
                <w:webHidden/>
              </w:rPr>
              <w:instrText xml:space="preserve"> PAGEREF _Toc179969380 \h </w:instrText>
            </w:r>
            <w:r w:rsidRPr="00EF7947">
              <w:rPr>
                <w:webHidden/>
              </w:rPr>
            </w:r>
            <w:r w:rsidRPr="00EF7947">
              <w:rPr>
                <w:webHidden/>
              </w:rPr>
              <w:fldChar w:fldCharType="separate"/>
            </w:r>
            <w:r w:rsidRPr="00EF7947">
              <w:rPr>
                <w:webHidden/>
              </w:rPr>
              <w:t>25</w:t>
            </w:r>
            <w:r w:rsidRPr="00EF7947">
              <w:rPr>
                <w:webHidden/>
              </w:rPr>
              <w:fldChar w:fldCharType="end"/>
            </w:r>
          </w:hyperlink>
        </w:p>
        <w:p w14:paraId="688CA41F" w14:textId="36FC2CB9" w:rsidR="00A42BAC" w:rsidRPr="00EF7947" w:rsidRDefault="00A42BAC">
          <w:pPr>
            <w:pStyle w:val="TDC2"/>
            <w:tabs>
              <w:tab w:val="left" w:pos="960"/>
              <w:tab w:val="right" w:leader="dot" w:pos="8828"/>
            </w:tabs>
            <w:rPr>
              <w:rFonts w:eastAsiaTheme="minorEastAsia" w:cstheme="minorBidi"/>
              <w:kern w:val="2"/>
              <w:sz w:val="24"/>
              <w:szCs w:val="24"/>
              <w:lang w:eastAsia="es-CO"/>
              <w14:ligatures w14:val="standardContextual"/>
            </w:rPr>
          </w:pPr>
          <w:hyperlink w:anchor="_Toc179969381" w:history="1">
            <w:r w:rsidRPr="00EF7947">
              <w:rPr>
                <w:rStyle w:val="Hipervnculo"/>
              </w:rPr>
              <w:t>6.6</w:t>
            </w:r>
            <w:r w:rsidRPr="00EF7947">
              <w:rPr>
                <w:rFonts w:eastAsiaTheme="minorEastAsia" w:cstheme="minorBidi"/>
                <w:kern w:val="2"/>
                <w:sz w:val="24"/>
                <w:szCs w:val="24"/>
                <w:lang w:eastAsia="es-CO"/>
                <w14:ligatures w14:val="standardContextual"/>
              </w:rPr>
              <w:tab/>
            </w:r>
            <w:r w:rsidRPr="00EF7947">
              <w:rPr>
                <w:rStyle w:val="Hipervnculo"/>
              </w:rPr>
              <w:t>Reportes con la API’s Stocky</w:t>
            </w:r>
            <w:r w:rsidRPr="00EF7947">
              <w:rPr>
                <w:webHidden/>
              </w:rPr>
              <w:tab/>
            </w:r>
            <w:r w:rsidRPr="00EF7947">
              <w:rPr>
                <w:webHidden/>
              </w:rPr>
              <w:fldChar w:fldCharType="begin"/>
            </w:r>
            <w:r w:rsidRPr="00EF7947">
              <w:rPr>
                <w:webHidden/>
              </w:rPr>
              <w:instrText xml:space="preserve"> PAGEREF _Toc179969381 \h </w:instrText>
            </w:r>
            <w:r w:rsidRPr="00EF7947">
              <w:rPr>
                <w:webHidden/>
              </w:rPr>
            </w:r>
            <w:r w:rsidRPr="00EF7947">
              <w:rPr>
                <w:webHidden/>
              </w:rPr>
              <w:fldChar w:fldCharType="separate"/>
            </w:r>
            <w:r w:rsidRPr="00EF7947">
              <w:rPr>
                <w:webHidden/>
              </w:rPr>
              <w:t>26</w:t>
            </w:r>
            <w:r w:rsidRPr="00EF7947">
              <w:rPr>
                <w:webHidden/>
              </w:rPr>
              <w:fldChar w:fldCharType="end"/>
            </w:r>
          </w:hyperlink>
        </w:p>
        <w:p w14:paraId="768131BE" w14:textId="241CD676" w:rsidR="00A42BAC" w:rsidRPr="00EF7947" w:rsidRDefault="00A42BAC">
          <w:pPr>
            <w:pStyle w:val="TDC2"/>
            <w:tabs>
              <w:tab w:val="left" w:pos="960"/>
              <w:tab w:val="right" w:leader="dot" w:pos="8828"/>
            </w:tabs>
            <w:rPr>
              <w:rFonts w:eastAsiaTheme="minorEastAsia" w:cstheme="minorBidi"/>
              <w:kern w:val="2"/>
              <w:sz w:val="24"/>
              <w:szCs w:val="24"/>
              <w:lang w:eastAsia="es-CO"/>
              <w14:ligatures w14:val="standardContextual"/>
            </w:rPr>
          </w:pPr>
          <w:hyperlink w:anchor="_Toc179969382" w:history="1">
            <w:r w:rsidRPr="00EF7947">
              <w:rPr>
                <w:rStyle w:val="Hipervnculo"/>
              </w:rPr>
              <w:t>6.7</w:t>
            </w:r>
            <w:r w:rsidRPr="00EF7947">
              <w:rPr>
                <w:rFonts w:eastAsiaTheme="minorEastAsia" w:cstheme="minorBidi"/>
                <w:kern w:val="2"/>
                <w:sz w:val="24"/>
                <w:szCs w:val="24"/>
                <w:lang w:eastAsia="es-CO"/>
                <w14:ligatures w14:val="standardContextual"/>
              </w:rPr>
              <w:tab/>
            </w:r>
            <w:r w:rsidRPr="00EF7947">
              <w:rPr>
                <w:rStyle w:val="Hipervnculo"/>
              </w:rPr>
              <w:t>Automatización en la creación de órdenes de compra</w:t>
            </w:r>
            <w:r w:rsidRPr="00EF7947">
              <w:rPr>
                <w:webHidden/>
              </w:rPr>
              <w:tab/>
            </w:r>
            <w:r w:rsidRPr="00EF7947">
              <w:rPr>
                <w:webHidden/>
              </w:rPr>
              <w:fldChar w:fldCharType="begin"/>
            </w:r>
            <w:r w:rsidRPr="00EF7947">
              <w:rPr>
                <w:webHidden/>
              </w:rPr>
              <w:instrText xml:space="preserve"> PAGEREF _Toc179969382 \h </w:instrText>
            </w:r>
            <w:r w:rsidRPr="00EF7947">
              <w:rPr>
                <w:webHidden/>
              </w:rPr>
            </w:r>
            <w:r w:rsidRPr="00EF7947">
              <w:rPr>
                <w:webHidden/>
              </w:rPr>
              <w:fldChar w:fldCharType="separate"/>
            </w:r>
            <w:r w:rsidRPr="00EF7947">
              <w:rPr>
                <w:webHidden/>
              </w:rPr>
              <w:t>27</w:t>
            </w:r>
            <w:r w:rsidRPr="00EF7947">
              <w:rPr>
                <w:webHidden/>
              </w:rPr>
              <w:fldChar w:fldCharType="end"/>
            </w:r>
          </w:hyperlink>
        </w:p>
        <w:p w14:paraId="555E4939" w14:textId="0F09B337" w:rsidR="00A42BAC" w:rsidRPr="00EF7947" w:rsidRDefault="00A42BAC">
          <w:pPr>
            <w:pStyle w:val="TDC1"/>
            <w:tabs>
              <w:tab w:val="left" w:pos="400"/>
              <w:tab w:val="right" w:leader="dot" w:pos="8828"/>
            </w:tabs>
            <w:rPr>
              <w:rFonts w:eastAsiaTheme="minorEastAsia" w:cstheme="minorBidi"/>
              <w:kern w:val="2"/>
              <w:sz w:val="24"/>
              <w:szCs w:val="24"/>
              <w:lang w:eastAsia="es-CO"/>
              <w14:ligatures w14:val="standardContextual"/>
            </w:rPr>
          </w:pPr>
          <w:hyperlink w:anchor="_Toc179969383" w:history="1">
            <w:r w:rsidRPr="00EF7947">
              <w:rPr>
                <w:rStyle w:val="Hipervnculo"/>
              </w:rPr>
              <w:t>7</w:t>
            </w:r>
            <w:r w:rsidRPr="00EF7947">
              <w:rPr>
                <w:rFonts w:eastAsiaTheme="minorEastAsia" w:cstheme="minorBidi"/>
                <w:kern w:val="2"/>
                <w:sz w:val="24"/>
                <w:szCs w:val="24"/>
                <w:lang w:eastAsia="es-CO"/>
                <w14:ligatures w14:val="standardContextual"/>
              </w:rPr>
              <w:tab/>
            </w:r>
            <w:r w:rsidRPr="00EF7947">
              <w:rPr>
                <w:rStyle w:val="Hipervnculo"/>
              </w:rPr>
              <w:t>Anexos</w:t>
            </w:r>
            <w:r w:rsidRPr="00EF7947">
              <w:rPr>
                <w:webHidden/>
              </w:rPr>
              <w:tab/>
            </w:r>
            <w:r w:rsidRPr="00EF7947">
              <w:rPr>
                <w:webHidden/>
              </w:rPr>
              <w:fldChar w:fldCharType="begin"/>
            </w:r>
            <w:r w:rsidRPr="00EF7947">
              <w:rPr>
                <w:webHidden/>
              </w:rPr>
              <w:instrText xml:space="preserve"> PAGEREF _Toc179969383 \h </w:instrText>
            </w:r>
            <w:r w:rsidRPr="00EF7947">
              <w:rPr>
                <w:webHidden/>
              </w:rPr>
            </w:r>
            <w:r w:rsidRPr="00EF7947">
              <w:rPr>
                <w:webHidden/>
              </w:rPr>
              <w:fldChar w:fldCharType="separate"/>
            </w:r>
            <w:r w:rsidRPr="00EF7947">
              <w:rPr>
                <w:webHidden/>
              </w:rPr>
              <w:t>29</w:t>
            </w:r>
            <w:r w:rsidRPr="00EF7947">
              <w:rPr>
                <w:webHidden/>
              </w:rPr>
              <w:fldChar w:fldCharType="end"/>
            </w:r>
          </w:hyperlink>
        </w:p>
        <w:p w14:paraId="1D2BEBA6" w14:textId="645A8C24" w:rsidR="00A42BAC" w:rsidRPr="00EF7947" w:rsidRDefault="00A42BAC">
          <w:pPr>
            <w:pStyle w:val="TDC1"/>
            <w:tabs>
              <w:tab w:val="left" w:pos="400"/>
              <w:tab w:val="right" w:leader="dot" w:pos="8828"/>
            </w:tabs>
            <w:rPr>
              <w:rFonts w:eastAsiaTheme="minorEastAsia" w:cstheme="minorBidi"/>
              <w:kern w:val="2"/>
              <w:sz w:val="24"/>
              <w:szCs w:val="24"/>
              <w:lang w:eastAsia="es-CO"/>
              <w14:ligatures w14:val="standardContextual"/>
            </w:rPr>
          </w:pPr>
          <w:hyperlink w:anchor="_Toc179969384" w:history="1">
            <w:r w:rsidRPr="00EF7947">
              <w:rPr>
                <w:rStyle w:val="Hipervnculo"/>
              </w:rPr>
              <w:t>8</w:t>
            </w:r>
            <w:r w:rsidRPr="00EF7947">
              <w:rPr>
                <w:rFonts w:eastAsiaTheme="minorEastAsia" w:cstheme="minorBidi"/>
                <w:kern w:val="2"/>
                <w:sz w:val="24"/>
                <w:szCs w:val="24"/>
                <w:lang w:eastAsia="es-CO"/>
                <w14:ligatures w14:val="standardContextual"/>
              </w:rPr>
              <w:tab/>
            </w:r>
            <w:r w:rsidRPr="00EF7947">
              <w:rPr>
                <w:rStyle w:val="Hipervnculo"/>
              </w:rPr>
              <w:t>Detalle requerimientos tirilla de ventas u otros documentos</w:t>
            </w:r>
            <w:r w:rsidRPr="00EF7947">
              <w:rPr>
                <w:webHidden/>
              </w:rPr>
              <w:tab/>
            </w:r>
            <w:r w:rsidRPr="00EF7947">
              <w:rPr>
                <w:webHidden/>
              </w:rPr>
              <w:fldChar w:fldCharType="begin"/>
            </w:r>
            <w:r w:rsidRPr="00EF7947">
              <w:rPr>
                <w:webHidden/>
              </w:rPr>
              <w:instrText xml:space="preserve"> PAGEREF _Toc179969384 \h </w:instrText>
            </w:r>
            <w:r w:rsidRPr="00EF7947">
              <w:rPr>
                <w:webHidden/>
              </w:rPr>
            </w:r>
            <w:r w:rsidRPr="00EF7947">
              <w:rPr>
                <w:webHidden/>
              </w:rPr>
              <w:fldChar w:fldCharType="separate"/>
            </w:r>
            <w:r w:rsidRPr="00EF7947">
              <w:rPr>
                <w:webHidden/>
              </w:rPr>
              <w:t>29</w:t>
            </w:r>
            <w:r w:rsidRPr="00EF7947">
              <w:rPr>
                <w:webHidden/>
              </w:rPr>
              <w:fldChar w:fldCharType="end"/>
            </w:r>
          </w:hyperlink>
        </w:p>
        <w:p w14:paraId="38FBEDE9" w14:textId="75DC69B7" w:rsidR="00A42BAC" w:rsidRPr="00EF7947" w:rsidRDefault="00A42BAC">
          <w:pPr>
            <w:pStyle w:val="TDC1"/>
            <w:tabs>
              <w:tab w:val="left" w:pos="400"/>
              <w:tab w:val="right" w:leader="dot" w:pos="8828"/>
            </w:tabs>
            <w:rPr>
              <w:rFonts w:eastAsiaTheme="minorEastAsia" w:cstheme="minorBidi"/>
              <w:kern w:val="2"/>
              <w:sz w:val="24"/>
              <w:szCs w:val="24"/>
              <w:lang w:eastAsia="es-CO"/>
              <w14:ligatures w14:val="standardContextual"/>
            </w:rPr>
          </w:pPr>
          <w:hyperlink w:anchor="_Toc179969385" w:history="1">
            <w:r w:rsidRPr="00EF7947">
              <w:rPr>
                <w:rStyle w:val="Hipervnculo"/>
              </w:rPr>
              <w:t>9</w:t>
            </w:r>
            <w:r w:rsidRPr="00EF7947">
              <w:rPr>
                <w:rFonts w:eastAsiaTheme="minorEastAsia" w:cstheme="minorBidi"/>
                <w:kern w:val="2"/>
                <w:sz w:val="24"/>
                <w:szCs w:val="24"/>
                <w:lang w:eastAsia="es-CO"/>
                <w14:ligatures w14:val="standardContextual"/>
              </w:rPr>
              <w:tab/>
            </w:r>
            <w:r w:rsidRPr="00EF7947">
              <w:rPr>
                <w:rStyle w:val="Hipervnculo"/>
              </w:rPr>
              <w:t>Detalle requerimientos reportes</w:t>
            </w:r>
            <w:r w:rsidRPr="00EF7947">
              <w:rPr>
                <w:webHidden/>
              </w:rPr>
              <w:tab/>
            </w:r>
            <w:r w:rsidRPr="00EF7947">
              <w:rPr>
                <w:webHidden/>
              </w:rPr>
              <w:fldChar w:fldCharType="begin"/>
            </w:r>
            <w:r w:rsidRPr="00EF7947">
              <w:rPr>
                <w:webHidden/>
              </w:rPr>
              <w:instrText xml:space="preserve"> PAGEREF _Toc179969385 \h </w:instrText>
            </w:r>
            <w:r w:rsidRPr="00EF7947">
              <w:rPr>
                <w:webHidden/>
              </w:rPr>
            </w:r>
            <w:r w:rsidRPr="00EF7947">
              <w:rPr>
                <w:webHidden/>
              </w:rPr>
              <w:fldChar w:fldCharType="separate"/>
            </w:r>
            <w:r w:rsidRPr="00EF7947">
              <w:rPr>
                <w:webHidden/>
              </w:rPr>
              <w:t>29</w:t>
            </w:r>
            <w:r w:rsidRPr="00EF7947">
              <w:rPr>
                <w:webHidden/>
              </w:rPr>
              <w:fldChar w:fldCharType="end"/>
            </w:r>
          </w:hyperlink>
        </w:p>
        <w:p w14:paraId="33E2DCBC" w14:textId="053F6EDF" w:rsidR="00A42BAC" w:rsidRPr="00EF7947" w:rsidRDefault="00A42BAC">
          <w:pPr>
            <w:pStyle w:val="TDC1"/>
            <w:tabs>
              <w:tab w:val="left" w:pos="720"/>
              <w:tab w:val="right" w:leader="dot" w:pos="8828"/>
            </w:tabs>
            <w:rPr>
              <w:rFonts w:eastAsiaTheme="minorEastAsia" w:cstheme="minorBidi"/>
              <w:kern w:val="2"/>
              <w:sz w:val="24"/>
              <w:szCs w:val="24"/>
              <w:lang w:eastAsia="es-CO"/>
              <w14:ligatures w14:val="standardContextual"/>
            </w:rPr>
          </w:pPr>
          <w:hyperlink w:anchor="_Toc179969386" w:history="1">
            <w:r w:rsidRPr="00EF7947">
              <w:rPr>
                <w:rStyle w:val="Hipervnculo"/>
              </w:rPr>
              <w:t>10</w:t>
            </w:r>
            <w:r w:rsidRPr="00EF7947">
              <w:rPr>
                <w:rFonts w:eastAsiaTheme="minorEastAsia" w:cstheme="minorBidi"/>
                <w:kern w:val="2"/>
                <w:sz w:val="24"/>
                <w:szCs w:val="24"/>
                <w:lang w:eastAsia="es-CO"/>
                <w14:ligatures w14:val="standardContextual"/>
              </w:rPr>
              <w:tab/>
            </w:r>
            <w:r w:rsidRPr="00EF7947">
              <w:rPr>
                <w:rStyle w:val="Hipervnculo"/>
              </w:rPr>
              <w:t>Detalle archivos entrada/salida</w:t>
            </w:r>
            <w:r w:rsidRPr="00EF7947">
              <w:rPr>
                <w:webHidden/>
              </w:rPr>
              <w:tab/>
            </w:r>
            <w:r w:rsidRPr="00EF7947">
              <w:rPr>
                <w:webHidden/>
              </w:rPr>
              <w:fldChar w:fldCharType="begin"/>
            </w:r>
            <w:r w:rsidRPr="00EF7947">
              <w:rPr>
                <w:webHidden/>
              </w:rPr>
              <w:instrText xml:space="preserve"> PAGEREF _Toc179969386 \h </w:instrText>
            </w:r>
            <w:r w:rsidRPr="00EF7947">
              <w:rPr>
                <w:webHidden/>
              </w:rPr>
            </w:r>
            <w:r w:rsidRPr="00EF7947">
              <w:rPr>
                <w:webHidden/>
              </w:rPr>
              <w:fldChar w:fldCharType="separate"/>
            </w:r>
            <w:r w:rsidRPr="00EF7947">
              <w:rPr>
                <w:webHidden/>
              </w:rPr>
              <w:t>29</w:t>
            </w:r>
            <w:r w:rsidRPr="00EF7947">
              <w:rPr>
                <w:webHidden/>
              </w:rPr>
              <w:fldChar w:fldCharType="end"/>
            </w:r>
          </w:hyperlink>
        </w:p>
        <w:p w14:paraId="213AF104" w14:textId="16266750" w:rsidR="00A42BAC" w:rsidRPr="00EF7947" w:rsidRDefault="00A42BAC">
          <w:pPr>
            <w:pStyle w:val="TDC1"/>
            <w:tabs>
              <w:tab w:val="left" w:pos="720"/>
              <w:tab w:val="right" w:leader="dot" w:pos="8828"/>
            </w:tabs>
            <w:rPr>
              <w:rFonts w:eastAsiaTheme="minorEastAsia" w:cstheme="minorBidi"/>
              <w:kern w:val="2"/>
              <w:sz w:val="24"/>
              <w:szCs w:val="24"/>
              <w:lang w:eastAsia="es-CO"/>
              <w14:ligatures w14:val="standardContextual"/>
            </w:rPr>
          </w:pPr>
          <w:hyperlink w:anchor="_Toc179969387" w:history="1">
            <w:r w:rsidRPr="00EF7947">
              <w:rPr>
                <w:rStyle w:val="Hipervnculo"/>
              </w:rPr>
              <w:t>11</w:t>
            </w:r>
            <w:r w:rsidRPr="00EF7947">
              <w:rPr>
                <w:rFonts w:eastAsiaTheme="minorEastAsia" w:cstheme="minorBidi"/>
                <w:kern w:val="2"/>
                <w:sz w:val="24"/>
                <w:szCs w:val="24"/>
                <w:lang w:eastAsia="es-CO"/>
                <w14:ligatures w14:val="standardContextual"/>
              </w:rPr>
              <w:tab/>
            </w:r>
            <w:r w:rsidRPr="00EF7947">
              <w:rPr>
                <w:rStyle w:val="Hipervnculo"/>
              </w:rPr>
              <w:t>Aclaraciones de alcance</w:t>
            </w:r>
            <w:r w:rsidRPr="00EF7947">
              <w:rPr>
                <w:webHidden/>
              </w:rPr>
              <w:tab/>
            </w:r>
            <w:r w:rsidRPr="00EF7947">
              <w:rPr>
                <w:webHidden/>
              </w:rPr>
              <w:fldChar w:fldCharType="begin"/>
            </w:r>
            <w:r w:rsidRPr="00EF7947">
              <w:rPr>
                <w:webHidden/>
              </w:rPr>
              <w:instrText xml:space="preserve"> PAGEREF _Toc179969387 \h </w:instrText>
            </w:r>
            <w:r w:rsidRPr="00EF7947">
              <w:rPr>
                <w:webHidden/>
              </w:rPr>
            </w:r>
            <w:r w:rsidRPr="00EF7947">
              <w:rPr>
                <w:webHidden/>
              </w:rPr>
              <w:fldChar w:fldCharType="separate"/>
            </w:r>
            <w:r w:rsidRPr="00EF7947">
              <w:rPr>
                <w:webHidden/>
              </w:rPr>
              <w:t>29</w:t>
            </w:r>
            <w:r w:rsidRPr="00EF7947">
              <w:rPr>
                <w:webHidden/>
              </w:rPr>
              <w:fldChar w:fldCharType="end"/>
            </w:r>
          </w:hyperlink>
        </w:p>
        <w:p w14:paraId="6D3CDC53" w14:textId="7840C994" w:rsidR="00A42BAC" w:rsidRPr="00EF7947" w:rsidRDefault="00A42BAC">
          <w:pPr>
            <w:pStyle w:val="TDC2"/>
            <w:tabs>
              <w:tab w:val="left" w:pos="960"/>
              <w:tab w:val="right" w:leader="dot" w:pos="8828"/>
            </w:tabs>
            <w:rPr>
              <w:rFonts w:eastAsiaTheme="minorEastAsia" w:cstheme="minorBidi"/>
              <w:kern w:val="2"/>
              <w:sz w:val="24"/>
              <w:szCs w:val="24"/>
              <w:lang w:eastAsia="es-CO"/>
              <w14:ligatures w14:val="standardContextual"/>
            </w:rPr>
          </w:pPr>
          <w:hyperlink w:anchor="_Toc179969388" w:history="1">
            <w:r w:rsidRPr="00EF7947">
              <w:rPr>
                <w:rStyle w:val="Hipervnculo"/>
              </w:rPr>
              <w:t>11.1</w:t>
            </w:r>
            <w:r w:rsidRPr="00EF7947">
              <w:rPr>
                <w:rFonts w:eastAsiaTheme="minorEastAsia" w:cstheme="minorBidi"/>
                <w:kern w:val="2"/>
                <w:sz w:val="24"/>
                <w:szCs w:val="24"/>
                <w:lang w:eastAsia="es-CO"/>
                <w14:ligatures w14:val="standardContextual"/>
              </w:rPr>
              <w:tab/>
            </w:r>
            <w:r w:rsidRPr="00EF7947">
              <w:rPr>
                <w:rStyle w:val="Hipervnculo"/>
              </w:rPr>
              <w:t>Restricciones</w:t>
            </w:r>
            <w:r w:rsidRPr="00EF7947">
              <w:rPr>
                <w:webHidden/>
              </w:rPr>
              <w:tab/>
            </w:r>
            <w:r w:rsidRPr="00EF7947">
              <w:rPr>
                <w:webHidden/>
              </w:rPr>
              <w:fldChar w:fldCharType="begin"/>
            </w:r>
            <w:r w:rsidRPr="00EF7947">
              <w:rPr>
                <w:webHidden/>
              </w:rPr>
              <w:instrText xml:space="preserve"> PAGEREF _Toc179969388 \h </w:instrText>
            </w:r>
            <w:r w:rsidRPr="00EF7947">
              <w:rPr>
                <w:webHidden/>
              </w:rPr>
            </w:r>
            <w:r w:rsidRPr="00EF7947">
              <w:rPr>
                <w:webHidden/>
              </w:rPr>
              <w:fldChar w:fldCharType="separate"/>
            </w:r>
            <w:r w:rsidRPr="00EF7947">
              <w:rPr>
                <w:webHidden/>
              </w:rPr>
              <w:t>29</w:t>
            </w:r>
            <w:r w:rsidRPr="00EF7947">
              <w:rPr>
                <w:webHidden/>
              </w:rPr>
              <w:fldChar w:fldCharType="end"/>
            </w:r>
          </w:hyperlink>
        </w:p>
        <w:p w14:paraId="52DD4CFE" w14:textId="2188DD38" w:rsidR="00A42BAC" w:rsidRPr="00EF7947" w:rsidRDefault="00A42BAC">
          <w:pPr>
            <w:pStyle w:val="TDC1"/>
            <w:tabs>
              <w:tab w:val="left" w:pos="720"/>
              <w:tab w:val="right" w:leader="dot" w:pos="8828"/>
            </w:tabs>
            <w:rPr>
              <w:rFonts w:eastAsiaTheme="minorEastAsia" w:cstheme="minorBidi"/>
              <w:kern w:val="2"/>
              <w:sz w:val="24"/>
              <w:szCs w:val="24"/>
              <w:lang w:eastAsia="es-CO"/>
              <w14:ligatures w14:val="standardContextual"/>
            </w:rPr>
          </w:pPr>
          <w:hyperlink w:anchor="_Toc179969389" w:history="1">
            <w:r w:rsidRPr="00EF7947">
              <w:rPr>
                <w:rStyle w:val="Hipervnculo"/>
              </w:rPr>
              <w:t>12</w:t>
            </w:r>
            <w:r w:rsidRPr="00EF7947">
              <w:rPr>
                <w:rFonts w:eastAsiaTheme="minorEastAsia" w:cstheme="minorBidi"/>
                <w:kern w:val="2"/>
                <w:sz w:val="24"/>
                <w:szCs w:val="24"/>
                <w:lang w:eastAsia="es-CO"/>
                <w14:ligatures w14:val="standardContextual"/>
              </w:rPr>
              <w:tab/>
            </w:r>
            <w:r w:rsidRPr="00EF7947">
              <w:rPr>
                <w:rStyle w:val="Hipervnculo"/>
              </w:rPr>
              <w:t>Criterios de aceptación</w:t>
            </w:r>
            <w:r w:rsidRPr="00EF7947">
              <w:rPr>
                <w:webHidden/>
              </w:rPr>
              <w:tab/>
            </w:r>
            <w:r w:rsidRPr="00EF7947">
              <w:rPr>
                <w:webHidden/>
              </w:rPr>
              <w:fldChar w:fldCharType="begin"/>
            </w:r>
            <w:r w:rsidRPr="00EF7947">
              <w:rPr>
                <w:webHidden/>
              </w:rPr>
              <w:instrText xml:space="preserve"> PAGEREF _Toc179969389 \h </w:instrText>
            </w:r>
            <w:r w:rsidRPr="00EF7947">
              <w:rPr>
                <w:webHidden/>
              </w:rPr>
            </w:r>
            <w:r w:rsidRPr="00EF7947">
              <w:rPr>
                <w:webHidden/>
              </w:rPr>
              <w:fldChar w:fldCharType="separate"/>
            </w:r>
            <w:r w:rsidRPr="00EF7947">
              <w:rPr>
                <w:webHidden/>
              </w:rPr>
              <w:t>30</w:t>
            </w:r>
            <w:r w:rsidRPr="00EF7947">
              <w:rPr>
                <w:webHidden/>
              </w:rPr>
              <w:fldChar w:fldCharType="end"/>
            </w:r>
          </w:hyperlink>
        </w:p>
        <w:p w14:paraId="0EDF9B65" w14:textId="0B41617E" w:rsidR="00A42BAC" w:rsidRPr="00EF7947" w:rsidRDefault="00A42BAC">
          <w:pPr>
            <w:pStyle w:val="TDC1"/>
            <w:tabs>
              <w:tab w:val="left" w:pos="720"/>
              <w:tab w:val="right" w:leader="dot" w:pos="8828"/>
            </w:tabs>
            <w:rPr>
              <w:rFonts w:eastAsiaTheme="minorEastAsia" w:cstheme="minorBidi"/>
              <w:kern w:val="2"/>
              <w:sz w:val="24"/>
              <w:szCs w:val="24"/>
              <w:lang w:eastAsia="es-CO"/>
              <w14:ligatures w14:val="standardContextual"/>
            </w:rPr>
          </w:pPr>
          <w:hyperlink w:anchor="_Toc179969390" w:history="1">
            <w:r w:rsidRPr="00EF7947">
              <w:rPr>
                <w:rStyle w:val="Hipervnculo"/>
              </w:rPr>
              <w:t>13</w:t>
            </w:r>
            <w:r w:rsidRPr="00EF7947">
              <w:rPr>
                <w:rFonts w:eastAsiaTheme="minorEastAsia" w:cstheme="minorBidi"/>
                <w:kern w:val="2"/>
                <w:sz w:val="24"/>
                <w:szCs w:val="24"/>
                <w:lang w:eastAsia="es-CO"/>
                <w14:ligatures w14:val="standardContextual"/>
              </w:rPr>
              <w:tab/>
            </w:r>
            <w:r w:rsidRPr="00EF7947">
              <w:rPr>
                <w:rStyle w:val="Hipervnculo"/>
              </w:rPr>
              <w:t>Aceptación del documento</w:t>
            </w:r>
            <w:r w:rsidRPr="00EF7947">
              <w:rPr>
                <w:webHidden/>
              </w:rPr>
              <w:tab/>
            </w:r>
            <w:r w:rsidRPr="00EF7947">
              <w:rPr>
                <w:webHidden/>
              </w:rPr>
              <w:fldChar w:fldCharType="begin"/>
            </w:r>
            <w:r w:rsidRPr="00EF7947">
              <w:rPr>
                <w:webHidden/>
              </w:rPr>
              <w:instrText xml:space="preserve"> PAGEREF _Toc179969390 \h </w:instrText>
            </w:r>
            <w:r w:rsidRPr="00EF7947">
              <w:rPr>
                <w:webHidden/>
              </w:rPr>
            </w:r>
            <w:r w:rsidRPr="00EF7947">
              <w:rPr>
                <w:webHidden/>
              </w:rPr>
              <w:fldChar w:fldCharType="separate"/>
            </w:r>
            <w:r w:rsidRPr="00EF7947">
              <w:rPr>
                <w:webHidden/>
              </w:rPr>
              <w:t>30</w:t>
            </w:r>
            <w:r w:rsidRPr="00EF7947">
              <w:rPr>
                <w:webHidden/>
              </w:rPr>
              <w:fldChar w:fldCharType="end"/>
            </w:r>
          </w:hyperlink>
        </w:p>
        <w:p w14:paraId="3359337B" w14:textId="36DA48AD" w:rsidR="00A42BAC" w:rsidRPr="00EF7947" w:rsidRDefault="00A42BAC">
          <w:pPr>
            <w:pStyle w:val="TDC1"/>
            <w:tabs>
              <w:tab w:val="left" w:pos="720"/>
              <w:tab w:val="right" w:leader="dot" w:pos="8828"/>
            </w:tabs>
            <w:rPr>
              <w:rFonts w:eastAsiaTheme="minorEastAsia" w:cstheme="minorBidi"/>
              <w:kern w:val="2"/>
              <w:sz w:val="24"/>
              <w:szCs w:val="24"/>
              <w:lang w:eastAsia="es-CO"/>
              <w14:ligatures w14:val="standardContextual"/>
            </w:rPr>
          </w:pPr>
          <w:hyperlink w:anchor="_Toc179969391" w:history="1">
            <w:r w:rsidRPr="00EF7947">
              <w:rPr>
                <w:rStyle w:val="Hipervnculo"/>
              </w:rPr>
              <w:t>14</w:t>
            </w:r>
            <w:r w:rsidRPr="00EF7947">
              <w:rPr>
                <w:rFonts w:eastAsiaTheme="minorEastAsia" w:cstheme="minorBidi"/>
                <w:kern w:val="2"/>
                <w:sz w:val="24"/>
                <w:szCs w:val="24"/>
                <w:lang w:eastAsia="es-CO"/>
                <w14:ligatures w14:val="standardContextual"/>
              </w:rPr>
              <w:tab/>
            </w:r>
            <w:r w:rsidRPr="00EF7947">
              <w:rPr>
                <w:rStyle w:val="Hipervnculo"/>
              </w:rPr>
              <w:t>Firma de aceptación</w:t>
            </w:r>
            <w:r w:rsidRPr="00EF7947">
              <w:rPr>
                <w:webHidden/>
              </w:rPr>
              <w:tab/>
            </w:r>
            <w:r w:rsidRPr="00EF7947">
              <w:rPr>
                <w:webHidden/>
              </w:rPr>
              <w:fldChar w:fldCharType="begin"/>
            </w:r>
            <w:r w:rsidRPr="00EF7947">
              <w:rPr>
                <w:webHidden/>
              </w:rPr>
              <w:instrText xml:space="preserve"> PAGEREF _Toc179969391 \h </w:instrText>
            </w:r>
            <w:r w:rsidRPr="00EF7947">
              <w:rPr>
                <w:webHidden/>
              </w:rPr>
            </w:r>
            <w:r w:rsidRPr="00EF7947">
              <w:rPr>
                <w:webHidden/>
              </w:rPr>
              <w:fldChar w:fldCharType="separate"/>
            </w:r>
            <w:r w:rsidRPr="00EF7947">
              <w:rPr>
                <w:webHidden/>
              </w:rPr>
              <w:t>30</w:t>
            </w:r>
            <w:r w:rsidRPr="00EF7947">
              <w:rPr>
                <w:webHidden/>
              </w:rPr>
              <w:fldChar w:fldCharType="end"/>
            </w:r>
          </w:hyperlink>
        </w:p>
        <w:p w14:paraId="76DC0703" w14:textId="0018BB99" w:rsidR="00026D45" w:rsidRPr="00EF7947" w:rsidRDefault="0059596A" w:rsidP="004A7894">
          <w:pPr>
            <w:rPr>
              <w:b/>
              <w:bCs/>
              <w:color w:val="0070C0"/>
            </w:rPr>
          </w:pPr>
          <w:r w:rsidRPr="00EF7947">
            <w:rPr>
              <w:b/>
              <w:bCs/>
              <w:color w:val="0070C0"/>
            </w:rPr>
            <w:fldChar w:fldCharType="end"/>
          </w:r>
        </w:p>
      </w:sdtContent>
    </w:sdt>
    <w:p w14:paraId="23A399DC" w14:textId="60C67A11" w:rsidR="004A7894" w:rsidRPr="00EF7947" w:rsidRDefault="004A7894" w:rsidP="004A7894">
      <w:pPr>
        <w:widowControl/>
        <w:spacing w:after="200" w:line="276" w:lineRule="auto"/>
      </w:pPr>
    </w:p>
    <w:p w14:paraId="16035513" w14:textId="77777777" w:rsidR="00963681" w:rsidRPr="00EF7947" w:rsidRDefault="00963681" w:rsidP="004A7894">
      <w:pPr>
        <w:widowControl/>
        <w:spacing w:after="200" w:line="276" w:lineRule="auto"/>
      </w:pPr>
    </w:p>
    <w:p w14:paraId="662A3E31" w14:textId="77777777" w:rsidR="00963681" w:rsidRPr="00EF7947" w:rsidRDefault="00963681" w:rsidP="004A7894">
      <w:pPr>
        <w:widowControl/>
        <w:spacing w:after="200" w:line="276" w:lineRule="auto"/>
      </w:pPr>
    </w:p>
    <w:p w14:paraId="733097CF" w14:textId="4670F7B7" w:rsidR="00647DB3" w:rsidRPr="00EF7947" w:rsidRDefault="008E2E27" w:rsidP="009A2913">
      <w:pPr>
        <w:pStyle w:val="Ttulo1"/>
      </w:pPr>
      <w:bookmarkStart w:id="1" w:name="_Toc179969368"/>
      <w:r w:rsidRPr="00EF7947">
        <w:lastRenderedPageBreak/>
        <w:t>I</w:t>
      </w:r>
      <w:r w:rsidR="00AB4BA0" w:rsidRPr="00EF7947">
        <w:t>nformación básica del proyecto</w:t>
      </w:r>
      <w:bookmarkEnd w:id="1"/>
    </w:p>
    <w:p w14:paraId="76E877FF" w14:textId="77777777" w:rsidR="00BA1587" w:rsidRPr="00EF7947" w:rsidRDefault="00BA1587" w:rsidP="00BA1587"/>
    <w:tbl>
      <w:tblPr>
        <w:tblW w:w="8926" w:type="dxa"/>
        <w:tblCellMar>
          <w:left w:w="70" w:type="dxa"/>
          <w:right w:w="70" w:type="dxa"/>
        </w:tblCellMar>
        <w:tblLook w:val="04A0" w:firstRow="1" w:lastRow="0" w:firstColumn="1" w:lastColumn="0" w:noHBand="0" w:noVBand="1"/>
      </w:tblPr>
      <w:tblGrid>
        <w:gridCol w:w="4248"/>
        <w:gridCol w:w="4678"/>
      </w:tblGrid>
      <w:tr w:rsidR="00BA1587" w:rsidRPr="00EF7947" w14:paraId="3A54CED6" w14:textId="77777777" w:rsidTr="00BA1587">
        <w:trPr>
          <w:trHeight w:val="300"/>
        </w:trPr>
        <w:tc>
          <w:tcPr>
            <w:tcW w:w="42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E8D46" w14:textId="77777777" w:rsidR="00BA1587" w:rsidRPr="00EF7947" w:rsidRDefault="00BA1587" w:rsidP="00BA1587">
            <w:pPr>
              <w:widowControl/>
              <w:spacing w:line="240" w:lineRule="auto"/>
              <w:jc w:val="both"/>
              <w:rPr>
                <w:rFonts w:ascii="Calibri" w:hAnsi="Calibri" w:cs="Calibri"/>
                <w:b/>
                <w:bCs/>
                <w:color w:val="000000"/>
                <w:szCs w:val="22"/>
                <w:lang w:eastAsia="es-CO"/>
              </w:rPr>
            </w:pPr>
            <w:r w:rsidRPr="00EF7947">
              <w:rPr>
                <w:rFonts w:ascii="Calibri" w:hAnsi="Calibri" w:cstheme="minorHAnsi"/>
                <w:b/>
                <w:bCs/>
                <w:color w:val="000000"/>
                <w:szCs w:val="22"/>
                <w:lang w:eastAsia="es-CO"/>
              </w:rPr>
              <w:t xml:space="preserve">CLIENTE </w:t>
            </w:r>
          </w:p>
        </w:tc>
        <w:tc>
          <w:tcPr>
            <w:tcW w:w="4678" w:type="dxa"/>
            <w:tcBorders>
              <w:top w:val="single" w:sz="4" w:space="0" w:color="auto"/>
              <w:left w:val="nil"/>
              <w:bottom w:val="single" w:sz="4" w:space="0" w:color="auto"/>
              <w:right w:val="single" w:sz="4" w:space="0" w:color="auto"/>
            </w:tcBorders>
            <w:shd w:val="clear" w:color="auto" w:fill="auto"/>
            <w:noWrap/>
            <w:vAlign w:val="center"/>
            <w:hideMark/>
          </w:tcPr>
          <w:p w14:paraId="71BEA88B" w14:textId="1895E673" w:rsidR="00BA1587" w:rsidRPr="00EF7947" w:rsidRDefault="000D60C4" w:rsidP="00BA1587">
            <w:pPr>
              <w:widowControl/>
              <w:spacing w:line="240" w:lineRule="auto"/>
              <w:jc w:val="both"/>
              <w:rPr>
                <w:rFonts w:ascii="Calibri" w:hAnsi="Calibri" w:cs="Calibri"/>
                <w:color w:val="000000"/>
                <w:szCs w:val="22"/>
                <w:lang w:eastAsia="es-CO"/>
              </w:rPr>
            </w:pPr>
            <w:r w:rsidRPr="00EF7947">
              <w:rPr>
                <w:sz w:val="20"/>
              </w:rPr>
              <w:t>MAS S.A.S. BIC</w:t>
            </w:r>
          </w:p>
        </w:tc>
      </w:tr>
      <w:tr w:rsidR="00BA1587" w:rsidRPr="00EF7947" w14:paraId="0C31415F" w14:textId="77777777" w:rsidTr="00BA1587">
        <w:trPr>
          <w:trHeight w:val="300"/>
        </w:trPr>
        <w:tc>
          <w:tcPr>
            <w:tcW w:w="4248" w:type="dxa"/>
            <w:tcBorders>
              <w:top w:val="nil"/>
              <w:left w:val="single" w:sz="4" w:space="0" w:color="auto"/>
              <w:bottom w:val="single" w:sz="4" w:space="0" w:color="auto"/>
              <w:right w:val="single" w:sz="4" w:space="0" w:color="auto"/>
            </w:tcBorders>
            <w:shd w:val="clear" w:color="auto" w:fill="auto"/>
            <w:noWrap/>
            <w:vAlign w:val="center"/>
            <w:hideMark/>
          </w:tcPr>
          <w:p w14:paraId="628FC8C6" w14:textId="77777777" w:rsidR="00BA1587" w:rsidRPr="00EF7947" w:rsidRDefault="00BA1587" w:rsidP="00BA1587">
            <w:pPr>
              <w:widowControl/>
              <w:spacing w:line="240" w:lineRule="auto"/>
              <w:jc w:val="both"/>
              <w:rPr>
                <w:rFonts w:ascii="Calibri" w:hAnsi="Calibri" w:cs="Calibri"/>
                <w:b/>
                <w:bCs/>
                <w:color w:val="000000"/>
                <w:szCs w:val="22"/>
                <w:lang w:eastAsia="es-CO"/>
              </w:rPr>
            </w:pPr>
            <w:r w:rsidRPr="00EF7947">
              <w:rPr>
                <w:rFonts w:ascii="Calibri" w:hAnsi="Calibri" w:cstheme="minorHAnsi"/>
                <w:b/>
                <w:bCs/>
                <w:color w:val="000000"/>
                <w:szCs w:val="22"/>
                <w:lang w:eastAsia="es-CO"/>
              </w:rPr>
              <w:t xml:space="preserve">LÍDER DEL PROYECTO </w:t>
            </w:r>
          </w:p>
        </w:tc>
        <w:tc>
          <w:tcPr>
            <w:tcW w:w="4678" w:type="dxa"/>
            <w:tcBorders>
              <w:top w:val="nil"/>
              <w:left w:val="nil"/>
              <w:bottom w:val="single" w:sz="4" w:space="0" w:color="auto"/>
              <w:right w:val="single" w:sz="4" w:space="0" w:color="auto"/>
            </w:tcBorders>
            <w:shd w:val="clear" w:color="auto" w:fill="auto"/>
            <w:noWrap/>
            <w:vAlign w:val="center"/>
            <w:hideMark/>
          </w:tcPr>
          <w:p w14:paraId="41163663" w14:textId="2A145536" w:rsidR="00BA1587" w:rsidRPr="00EF7947" w:rsidRDefault="00BA1587" w:rsidP="00BA1587">
            <w:pPr>
              <w:widowControl/>
              <w:spacing w:line="240" w:lineRule="auto"/>
              <w:jc w:val="both"/>
              <w:rPr>
                <w:rFonts w:ascii="Calibri" w:hAnsi="Calibri" w:cs="Calibri"/>
                <w:color w:val="000000"/>
                <w:szCs w:val="22"/>
                <w:lang w:eastAsia="es-CO"/>
              </w:rPr>
            </w:pPr>
          </w:p>
        </w:tc>
      </w:tr>
      <w:tr w:rsidR="00BA1587" w:rsidRPr="00EF7947" w14:paraId="3D3AAEF7" w14:textId="77777777" w:rsidTr="00BA1587">
        <w:trPr>
          <w:trHeight w:val="300"/>
        </w:trPr>
        <w:tc>
          <w:tcPr>
            <w:tcW w:w="4248" w:type="dxa"/>
            <w:tcBorders>
              <w:top w:val="nil"/>
              <w:left w:val="single" w:sz="4" w:space="0" w:color="auto"/>
              <w:bottom w:val="single" w:sz="4" w:space="0" w:color="auto"/>
              <w:right w:val="single" w:sz="4" w:space="0" w:color="auto"/>
            </w:tcBorders>
            <w:shd w:val="clear" w:color="auto" w:fill="auto"/>
            <w:noWrap/>
            <w:vAlign w:val="center"/>
            <w:hideMark/>
          </w:tcPr>
          <w:p w14:paraId="58A57EFA" w14:textId="77777777" w:rsidR="00BA1587" w:rsidRPr="00EF7947" w:rsidRDefault="00BA1587" w:rsidP="00BA1587">
            <w:pPr>
              <w:widowControl/>
              <w:spacing w:line="240" w:lineRule="auto"/>
              <w:jc w:val="both"/>
              <w:rPr>
                <w:rFonts w:ascii="Calibri" w:hAnsi="Calibri" w:cs="Calibri"/>
                <w:b/>
                <w:bCs/>
                <w:color w:val="000000"/>
                <w:szCs w:val="22"/>
                <w:lang w:eastAsia="es-CO"/>
              </w:rPr>
            </w:pPr>
            <w:r w:rsidRPr="00EF7947">
              <w:rPr>
                <w:rFonts w:ascii="Calibri" w:hAnsi="Calibri" w:cstheme="minorHAnsi"/>
                <w:b/>
                <w:bCs/>
                <w:color w:val="000000"/>
                <w:szCs w:val="22"/>
                <w:lang w:eastAsia="es-CO"/>
              </w:rPr>
              <w:t xml:space="preserve">DOCUMENTO REALIZADO POR </w:t>
            </w:r>
          </w:p>
        </w:tc>
        <w:tc>
          <w:tcPr>
            <w:tcW w:w="4678" w:type="dxa"/>
            <w:tcBorders>
              <w:top w:val="nil"/>
              <w:left w:val="nil"/>
              <w:bottom w:val="single" w:sz="4" w:space="0" w:color="auto"/>
              <w:right w:val="single" w:sz="4" w:space="0" w:color="auto"/>
            </w:tcBorders>
            <w:shd w:val="clear" w:color="auto" w:fill="auto"/>
            <w:noWrap/>
            <w:vAlign w:val="center"/>
            <w:hideMark/>
          </w:tcPr>
          <w:p w14:paraId="60050FC4" w14:textId="2BC5DAC2" w:rsidR="00BA1587" w:rsidRPr="00EF7947" w:rsidRDefault="00BA1587" w:rsidP="00BA1587">
            <w:pPr>
              <w:widowControl/>
              <w:spacing w:line="240" w:lineRule="auto"/>
              <w:jc w:val="both"/>
              <w:rPr>
                <w:rFonts w:ascii="Calibri" w:hAnsi="Calibri" w:cs="Calibri"/>
                <w:color w:val="000000"/>
                <w:szCs w:val="22"/>
                <w:lang w:eastAsia="es-CO"/>
              </w:rPr>
            </w:pPr>
          </w:p>
        </w:tc>
      </w:tr>
      <w:tr w:rsidR="00BA1587" w:rsidRPr="00EF7947" w14:paraId="306C67B9" w14:textId="77777777" w:rsidTr="00BA1587">
        <w:trPr>
          <w:trHeight w:val="300"/>
        </w:trPr>
        <w:tc>
          <w:tcPr>
            <w:tcW w:w="4248" w:type="dxa"/>
            <w:tcBorders>
              <w:top w:val="nil"/>
              <w:left w:val="single" w:sz="4" w:space="0" w:color="auto"/>
              <w:bottom w:val="single" w:sz="4" w:space="0" w:color="auto"/>
              <w:right w:val="single" w:sz="4" w:space="0" w:color="auto"/>
            </w:tcBorders>
            <w:shd w:val="clear" w:color="auto" w:fill="auto"/>
            <w:noWrap/>
            <w:vAlign w:val="center"/>
            <w:hideMark/>
          </w:tcPr>
          <w:p w14:paraId="0F570EA1" w14:textId="77777777" w:rsidR="00BA1587" w:rsidRPr="00EF7947" w:rsidRDefault="00BA1587" w:rsidP="00BA1587">
            <w:pPr>
              <w:widowControl/>
              <w:spacing w:line="240" w:lineRule="auto"/>
              <w:jc w:val="both"/>
              <w:rPr>
                <w:rFonts w:ascii="Calibri" w:hAnsi="Calibri" w:cs="Calibri"/>
                <w:b/>
                <w:bCs/>
                <w:color w:val="000000"/>
                <w:szCs w:val="22"/>
                <w:lang w:eastAsia="es-CO"/>
              </w:rPr>
            </w:pPr>
            <w:r w:rsidRPr="00EF7947">
              <w:rPr>
                <w:rFonts w:ascii="Calibri" w:hAnsi="Calibri" w:cstheme="minorHAnsi"/>
                <w:b/>
                <w:bCs/>
                <w:color w:val="000000"/>
                <w:szCs w:val="22"/>
                <w:lang w:eastAsia="es-CO"/>
              </w:rPr>
              <w:t xml:space="preserve">NOMBRE DE LA HISTORIA </w:t>
            </w:r>
          </w:p>
        </w:tc>
        <w:tc>
          <w:tcPr>
            <w:tcW w:w="4678" w:type="dxa"/>
            <w:tcBorders>
              <w:top w:val="nil"/>
              <w:left w:val="nil"/>
              <w:bottom w:val="single" w:sz="4" w:space="0" w:color="auto"/>
              <w:right w:val="single" w:sz="4" w:space="0" w:color="auto"/>
            </w:tcBorders>
            <w:shd w:val="clear" w:color="auto" w:fill="auto"/>
            <w:noWrap/>
            <w:vAlign w:val="center"/>
            <w:hideMark/>
          </w:tcPr>
          <w:p w14:paraId="15F02511" w14:textId="5D8858BD" w:rsidR="00BB58D6" w:rsidRPr="00EF7947" w:rsidRDefault="00000000" w:rsidP="00BB58D6">
            <w:pPr>
              <w:spacing w:before="240"/>
              <w:rPr>
                <w:color w:val="FFFFFF" w:themeColor="background1"/>
              </w:rPr>
            </w:pPr>
            <w:sdt>
              <w:sdtPr>
                <w:rPr>
                  <w:rFonts w:cstheme="minorHAnsi"/>
                  <w:szCs w:val="22"/>
                </w:rPr>
                <w:alias w:val="Subject"/>
                <w:tag w:val=""/>
                <w:id w:val="-926726977"/>
                <w:placeholder>
                  <w:docPart w:val="5CFEAE6969E945DF910A3E7F682BDD34"/>
                </w:placeholder>
                <w:dataBinding w:prefixMappings="xmlns:ns0='http://purl.org/dc/elements/1.1/' xmlns:ns1='http://schemas.openxmlformats.org/package/2006/metadata/core-properties' " w:xpath="/ns1:coreProperties[1]/ns0:subject[1]" w:storeItemID="{6C3C8BC8-F283-45AE-878A-BAB7291924A1}"/>
                <w:text/>
              </w:sdtPr>
              <w:sdtContent>
                <w:r w:rsidR="00F13085" w:rsidRPr="00EF7947">
                  <w:rPr>
                    <w:rFonts w:cstheme="minorHAnsi"/>
                    <w:szCs w:val="22"/>
                  </w:rPr>
                  <w:t>Integración</w:t>
                </w:r>
                <w:r w:rsidR="00E5398B" w:rsidRPr="00EF7947">
                  <w:rPr>
                    <w:rFonts w:cstheme="minorHAnsi"/>
                    <w:szCs w:val="22"/>
                  </w:rPr>
                  <w:t xml:space="preserve"> Stocky -</w:t>
                </w:r>
                <w:r w:rsidR="00F13085" w:rsidRPr="00EF7947">
                  <w:rPr>
                    <w:rFonts w:cstheme="minorHAnsi"/>
                    <w:szCs w:val="22"/>
                  </w:rPr>
                  <w:t xml:space="preserve"> SHOPIFY POS</w:t>
                </w:r>
              </w:sdtContent>
            </w:sdt>
          </w:p>
          <w:p w14:paraId="19D8E240" w14:textId="3610E8B2" w:rsidR="00BA1587" w:rsidRPr="00EF7947" w:rsidRDefault="00BA1587" w:rsidP="00BA1587">
            <w:pPr>
              <w:widowControl/>
              <w:spacing w:line="240" w:lineRule="auto"/>
              <w:jc w:val="both"/>
              <w:rPr>
                <w:rFonts w:ascii="Calibri" w:hAnsi="Calibri" w:cs="Calibri"/>
                <w:color w:val="000000"/>
                <w:szCs w:val="22"/>
                <w:lang w:eastAsia="es-CO"/>
              </w:rPr>
            </w:pPr>
          </w:p>
        </w:tc>
      </w:tr>
      <w:tr w:rsidR="00BA1587" w:rsidRPr="00EF7947" w14:paraId="4C144175" w14:textId="77777777" w:rsidTr="00EB4FCA">
        <w:trPr>
          <w:trHeight w:val="300"/>
        </w:trPr>
        <w:tc>
          <w:tcPr>
            <w:tcW w:w="4248" w:type="dxa"/>
            <w:tcBorders>
              <w:top w:val="nil"/>
              <w:left w:val="single" w:sz="4" w:space="0" w:color="auto"/>
              <w:bottom w:val="single" w:sz="4" w:space="0" w:color="auto"/>
              <w:right w:val="single" w:sz="4" w:space="0" w:color="auto"/>
            </w:tcBorders>
            <w:shd w:val="clear" w:color="auto" w:fill="auto"/>
            <w:noWrap/>
            <w:vAlign w:val="center"/>
            <w:hideMark/>
          </w:tcPr>
          <w:p w14:paraId="38370B58" w14:textId="77777777" w:rsidR="00BA1587" w:rsidRPr="00EF7947" w:rsidRDefault="00BA1587" w:rsidP="00BA1587">
            <w:pPr>
              <w:widowControl/>
              <w:spacing w:line="240" w:lineRule="auto"/>
              <w:jc w:val="both"/>
              <w:rPr>
                <w:rFonts w:ascii="Calibri" w:hAnsi="Calibri" w:cs="Calibri"/>
                <w:b/>
                <w:bCs/>
                <w:color w:val="000000"/>
                <w:szCs w:val="22"/>
                <w:lang w:eastAsia="es-CO"/>
              </w:rPr>
            </w:pPr>
            <w:r w:rsidRPr="00EF7947">
              <w:rPr>
                <w:rFonts w:ascii="Calibri" w:hAnsi="Calibri" w:cstheme="minorHAnsi"/>
                <w:b/>
                <w:bCs/>
                <w:color w:val="000000"/>
                <w:szCs w:val="22"/>
                <w:lang w:eastAsia="es-CO"/>
              </w:rPr>
              <w:t xml:space="preserve">FECHA DE REQUERIMIENTO (YYYY-MM-DD) </w:t>
            </w:r>
          </w:p>
        </w:tc>
        <w:sdt>
          <w:sdtPr>
            <w:rPr>
              <w:rFonts w:ascii="Calibri" w:hAnsi="Calibri" w:cs="Calibri"/>
              <w:color w:val="000000"/>
              <w:szCs w:val="22"/>
              <w:lang w:eastAsia="es-CO"/>
            </w:rPr>
            <w:id w:val="49512299"/>
            <w:placeholder>
              <w:docPart w:val="DefaultPlaceholder_-1854013437"/>
            </w:placeholder>
            <w:date w:fullDate="2024-09-06T00:00:00Z">
              <w:dateFormat w:val="d' de 'MMMM' de 'yyyy"/>
              <w:lid w:val="es-MX"/>
              <w:storeMappedDataAs w:val="dateTime"/>
              <w:calendar w:val="gregorian"/>
            </w:date>
          </w:sdtPr>
          <w:sdtContent>
            <w:tc>
              <w:tcPr>
                <w:tcW w:w="4678" w:type="dxa"/>
                <w:tcBorders>
                  <w:top w:val="nil"/>
                  <w:left w:val="nil"/>
                  <w:bottom w:val="single" w:sz="4" w:space="0" w:color="auto"/>
                  <w:right w:val="single" w:sz="4" w:space="0" w:color="auto"/>
                </w:tcBorders>
                <w:shd w:val="clear" w:color="auto" w:fill="auto"/>
                <w:noWrap/>
                <w:vAlign w:val="center"/>
              </w:tcPr>
              <w:p w14:paraId="32BB074F" w14:textId="19CAAAC7" w:rsidR="00BA1587" w:rsidRPr="00EF7947" w:rsidRDefault="00655341" w:rsidP="00BA1587">
                <w:pPr>
                  <w:widowControl/>
                  <w:spacing w:line="240" w:lineRule="auto"/>
                  <w:jc w:val="both"/>
                  <w:rPr>
                    <w:rFonts w:ascii="Calibri" w:hAnsi="Calibri" w:cs="Calibri"/>
                    <w:color w:val="000000"/>
                    <w:szCs w:val="22"/>
                    <w:lang w:eastAsia="es-CO"/>
                  </w:rPr>
                </w:pPr>
                <w:r w:rsidRPr="00EF7947">
                  <w:rPr>
                    <w:rFonts w:ascii="Calibri" w:hAnsi="Calibri" w:cs="Calibri"/>
                    <w:color w:val="000000"/>
                    <w:szCs w:val="22"/>
                    <w:lang w:eastAsia="es-CO"/>
                  </w:rPr>
                  <w:t>6 de septiembre de 2024</w:t>
                </w:r>
              </w:p>
            </w:tc>
          </w:sdtContent>
        </w:sdt>
      </w:tr>
      <w:tr w:rsidR="00BA1587" w:rsidRPr="00EF7947" w14:paraId="3060F551" w14:textId="77777777" w:rsidTr="00BA1587">
        <w:trPr>
          <w:trHeight w:val="300"/>
        </w:trPr>
        <w:tc>
          <w:tcPr>
            <w:tcW w:w="4248" w:type="dxa"/>
            <w:tcBorders>
              <w:top w:val="nil"/>
              <w:left w:val="single" w:sz="4" w:space="0" w:color="auto"/>
              <w:bottom w:val="single" w:sz="4" w:space="0" w:color="auto"/>
              <w:right w:val="single" w:sz="4" w:space="0" w:color="auto"/>
            </w:tcBorders>
            <w:shd w:val="clear" w:color="auto" w:fill="auto"/>
            <w:noWrap/>
            <w:vAlign w:val="center"/>
            <w:hideMark/>
          </w:tcPr>
          <w:p w14:paraId="40200497" w14:textId="77777777" w:rsidR="00BA1587" w:rsidRPr="00EF7947" w:rsidRDefault="00BA1587" w:rsidP="00BA1587">
            <w:pPr>
              <w:widowControl/>
              <w:spacing w:line="240" w:lineRule="auto"/>
              <w:jc w:val="both"/>
              <w:rPr>
                <w:rFonts w:ascii="Calibri" w:hAnsi="Calibri" w:cs="Calibri"/>
                <w:b/>
                <w:bCs/>
                <w:color w:val="000000"/>
                <w:szCs w:val="22"/>
                <w:lang w:eastAsia="es-CO"/>
              </w:rPr>
            </w:pPr>
            <w:r w:rsidRPr="00EF7947">
              <w:rPr>
                <w:rFonts w:ascii="Calibri" w:hAnsi="Calibri" w:cstheme="minorHAnsi"/>
                <w:b/>
                <w:bCs/>
                <w:color w:val="000000"/>
                <w:szCs w:val="22"/>
                <w:lang w:eastAsia="es-CO"/>
              </w:rPr>
              <w:t xml:space="preserve">QUIÉN REQUIERE LA FUNCIONALIDAD </w:t>
            </w:r>
          </w:p>
        </w:tc>
        <w:tc>
          <w:tcPr>
            <w:tcW w:w="4678" w:type="dxa"/>
            <w:tcBorders>
              <w:top w:val="nil"/>
              <w:left w:val="nil"/>
              <w:bottom w:val="single" w:sz="4" w:space="0" w:color="auto"/>
              <w:right w:val="single" w:sz="4" w:space="0" w:color="auto"/>
            </w:tcBorders>
            <w:shd w:val="clear" w:color="auto" w:fill="auto"/>
            <w:noWrap/>
            <w:vAlign w:val="center"/>
            <w:hideMark/>
          </w:tcPr>
          <w:p w14:paraId="275CDB97" w14:textId="1334A78E" w:rsidR="00BA1587" w:rsidRPr="00EF7947" w:rsidRDefault="00170031" w:rsidP="00BA1587">
            <w:pPr>
              <w:widowControl/>
              <w:spacing w:line="240" w:lineRule="auto"/>
              <w:jc w:val="both"/>
              <w:rPr>
                <w:rFonts w:ascii="Calibri" w:hAnsi="Calibri" w:cs="Calibri"/>
                <w:color w:val="000000"/>
                <w:szCs w:val="22"/>
                <w:lang w:eastAsia="es-CO"/>
              </w:rPr>
            </w:pPr>
            <w:r w:rsidRPr="00EF7947">
              <w:rPr>
                <w:rFonts w:ascii="Calibri" w:hAnsi="Calibri" w:cs="Calibri"/>
                <w:color w:val="000000"/>
                <w:szCs w:val="22"/>
                <w:lang w:eastAsia="es-CO"/>
              </w:rPr>
              <w:t xml:space="preserve">PROCESO </w:t>
            </w:r>
            <w:r w:rsidR="00C1605E" w:rsidRPr="00EF7947">
              <w:rPr>
                <w:rFonts w:ascii="Calibri" w:hAnsi="Calibri" w:cs="Calibri"/>
                <w:color w:val="000000"/>
                <w:szCs w:val="22"/>
                <w:lang w:eastAsia="es-CO"/>
              </w:rPr>
              <w:t>RETAIL</w:t>
            </w:r>
          </w:p>
        </w:tc>
      </w:tr>
      <w:tr w:rsidR="00BA1587" w:rsidRPr="00EF7947" w14:paraId="6C4644EC" w14:textId="77777777" w:rsidTr="00BA1587">
        <w:trPr>
          <w:trHeight w:val="900"/>
        </w:trPr>
        <w:tc>
          <w:tcPr>
            <w:tcW w:w="4248" w:type="dxa"/>
            <w:tcBorders>
              <w:top w:val="nil"/>
              <w:left w:val="single" w:sz="4" w:space="0" w:color="auto"/>
              <w:bottom w:val="single" w:sz="4" w:space="0" w:color="auto"/>
              <w:right w:val="single" w:sz="4" w:space="0" w:color="auto"/>
            </w:tcBorders>
            <w:shd w:val="clear" w:color="auto" w:fill="auto"/>
            <w:noWrap/>
            <w:vAlign w:val="center"/>
            <w:hideMark/>
          </w:tcPr>
          <w:p w14:paraId="12AFE684" w14:textId="77777777" w:rsidR="00BA1587" w:rsidRPr="00EF7947" w:rsidRDefault="00BA1587" w:rsidP="00BA1587">
            <w:pPr>
              <w:widowControl/>
              <w:spacing w:line="240" w:lineRule="auto"/>
              <w:jc w:val="both"/>
              <w:rPr>
                <w:rFonts w:ascii="Calibri" w:hAnsi="Calibri" w:cs="Calibri"/>
                <w:b/>
                <w:bCs/>
                <w:color w:val="000000"/>
                <w:szCs w:val="22"/>
                <w:lang w:eastAsia="es-CO"/>
              </w:rPr>
            </w:pPr>
            <w:r w:rsidRPr="00EF7947">
              <w:rPr>
                <w:rFonts w:ascii="Calibri" w:hAnsi="Calibri" w:cstheme="minorHAnsi"/>
                <w:b/>
                <w:bCs/>
                <w:color w:val="000000"/>
                <w:szCs w:val="22"/>
                <w:lang w:eastAsia="es-CO"/>
              </w:rPr>
              <w:t xml:space="preserve">PARA QUÉ SE REQUIERE </w:t>
            </w:r>
          </w:p>
        </w:tc>
        <w:tc>
          <w:tcPr>
            <w:tcW w:w="4678" w:type="dxa"/>
            <w:tcBorders>
              <w:top w:val="nil"/>
              <w:left w:val="nil"/>
              <w:bottom w:val="single" w:sz="4" w:space="0" w:color="auto"/>
              <w:right w:val="single" w:sz="4" w:space="0" w:color="auto"/>
            </w:tcBorders>
            <w:shd w:val="clear" w:color="auto" w:fill="auto"/>
            <w:noWrap/>
            <w:vAlign w:val="center"/>
            <w:hideMark/>
          </w:tcPr>
          <w:p w14:paraId="012B1160" w14:textId="6A59BA3C" w:rsidR="00BA1587" w:rsidRPr="00EF7947" w:rsidRDefault="00BA1587" w:rsidP="00593B18">
            <w:pPr>
              <w:widowControl/>
              <w:spacing w:line="240" w:lineRule="auto"/>
              <w:rPr>
                <w:rFonts w:ascii="Calibri" w:hAnsi="Calibri" w:cs="Calibri"/>
                <w:color w:val="000000"/>
                <w:szCs w:val="22"/>
                <w:lang w:eastAsia="es-CO"/>
              </w:rPr>
            </w:pPr>
            <w:r w:rsidRPr="00EF7947">
              <w:rPr>
                <w:rFonts w:ascii="Calibri" w:hAnsi="Calibri" w:cs="Calibri"/>
                <w:color w:val="000000"/>
                <w:szCs w:val="22"/>
                <w:lang w:eastAsia="es-CO"/>
              </w:rPr>
              <w:t xml:space="preserve">Integrar </w:t>
            </w:r>
            <w:r w:rsidR="00D809E2" w:rsidRPr="00EF7947">
              <w:rPr>
                <w:rFonts w:ascii="Calibri" w:hAnsi="Calibri" w:cs="Calibri"/>
                <w:color w:val="000000"/>
                <w:szCs w:val="22"/>
                <w:lang w:eastAsia="es-CO"/>
              </w:rPr>
              <w:t xml:space="preserve">los </w:t>
            </w:r>
            <w:r w:rsidRPr="00EF7947">
              <w:rPr>
                <w:rFonts w:ascii="Calibri" w:hAnsi="Calibri" w:cs="Calibri"/>
                <w:color w:val="000000"/>
                <w:szCs w:val="22"/>
                <w:lang w:eastAsia="es-CO"/>
              </w:rPr>
              <w:t>maestros</w:t>
            </w:r>
            <w:r w:rsidR="00D809E2" w:rsidRPr="00EF7947">
              <w:rPr>
                <w:rFonts w:ascii="Calibri" w:hAnsi="Calibri" w:cs="Calibri"/>
                <w:color w:val="000000"/>
                <w:szCs w:val="22"/>
                <w:lang w:eastAsia="es-CO"/>
              </w:rPr>
              <w:t xml:space="preserve"> de </w:t>
            </w:r>
            <w:r w:rsidR="007C2599" w:rsidRPr="00EF7947">
              <w:rPr>
                <w:rFonts w:ascii="Calibri" w:hAnsi="Calibri" w:cs="Calibri"/>
                <w:color w:val="000000"/>
                <w:szCs w:val="22"/>
                <w:lang w:eastAsia="es-CO"/>
              </w:rPr>
              <w:t>p</w:t>
            </w:r>
            <w:r w:rsidR="00D809E2" w:rsidRPr="00EF7947">
              <w:rPr>
                <w:rFonts w:ascii="Calibri" w:hAnsi="Calibri" w:cs="Calibri"/>
                <w:color w:val="000000"/>
                <w:szCs w:val="22"/>
                <w:lang w:eastAsia="es-CO"/>
              </w:rPr>
              <w:t>roducto,</w:t>
            </w:r>
            <w:r w:rsidR="00593B18" w:rsidRPr="00EF7947">
              <w:rPr>
                <w:rFonts w:ascii="Calibri" w:hAnsi="Calibri" w:cs="Calibri"/>
                <w:color w:val="000000"/>
                <w:szCs w:val="22"/>
                <w:lang w:eastAsia="es-CO"/>
              </w:rPr>
              <w:t xml:space="preserve"> </w:t>
            </w:r>
            <w:r w:rsidR="007C2599" w:rsidRPr="00EF7947">
              <w:rPr>
                <w:rFonts w:ascii="Calibri" w:hAnsi="Calibri" w:cs="Calibri"/>
                <w:color w:val="000000"/>
                <w:szCs w:val="22"/>
                <w:lang w:eastAsia="es-CO"/>
              </w:rPr>
              <w:t>p</w:t>
            </w:r>
            <w:r w:rsidR="00D809E2" w:rsidRPr="00EF7947">
              <w:rPr>
                <w:rFonts w:ascii="Calibri" w:hAnsi="Calibri" w:cs="Calibri"/>
                <w:color w:val="000000"/>
                <w:szCs w:val="22"/>
                <w:lang w:eastAsia="es-CO"/>
              </w:rPr>
              <w:t xml:space="preserve">recios e </w:t>
            </w:r>
            <w:r w:rsidR="007C2599" w:rsidRPr="00EF7947">
              <w:rPr>
                <w:rFonts w:ascii="Calibri" w:hAnsi="Calibri" w:cs="Calibri"/>
                <w:color w:val="000000"/>
                <w:szCs w:val="22"/>
                <w:lang w:eastAsia="es-CO"/>
              </w:rPr>
              <w:t>i</w:t>
            </w:r>
            <w:r w:rsidR="00D809E2" w:rsidRPr="00EF7947">
              <w:rPr>
                <w:rFonts w:ascii="Calibri" w:hAnsi="Calibri" w:cs="Calibri"/>
                <w:color w:val="000000"/>
                <w:szCs w:val="22"/>
                <w:lang w:eastAsia="es-CO"/>
              </w:rPr>
              <w:t>nventario</w:t>
            </w:r>
            <w:r w:rsidR="00593B18" w:rsidRPr="00EF7947">
              <w:rPr>
                <w:rFonts w:ascii="Calibri" w:hAnsi="Calibri" w:cs="Calibri"/>
                <w:color w:val="000000"/>
                <w:szCs w:val="22"/>
                <w:lang w:eastAsia="es-CO"/>
              </w:rPr>
              <w:t xml:space="preserve"> entre Microsoft Dynamics 365 y F&amp;O </w:t>
            </w:r>
            <w:r w:rsidRPr="00EF7947">
              <w:rPr>
                <w:rFonts w:ascii="Calibri" w:hAnsi="Calibri" w:cs="Calibri"/>
                <w:color w:val="000000"/>
                <w:szCs w:val="22"/>
                <w:lang w:eastAsia="es-CO"/>
              </w:rPr>
              <w:t>SHOPIFY</w:t>
            </w:r>
            <w:r w:rsidR="001B4086" w:rsidRPr="00EF7947">
              <w:rPr>
                <w:rFonts w:ascii="Calibri" w:hAnsi="Calibri" w:cs="Calibri"/>
                <w:color w:val="000000"/>
                <w:szCs w:val="22"/>
                <w:lang w:eastAsia="es-CO"/>
              </w:rPr>
              <w:t xml:space="preserve"> POS</w:t>
            </w:r>
            <w:r w:rsidR="00593B18" w:rsidRPr="00EF7947">
              <w:rPr>
                <w:rFonts w:ascii="Calibri" w:hAnsi="Calibri" w:cs="Calibri"/>
                <w:color w:val="000000"/>
                <w:szCs w:val="22"/>
                <w:lang w:eastAsia="es-CO"/>
              </w:rPr>
              <w:t>.</w:t>
            </w:r>
          </w:p>
        </w:tc>
      </w:tr>
    </w:tbl>
    <w:p w14:paraId="5A1E0E71" w14:textId="77777777" w:rsidR="00BA1587" w:rsidRPr="00EF7947" w:rsidRDefault="00BA1587" w:rsidP="00BA1587"/>
    <w:p w14:paraId="733993B9" w14:textId="0A449F53" w:rsidR="000D597E" w:rsidRPr="00EF7947" w:rsidRDefault="000D597E" w:rsidP="000D597E">
      <w:pPr>
        <w:pStyle w:val="Ttulo1"/>
      </w:pPr>
      <w:bookmarkStart w:id="2" w:name="_Toc179969369"/>
      <w:r w:rsidRPr="00EF7947">
        <w:t>Análisis del proceso</w:t>
      </w:r>
      <w:bookmarkEnd w:id="2"/>
    </w:p>
    <w:p w14:paraId="7CF112D6" w14:textId="77777777" w:rsidR="003D589E" w:rsidRPr="00EF7947" w:rsidRDefault="003D589E" w:rsidP="003D589E"/>
    <w:p w14:paraId="2360603F" w14:textId="41511A94" w:rsidR="00FA7F38" w:rsidRPr="00EF7947" w:rsidRDefault="00FA7F38" w:rsidP="00FA7F38">
      <w:pPr>
        <w:ind w:left="-851"/>
      </w:pPr>
      <w:r w:rsidRPr="00EF7947">
        <w:rPr>
          <w:noProof/>
        </w:rPr>
        <w:drawing>
          <wp:inline distT="0" distB="0" distL="0" distR="0" wp14:anchorId="590802CD" wp14:editId="31389A50">
            <wp:extent cx="6828734" cy="4182387"/>
            <wp:effectExtent l="0" t="0" r="0" b="8890"/>
            <wp:docPr id="81373069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30699" name="Imagen 4"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34346" cy="4185824"/>
                    </a:xfrm>
                    <a:prstGeom prst="rect">
                      <a:avLst/>
                    </a:prstGeom>
                    <a:noFill/>
                    <a:ln>
                      <a:noFill/>
                    </a:ln>
                  </pic:spPr>
                </pic:pic>
              </a:graphicData>
            </a:graphic>
          </wp:inline>
        </w:drawing>
      </w:r>
    </w:p>
    <w:p w14:paraId="6BCDCC36" w14:textId="56A2AE82" w:rsidR="00753988" w:rsidRPr="00EF7947" w:rsidRDefault="00753988" w:rsidP="001063C2">
      <w:pPr>
        <w:widowControl/>
        <w:spacing w:after="200" w:line="276" w:lineRule="auto"/>
      </w:pPr>
    </w:p>
    <w:p w14:paraId="5A685CEF" w14:textId="3B9572BD" w:rsidR="00753988" w:rsidRPr="00EF7947" w:rsidRDefault="001063C2" w:rsidP="001063C2">
      <w:pPr>
        <w:pStyle w:val="Ttulo1"/>
      </w:pPr>
      <w:bookmarkStart w:id="3" w:name="_Toc179969370"/>
      <w:r w:rsidRPr="00EF7947">
        <w:lastRenderedPageBreak/>
        <w:t>Generalidades</w:t>
      </w:r>
      <w:bookmarkEnd w:id="3"/>
    </w:p>
    <w:p w14:paraId="34EE3C55" w14:textId="77777777" w:rsidR="000D597E" w:rsidRPr="00EF7947" w:rsidRDefault="000D597E" w:rsidP="00BA1587"/>
    <w:p w14:paraId="73E03C41" w14:textId="77777777" w:rsidR="009C5844" w:rsidRPr="00EF7947" w:rsidRDefault="009C5844" w:rsidP="009C5844">
      <w:pPr>
        <w:pStyle w:val="Ttulo2"/>
      </w:pPr>
      <w:bookmarkStart w:id="4" w:name="_Toc179969371"/>
      <w:r w:rsidRPr="00EF7947">
        <w:t>Convenciones de nombres</w:t>
      </w:r>
      <w:bookmarkEnd w:id="4"/>
      <w:r w:rsidRPr="00EF7947">
        <w:t xml:space="preserve"> </w:t>
      </w:r>
    </w:p>
    <w:p w14:paraId="7C7475A8" w14:textId="77777777" w:rsidR="009C5844" w:rsidRPr="00EF7947" w:rsidRDefault="009C5844" w:rsidP="009C5844"/>
    <w:p w14:paraId="1AD2AB8A" w14:textId="77777777" w:rsidR="009C5844" w:rsidRPr="00EF7947" w:rsidRDefault="009C5844" w:rsidP="009C5844">
      <w:pPr>
        <w:pStyle w:val="Default"/>
        <w:rPr>
          <w:rFonts w:asciiTheme="minorHAnsi" w:hAnsiTheme="minorHAnsi" w:cstheme="minorHAnsi"/>
          <w:sz w:val="22"/>
          <w:szCs w:val="22"/>
        </w:rPr>
      </w:pPr>
      <w:r w:rsidRPr="00EF7947">
        <w:rPr>
          <w:rFonts w:asciiTheme="minorHAnsi" w:hAnsiTheme="minorHAnsi" w:cstheme="minorHAnsi"/>
          <w:b/>
          <w:sz w:val="22"/>
          <w:szCs w:val="22"/>
        </w:rPr>
        <w:t xml:space="preserve">SHOPIFY </w:t>
      </w:r>
      <w:bookmarkStart w:id="5" w:name="_Hlk176181511"/>
      <w:r w:rsidRPr="00EF7947">
        <w:rPr>
          <w:rFonts w:asciiTheme="minorHAnsi" w:hAnsiTheme="minorHAnsi" w:cstheme="minorHAnsi"/>
          <w:b/>
          <w:sz w:val="22"/>
          <w:szCs w:val="22"/>
        </w:rPr>
        <w:t>POS</w:t>
      </w:r>
      <w:bookmarkEnd w:id="5"/>
      <w:r w:rsidRPr="00EF7947">
        <w:rPr>
          <w:rFonts w:asciiTheme="minorHAnsi" w:hAnsiTheme="minorHAnsi" w:cstheme="minorHAnsi"/>
          <w:b/>
          <w:sz w:val="22"/>
          <w:szCs w:val="22"/>
        </w:rPr>
        <w:t xml:space="preserve">: </w:t>
      </w:r>
      <w:r w:rsidRPr="00EF7947">
        <w:rPr>
          <w:rFonts w:asciiTheme="minorHAnsi" w:hAnsiTheme="minorHAnsi" w:cstheme="minorHAnsi"/>
          <w:sz w:val="22"/>
          <w:szCs w:val="22"/>
        </w:rPr>
        <w:t>Plataforma POS con el cual opera el proceso RETAIL de la empresa MAS S.A.S. BIC gestionando diferentes transacciones como ventas, movimientos de inventario, facturación electrónica, integraciones, entre otros procesos internos.</w:t>
      </w:r>
    </w:p>
    <w:p w14:paraId="1F0B8A34" w14:textId="77777777" w:rsidR="009C5844" w:rsidRPr="00D60073" w:rsidRDefault="009C5844" w:rsidP="009C5844">
      <w:pPr>
        <w:pStyle w:val="Default"/>
        <w:rPr>
          <w:rFonts w:asciiTheme="minorHAnsi" w:hAnsiTheme="minorHAnsi" w:cstheme="minorHAnsi"/>
          <w:sz w:val="22"/>
          <w:szCs w:val="22"/>
          <w:lang w:val="en-US"/>
        </w:rPr>
      </w:pPr>
      <w:r w:rsidRPr="00D60073">
        <w:rPr>
          <w:rFonts w:asciiTheme="minorHAnsi" w:hAnsiTheme="minorHAnsi" w:cstheme="minorHAnsi"/>
          <w:b/>
          <w:sz w:val="22"/>
          <w:szCs w:val="22"/>
          <w:lang w:val="en-US"/>
        </w:rPr>
        <w:t xml:space="preserve">D365: </w:t>
      </w:r>
      <w:r w:rsidRPr="00D60073">
        <w:rPr>
          <w:rFonts w:asciiTheme="minorHAnsi" w:hAnsiTheme="minorHAnsi" w:cstheme="minorHAnsi"/>
          <w:sz w:val="22"/>
          <w:szCs w:val="22"/>
          <w:lang w:val="en-US"/>
        </w:rPr>
        <w:t xml:space="preserve">Software ERP (Microsoft Dynamics 365 F&amp;O). </w:t>
      </w:r>
    </w:p>
    <w:p w14:paraId="18C1A1CB" w14:textId="6A74AED3" w:rsidR="009C5844" w:rsidRPr="00EF7947" w:rsidRDefault="009C5844" w:rsidP="009C5844">
      <w:pPr>
        <w:rPr>
          <w:rFonts w:cstheme="minorHAnsi"/>
          <w:szCs w:val="22"/>
        </w:rPr>
      </w:pPr>
      <w:r w:rsidRPr="00EF7947">
        <w:rPr>
          <w:rFonts w:eastAsiaTheme="minorHAnsi" w:cstheme="minorHAnsi"/>
          <w:b/>
          <w:color w:val="000000"/>
          <w:szCs w:val="22"/>
        </w:rPr>
        <w:t>INTEGRACIÓN SHOPIFY POS</w:t>
      </w:r>
      <w:r w:rsidRPr="00EF7947">
        <w:rPr>
          <w:rFonts w:cstheme="minorHAnsi"/>
          <w:b/>
          <w:szCs w:val="22"/>
        </w:rPr>
        <w:t xml:space="preserve">: </w:t>
      </w:r>
      <w:r w:rsidRPr="00EF7947">
        <w:rPr>
          <w:rFonts w:eastAsiaTheme="minorHAnsi" w:cstheme="minorHAnsi"/>
          <w:color w:val="000000"/>
          <w:szCs w:val="22"/>
        </w:rPr>
        <w:t>Hace referencia a las actividades y/o transacciones que debe realizar la plataforma SHOPIFY como puede ser enviar o recibir datos, ejecutar procedimientos propios, entre otros, como parte de la integración</w:t>
      </w:r>
      <w:r w:rsidRPr="00EF7947">
        <w:rPr>
          <w:rFonts w:cstheme="minorHAnsi"/>
          <w:szCs w:val="22"/>
        </w:rPr>
        <w:t xml:space="preserve"> </w:t>
      </w:r>
      <w:r w:rsidRPr="00EF7947">
        <w:rPr>
          <w:rFonts w:cstheme="minorHAnsi"/>
          <w:b/>
          <w:szCs w:val="22"/>
        </w:rPr>
        <w:t>“</w:t>
      </w:r>
      <w:r w:rsidR="00E17ED3" w:rsidRPr="00EF7947">
        <w:rPr>
          <w:rFonts w:cstheme="minorHAnsi"/>
          <w:b/>
          <w:szCs w:val="22"/>
        </w:rPr>
        <w:t xml:space="preserve">STOCKY - </w:t>
      </w:r>
      <w:r w:rsidRPr="00EF7947">
        <w:rPr>
          <w:rFonts w:cstheme="minorHAnsi"/>
          <w:b/>
          <w:szCs w:val="22"/>
        </w:rPr>
        <w:t xml:space="preserve">SHOPIFY </w:t>
      </w:r>
      <w:r w:rsidRPr="00EF7947">
        <w:rPr>
          <w:b/>
          <w:bCs/>
        </w:rPr>
        <w:t>POS</w:t>
      </w:r>
      <w:r w:rsidR="00E17ED3" w:rsidRPr="00EF7947">
        <w:rPr>
          <w:rFonts w:cstheme="minorHAnsi"/>
          <w:b/>
          <w:szCs w:val="22"/>
        </w:rPr>
        <w:t>”</w:t>
      </w:r>
      <w:r w:rsidRPr="00EF7947">
        <w:rPr>
          <w:rFonts w:cstheme="minorHAnsi"/>
          <w:szCs w:val="22"/>
        </w:rPr>
        <w:t>.</w:t>
      </w:r>
    </w:p>
    <w:p w14:paraId="5768A55D" w14:textId="29157C20" w:rsidR="009C5844" w:rsidRPr="00EF7947" w:rsidRDefault="009C5844" w:rsidP="009C5844">
      <w:r w:rsidRPr="00EF7947">
        <w:rPr>
          <w:rFonts w:eastAsiaTheme="minorHAnsi" w:cstheme="minorHAnsi"/>
          <w:b/>
          <w:color w:val="000000"/>
          <w:szCs w:val="22"/>
        </w:rPr>
        <w:t>INTEGRACIÓN D365</w:t>
      </w:r>
      <w:r w:rsidRPr="00EF7947">
        <w:rPr>
          <w:b/>
          <w:bCs/>
        </w:rPr>
        <w:t xml:space="preserve">: </w:t>
      </w:r>
      <w:r w:rsidRPr="00EF7947">
        <w:rPr>
          <w:rFonts w:eastAsiaTheme="minorHAnsi" w:cstheme="minorHAnsi"/>
          <w:color w:val="000000"/>
          <w:szCs w:val="22"/>
        </w:rPr>
        <w:t>Hace referencia a las actividades y/o transacciones que debe realizar el sistema MICROSOFT DYNAMICS 365 F&amp;O como puede ser enviar o recibir datos, ejecutar procedimientos propios, entre otros, como parte de la integración</w:t>
      </w:r>
      <w:r w:rsidRPr="00EF7947">
        <w:t xml:space="preserve"> </w:t>
      </w:r>
      <w:r w:rsidR="00E17ED3" w:rsidRPr="00EF7947">
        <w:rPr>
          <w:b/>
          <w:bCs/>
        </w:rPr>
        <w:t>“STOCKY – SHOPIFY POS”</w:t>
      </w:r>
    </w:p>
    <w:p w14:paraId="649CB899" w14:textId="77777777" w:rsidR="009C5844" w:rsidRPr="00EF7947" w:rsidRDefault="009C5844" w:rsidP="009C5844">
      <w:pPr>
        <w:pStyle w:val="Ttulo2"/>
      </w:pPr>
      <w:bookmarkStart w:id="6" w:name="_Toc179969372"/>
      <w:r w:rsidRPr="00EF7947">
        <w:t>Método de Comunicación</w:t>
      </w:r>
      <w:bookmarkEnd w:id="6"/>
    </w:p>
    <w:p w14:paraId="6B62C149" w14:textId="5A7BC5A1" w:rsidR="009C5844" w:rsidRPr="00EF7947" w:rsidRDefault="009C5844" w:rsidP="009C5844">
      <w:pPr>
        <w:jc w:val="both"/>
      </w:pPr>
      <w:r w:rsidRPr="00EF7947">
        <w:rPr>
          <w:b/>
          <w:bCs/>
        </w:rPr>
        <w:t>WEBSERVICE JSON</w:t>
      </w:r>
      <w:r w:rsidRPr="00EF7947">
        <w:t xml:space="preserve"> tipo REST</w:t>
      </w:r>
      <w:r w:rsidR="00674F41" w:rsidRPr="00EF7947">
        <w:t>.</w:t>
      </w:r>
    </w:p>
    <w:p w14:paraId="1861EE60" w14:textId="784CF5DD" w:rsidR="002C65B5" w:rsidRPr="00EF7947" w:rsidRDefault="009C5844" w:rsidP="00BA1587">
      <w:r w:rsidRPr="00EF7947">
        <w:t>Todos los servicios de integración deben dar una respuesta del resultado (exitoso o fallido) de la integración en cualquiera de las dos vías: Integración D365 hacia Integración Shopify, y viceversa. El detalle de cada respuesta se trabajará o definirá desde las áreas técnicas de ARTMODE y MOXY.</w:t>
      </w:r>
    </w:p>
    <w:p w14:paraId="3F553C03" w14:textId="5E2B1991" w:rsidR="002C65B5" w:rsidRPr="00EF7947" w:rsidRDefault="002C65B5" w:rsidP="002C65B5">
      <w:pPr>
        <w:pStyle w:val="Ttulo1"/>
      </w:pPr>
      <w:bookmarkStart w:id="7" w:name="_Toc179969373"/>
      <w:r w:rsidRPr="00EF7947">
        <w:t>Salidas</w:t>
      </w:r>
      <w:r w:rsidR="00B657DC" w:rsidRPr="00EF7947">
        <w:t xml:space="preserve"> desde D365 a</w:t>
      </w:r>
      <w:r w:rsidRPr="00EF7947">
        <w:t xml:space="preserve"> Shopify POS</w:t>
      </w:r>
      <w:bookmarkEnd w:id="7"/>
    </w:p>
    <w:p w14:paraId="2F1C3F7A" w14:textId="77777777" w:rsidR="002C65B5" w:rsidRPr="00EF7947" w:rsidRDefault="002C65B5" w:rsidP="002C65B5"/>
    <w:p w14:paraId="799023DA" w14:textId="0EFD5608" w:rsidR="002C65B5" w:rsidRPr="00EF7947" w:rsidRDefault="00A80842" w:rsidP="002C65B5">
      <w:r w:rsidRPr="00EF7947">
        <w:t>La información y datos que deben salir de la “Integración D365” hacia la plataforma “SHOPIFY” serán extraídos por</w:t>
      </w:r>
      <w:r w:rsidR="008D66E3" w:rsidRPr="00EF7947">
        <w:t xml:space="preserve"> la integración “Shopify POS”</w:t>
      </w:r>
      <w:r w:rsidRPr="00EF7947">
        <w:t>, por lo cual no se requieren servicios en D365 que expongan datos.</w:t>
      </w:r>
    </w:p>
    <w:p w14:paraId="3C1D491C" w14:textId="5B2FB7A4" w:rsidR="002C65B5" w:rsidRPr="00EF7947" w:rsidRDefault="002C65B5" w:rsidP="002C65B5">
      <w:pPr>
        <w:pStyle w:val="Ttulo1"/>
      </w:pPr>
      <w:bookmarkStart w:id="8" w:name="_Toc179969374"/>
      <w:r w:rsidRPr="00EF7947">
        <w:t>Entradas Shopify POS</w:t>
      </w:r>
      <w:bookmarkEnd w:id="8"/>
    </w:p>
    <w:p w14:paraId="5511E249" w14:textId="77777777" w:rsidR="002C65B5" w:rsidRPr="00EF7947" w:rsidRDefault="002C65B5" w:rsidP="00BA1587"/>
    <w:p w14:paraId="7DC0111E" w14:textId="0996CCCA" w:rsidR="00522F4A" w:rsidRPr="00EF7947" w:rsidRDefault="00111B61" w:rsidP="00BA1587">
      <w:r w:rsidRPr="00EF7947">
        <w:t>&lt;Aplica solo manual&gt;</w:t>
      </w:r>
    </w:p>
    <w:p w14:paraId="42779DFC" w14:textId="77777777" w:rsidR="00522F4A" w:rsidRPr="00EF7947" w:rsidRDefault="00522F4A" w:rsidP="00BA1587"/>
    <w:p w14:paraId="564D239C" w14:textId="5BEF7B51" w:rsidR="00F7111E" w:rsidRPr="00EF7947" w:rsidRDefault="00F7111E" w:rsidP="00287077">
      <w:pPr>
        <w:widowControl/>
        <w:spacing w:after="200" w:line="276" w:lineRule="auto"/>
      </w:pPr>
      <w:r w:rsidRPr="00EF7947">
        <w:br w:type="page"/>
      </w:r>
    </w:p>
    <w:p w14:paraId="138190FA" w14:textId="326CA041" w:rsidR="00860416" w:rsidRPr="00EF7947" w:rsidRDefault="00860416" w:rsidP="00860416">
      <w:pPr>
        <w:pStyle w:val="Ttulo1"/>
      </w:pPr>
      <w:bookmarkStart w:id="9" w:name="_Toc179969375"/>
      <w:r w:rsidRPr="00EF7947">
        <w:lastRenderedPageBreak/>
        <w:t>Funcionalidad Requerida</w:t>
      </w:r>
      <w:bookmarkEnd w:id="9"/>
    </w:p>
    <w:p w14:paraId="5B73FD95" w14:textId="77777777" w:rsidR="00FB0A93" w:rsidRPr="00EF7947" w:rsidRDefault="00FB0A93" w:rsidP="00FB0A93"/>
    <w:p w14:paraId="07B14B7A" w14:textId="43200398" w:rsidR="00136BED" w:rsidRPr="00EF7947" w:rsidRDefault="00FB0A93" w:rsidP="00FB0A93">
      <w:r w:rsidRPr="00EF7947">
        <w:t xml:space="preserve">Se requiere una funcionalidad que permita </w:t>
      </w:r>
      <w:r w:rsidR="00873669" w:rsidRPr="00EF7947">
        <w:t>la creación de órdenes de compra para</w:t>
      </w:r>
      <w:r w:rsidR="00346BAC" w:rsidRPr="00EF7947">
        <w:t xml:space="preserve"> el provisionamiento</w:t>
      </w:r>
      <w:r w:rsidR="00873669" w:rsidRPr="00EF7947">
        <w:t xml:space="preserve"> de inventario en las tiendas Shopify POS</w:t>
      </w:r>
      <w:r w:rsidR="00F81C99" w:rsidRPr="00EF7947">
        <w:t xml:space="preserve">, </w:t>
      </w:r>
      <w:r w:rsidR="00346BAC" w:rsidRPr="00EF7947">
        <w:t>las cuales se usarán para la recepción y control de inventario</w:t>
      </w:r>
      <w:r w:rsidR="00136BED" w:rsidRPr="00EF7947">
        <w:t>. Así mismo las herramientas que permitan realizar transferencias y ajustes de inventario entre tiendas</w:t>
      </w:r>
      <w:r w:rsidR="00E81D17" w:rsidRPr="00EF7947">
        <w:t>:</w:t>
      </w:r>
    </w:p>
    <w:p w14:paraId="62E9751C" w14:textId="77777777" w:rsidR="00FB0A93" w:rsidRPr="00EF7947" w:rsidRDefault="00FB0A93" w:rsidP="00FB0A93"/>
    <w:p w14:paraId="16419E01" w14:textId="26B4023E" w:rsidR="00860416" w:rsidRPr="00EF7947" w:rsidRDefault="00860416" w:rsidP="00860416">
      <w:pPr>
        <w:pStyle w:val="Prrafodelista"/>
        <w:numPr>
          <w:ilvl w:val="0"/>
          <w:numId w:val="12"/>
        </w:numPr>
      </w:pPr>
      <w:r w:rsidRPr="00EF7947">
        <w:t xml:space="preserve">Creación de </w:t>
      </w:r>
      <w:r w:rsidR="00394AF2" w:rsidRPr="00EF7947">
        <w:t>órdenes</w:t>
      </w:r>
      <w:r w:rsidRPr="00EF7947">
        <w:t xml:space="preserve"> de compra.</w:t>
      </w:r>
    </w:p>
    <w:p w14:paraId="016771CF" w14:textId="73F9F2BD" w:rsidR="00394AF2" w:rsidRPr="00EF7947" w:rsidRDefault="00FD22F5" w:rsidP="00860416">
      <w:pPr>
        <w:pStyle w:val="Prrafodelista"/>
        <w:numPr>
          <w:ilvl w:val="0"/>
          <w:numId w:val="12"/>
        </w:numPr>
      </w:pPr>
      <w:r w:rsidRPr="00EF7947">
        <w:t>Gestión de inventario general, transferencias y ajustes.</w:t>
      </w:r>
    </w:p>
    <w:p w14:paraId="5F08B768" w14:textId="0F2F1AB7" w:rsidR="00464917" w:rsidRPr="00EF7947" w:rsidRDefault="00FD22F5" w:rsidP="00464917">
      <w:pPr>
        <w:pStyle w:val="Prrafodelista"/>
        <w:numPr>
          <w:ilvl w:val="0"/>
          <w:numId w:val="12"/>
        </w:numPr>
      </w:pPr>
      <w:r w:rsidRPr="00EF7947">
        <w:t>Report</w:t>
      </w:r>
      <w:r w:rsidR="00263E32" w:rsidRPr="00EF7947">
        <w:t>e</w:t>
      </w:r>
      <w:r w:rsidR="00D30D6C" w:rsidRPr="00EF7947">
        <w:t xml:space="preserve"> de movimientos</w:t>
      </w:r>
      <w:r w:rsidR="00B266BF" w:rsidRPr="00EF7947">
        <w:t>, reporte de inventario</w:t>
      </w:r>
      <w:r w:rsidR="003236A7" w:rsidRPr="00EF7947">
        <w:t>.</w:t>
      </w:r>
    </w:p>
    <w:p w14:paraId="06BCE7F9" w14:textId="3752082F" w:rsidR="00464917" w:rsidRPr="00EF7947" w:rsidRDefault="00464917" w:rsidP="00464917"/>
    <w:p w14:paraId="628FB93B" w14:textId="254B032F" w:rsidR="007B12DD" w:rsidRPr="00EF7947" w:rsidRDefault="006C1790" w:rsidP="007B12DD">
      <w:pPr>
        <w:ind w:right="1325"/>
      </w:pPr>
      <w:r w:rsidRPr="00EF7947">
        <w:rPr>
          <w:noProof/>
        </w:rPr>
        <w:drawing>
          <wp:anchor distT="0" distB="0" distL="114300" distR="114300" simplePos="0" relativeHeight="251658242" behindDoc="0" locked="0" layoutInCell="1" allowOverlap="1" wp14:anchorId="69EBA5BF" wp14:editId="376541B6">
            <wp:simplePos x="0" y="0"/>
            <wp:positionH relativeFrom="column">
              <wp:posOffset>4908550</wp:posOffset>
            </wp:positionH>
            <wp:positionV relativeFrom="paragraph">
              <wp:posOffset>5080</wp:posOffset>
            </wp:positionV>
            <wp:extent cx="1085850" cy="379730"/>
            <wp:effectExtent l="0" t="0" r="0" b="1270"/>
            <wp:wrapNone/>
            <wp:docPr id="1868438518"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38518" name="Imagen 3" descr="Logotip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5850" cy="379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917" w:rsidRPr="00EF7947">
        <w:t xml:space="preserve">Para la gestión de inventarios se manejará la aplicación de </w:t>
      </w:r>
      <w:r w:rsidR="00464917" w:rsidRPr="00EF7947">
        <w:rPr>
          <w:b/>
          <w:bCs/>
        </w:rPr>
        <w:t>Stocky</w:t>
      </w:r>
      <w:r w:rsidR="007B12DD" w:rsidRPr="00EF7947">
        <w:rPr>
          <w:b/>
          <w:bCs/>
        </w:rPr>
        <w:t>,</w:t>
      </w:r>
      <w:r w:rsidR="00464917" w:rsidRPr="00EF7947">
        <w:t xml:space="preserve"> </w:t>
      </w:r>
      <w:r w:rsidR="007B12DD" w:rsidRPr="00EF7947">
        <w:t xml:space="preserve">la cual es una aplicación de Shopify diseñada para facilitar la gestión de inventario que brinda una experiencia fluida y eficiente a través de una interfaz intuitiva. </w:t>
      </w:r>
    </w:p>
    <w:p w14:paraId="3EC1FBC7" w14:textId="77777777" w:rsidR="007B12DD" w:rsidRPr="00EF7947" w:rsidRDefault="007B12DD" w:rsidP="007B12DD">
      <w:r w:rsidRPr="00EF7947">
        <w:t>Con Stocky las tiendas pueden tener:</w:t>
      </w:r>
    </w:p>
    <w:p w14:paraId="32E4D7FC" w14:textId="77777777" w:rsidR="007B12DD" w:rsidRPr="00EF7947" w:rsidRDefault="007B12DD" w:rsidP="007B12DD"/>
    <w:p w14:paraId="103EBE75" w14:textId="77777777" w:rsidR="007B12DD" w:rsidRPr="00EF7947" w:rsidRDefault="007B12DD" w:rsidP="007B12DD">
      <w:pPr>
        <w:numPr>
          <w:ilvl w:val="0"/>
          <w:numId w:val="3"/>
        </w:numPr>
        <w:ind w:right="333"/>
      </w:pPr>
      <w:r w:rsidRPr="00EF7947">
        <w:rPr>
          <w:b/>
        </w:rPr>
        <w:t>Seguimiento en tiempo real:</w:t>
      </w:r>
      <w:r w:rsidRPr="00EF7947">
        <w:t> Ver el inventario actualizado al instante, con alertas de productos que están cerca de agotarse.</w:t>
      </w:r>
    </w:p>
    <w:p w14:paraId="521D5529" w14:textId="77777777" w:rsidR="007B12DD" w:rsidRPr="00EF7947" w:rsidRDefault="007B12DD" w:rsidP="007B12DD">
      <w:pPr>
        <w:pStyle w:val="Prrafodelista"/>
        <w:numPr>
          <w:ilvl w:val="0"/>
          <w:numId w:val="3"/>
        </w:numPr>
      </w:pPr>
      <w:r w:rsidRPr="00EF7947">
        <w:rPr>
          <w:b/>
          <w:bCs/>
        </w:rPr>
        <w:t>Gestión de proveedores:</w:t>
      </w:r>
      <w:r w:rsidRPr="00EF7947">
        <w:t> Mantener un registro organizado de todos los proveedores y sus productos, facilitando pedidos y reabastecimientos.</w:t>
      </w:r>
    </w:p>
    <w:p w14:paraId="4A58EABF" w14:textId="77777777" w:rsidR="007B12DD" w:rsidRPr="00EF7947" w:rsidRDefault="007B12DD" w:rsidP="007B12DD">
      <w:pPr>
        <w:numPr>
          <w:ilvl w:val="0"/>
          <w:numId w:val="3"/>
        </w:numPr>
      </w:pPr>
      <w:r w:rsidRPr="00EF7947">
        <w:rPr>
          <w:b/>
          <w:bCs/>
        </w:rPr>
        <w:t>Informes detallados:</w:t>
      </w:r>
      <w:r w:rsidRPr="00EF7947">
        <w:t> Obtener informes detallados sobre el rendimiento del inventario, incluyendo ventas, beneficio.</w:t>
      </w:r>
    </w:p>
    <w:p w14:paraId="50328DF5" w14:textId="77777777" w:rsidR="007B12DD" w:rsidRPr="00EF7947" w:rsidRDefault="007B12DD" w:rsidP="007B12DD">
      <w:pPr>
        <w:numPr>
          <w:ilvl w:val="0"/>
          <w:numId w:val="3"/>
        </w:numPr>
      </w:pPr>
      <w:r w:rsidRPr="00EF7947">
        <w:rPr>
          <w:b/>
          <w:bCs/>
        </w:rPr>
        <w:t>Integración con Shopify:</w:t>
      </w:r>
      <w:r w:rsidRPr="00EF7947">
        <w:t> Sincronizar automáticamente la información de inventario con Shopify, asegurando que los datos estén siempre actualizados.</w:t>
      </w:r>
    </w:p>
    <w:p w14:paraId="3E7CD169" w14:textId="77777777" w:rsidR="007B12DD" w:rsidRPr="00EF7947" w:rsidRDefault="007B12DD" w:rsidP="007B12DD">
      <w:pPr>
        <w:numPr>
          <w:ilvl w:val="0"/>
          <w:numId w:val="3"/>
        </w:numPr>
      </w:pPr>
      <w:r w:rsidRPr="00EF7947">
        <w:rPr>
          <w:b/>
          <w:bCs/>
        </w:rPr>
        <w:t>Gestión de inventario:</w:t>
      </w:r>
      <w:r w:rsidRPr="00EF7947">
        <w:t xml:space="preserve"> Sera la plataforma central para las transferencias entre tiendas, ajustes de inventario y los procesos de inventario general.</w:t>
      </w:r>
    </w:p>
    <w:p w14:paraId="5A34EE21" w14:textId="557A8814" w:rsidR="00464917" w:rsidRPr="00EF7947" w:rsidRDefault="00464917" w:rsidP="00464917"/>
    <w:p w14:paraId="46B2158B" w14:textId="77777777" w:rsidR="00487031" w:rsidRPr="00EF7947" w:rsidRDefault="00487031" w:rsidP="00487031"/>
    <w:p w14:paraId="5E29B49E" w14:textId="738A5F77" w:rsidR="001E56A8" w:rsidRPr="00EF7947" w:rsidRDefault="00CB63A6" w:rsidP="00AB4AD0">
      <w:pPr>
        <w:ind w:right="191"/>
      </w:pPr>
      <w:r w:rsidRPr="00EF7947">
        <w:t>Actualmente</w:t>
      </w:r>
      <w:r w:rsidR="000F27FD" w:rsidRPr="00EF7947">
        <w:t>,</w:t>
      </w:r>
      <w:r w:rsidRPr="00EF7947">
        <w:t xml:space="preserve"> </w:t>
      </w:r>
      <w:r w:rsidR="00487031" w:rsidRPr="00EF7947">
        <w:t xml:space="preserve">Stocky ofrece </w:t>
      </w:r>
      <w:r w:rsidR="00C54F1B" w:rsidRPr="00EF7947">
        <w:t xml:space="preserve">la </w:t>
      </w:r>
      <w:r w:rsidR="008775E1" w:rsidRPr="00EF7947">
        <w:t>sincronización</w:t>
      </w:r>
      <w:r w:rsidR="002328F7" w:rsidRPr="00EF7947">
        <w:t xml:space="preserve"> </w:t>
      </w:r>
      <w:r w:rsidR="00CD3A39" w:rsidRPr="00EF7947">
        <w:t>automática</w:t>
      </w:r>
      <w:r w:rsidR="008775E1" w:rsidRPr="00EF7947">
        <w:t xml:space="preserve"> </w:t>
      </w:r>
      <w:r w:rsidR="007F1027" w:rsidRPr="00EF7947">
        <w:t>de</w:t>
      </w:r>
      <w:r w:rsidR="00481AF3" w:rsidRPr="00EF7947">
        <w:t xml:space="preserve"> los productos </w:t>
      </w:r>
      <w:r w:rsidR="0005671C" w:rsidRPr="00EF7947">
        <w:t xml:space="preserve">creados </w:t>
      </w:r>
      <w:r w:rsidR="00A634F2" w:rsidRPr="00EF7947">
        <w:t xml:space="preserve">en Shopify </w:t>
      </w:r>
      <w:r w:rsidR="009A26DA" w:rsidRPr="00EF7947">
        <w:t>(</w:t>
      </w:r>
      <w:r w:rsidR="009A26DA" w:rsidRPr="00EF7947">
        <w:rPr>
          <w:b/>
          <w:bCs/>
        </w:rPr>
        <w:t xml:space="preserve">Ver </w:t>
      </w:r>
      <w:r w:rsidR="00D20A4F" w:rsidRPr="00EF7947">
        <w:rPr>
          <w:b/>
          <w:bCs/>
        </w:rPr>
        <w:t>HU</w:t>
      </w:r>
      <w:r w:rsidR="00342EF8" w:rsidRPr="00EF7947">
        <w:rPr>
          <w:b/>
          <w:bCs/>
        </w:rPr>
        <w:t xml:space="preserve"> “Solicitud de Consultoría y Desarrollo Maaji – Productos”</w:t>
      </w:r>
      <w:r w:rsidR="00C03184" w:rsidRPr="00EF7947">
        <w:t>)</w:t>
      </w:r>
      <w:r w:rsidR="003218D0" w:rsidRPr="00EF7947">
        <w:t xml:space="preserve">, el </w:t>
      </w:r>
      <w:r w:rsidR="00CF375E" w:rsidRPr="00EF7947">
        <w:t>requisito</w:t>
      </w:r>
      <w:r w:rsidR="003218D0" w:rsidRPr="00EF7947">
        <w:t xml:space="preserve"> </w:t>
      </w:r>
      <w:r w:rsidR="0008782C" w:rsidRPr="00EF7947">
        <w:t>principal para esta sincronización es que desde</w:t>
      </w:r>
      <w:r w:rsidR="00CF375E" w:rsidRPr="00EF7947">
        <w:t xml:space="preserve"> </w:t>
      </w:r>
      <w:r w:rsidR="005B4EFB" w:rsidRPr="00EF7947">
        <w:t xml:space="preserve">Shopify </w:t>
      </w:r>
      <w:r w:rsidR="00AB4AD0" w:rsidRPr="00EF7947">
        <w:t>los productos</w:t>
      </w:r>
      <w:r w:rsidR="005B4EFB" w:rsidRPr="00EF7947">
        <w:t xml:space="preserve"> esté</w:t>
      </w:r>
      <w:r w:rsidR="00AB4AD0" w:rsidRPr="00EF7947">
        <w:t>n</w:t>
      </w:r>
      <w:r w:rsidR="005B4EFB" w:rsidRPr="00EF7947">
        <w:t xml:space="preserve"> publ</w:t>
      </w:r>
      <w:r w:rsidR="00BF21EC" w:rsidRPr="00EF7947">
        <w:t>icado</w:t>
      </w:r>
      <w:r w:rsidR="00E43417" w:rsidRPr="00EF7947">
        <w:t>s</w:t>
      </w:r>
      <w:r w:rsidR="00CF375E" w:rsidRPr="00EF7947">
        <w:t xml:space="preserve"> </w:t>
      </w:r>
      <w:r w:rsidR="00B02160" w:rsidRPr="00EF7947">
        <w:t>en</w:t>
      </w:r>
      <w:r w:rsidR="00CF375E" w:rsidRPr="00EF7947">
        <w:t xml:space="preserve"> el canal</w:t>
      </w:r>
      <w:r w:rsidR="00BF21EC" w:rsidRPr="00EF7947">
        <w:t xml:space="preserve"> </w:t>
      </w:r>
      <w:r w:rsidR="00847247" w:rsidRPr="00EF7947">
        <w:rPr>
          <w:b/>
          <w:bCs/>
        </w:rPr>
        <w:t>“Point Of Sale</w:t>
      </w:r>
      <w:r w:rsidR="00E43417" w:rsidRPr="00EF7947">
        <w:rPr>
          <w:b/>
          <w:bCs/>
        </w:rPr>
        <w:t>”</w:t>
      </w:r>
      <w:r w:rsidR="00E43417" w:rsidRPr="00EF7947">
        <w:t>, como se muestra en la siguiente imagen:</w:t>
      </w:r>
    </w:p>
    <w:p w14:paraId="68429957" w14:textId="77777777" w:rsidR="00847247" w:rsidRPr="00EF7947" w:rsidRDefault="00847247" w:rsidP="001E56A8"/>
    <w:p w14:paraId="1864596C" w14:textId="10338DCC" w:rsidR="002C3E8F" w:rsidRPr="00EF7947" w:rsidRDefault="00847247" w:rsidP="0085490B">
      <w:r w:rsidRPr="00EF7947">
        <w:rPr>
          <w:noProof/>
        </w:rPr>
        <w:drawing>
          <wp:inline distT="0" distB="0" distL="0" distR="0" wp14:anchorId="7DA774AF" wp14:editId="387FE5EE">
            <wp:extent cx="3746500" cy="1765152"/>
            <wp:effectExtent l="0" t="0" r="6350" b="6985"/>
            <wp:docPr id="259017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7669" name=""/>
                    <pic:cNvPicPr/>
                  </pic:nvPicPr>
                  <pic:blipFill>
                    <a:blip r:embed="rId16"/>
                    <a:stretch>
                      <a:fillRect/>
                    </a:stretch>
                  </pic:blipFill>
                  <pic:spPr>
                    <a:xfrm>
                      <a:off x="0" y="0"/>
                      <a:ext cx="3755041" cy="1769176"/>
                    </a:xfrm>
                    <a:prstGeom prst="rect">
                      <a:avLst/>
                    </a:prstGeom>
                  </pic:spPr>
                </pic:pic>
              </a:graphicData>
            </a:graphic>
          </wp:inline>
        </w:drawing>
      </w:r>
    </w:p>
    <w:p w14:paraId="513E1475" w14:textId="5A431099" w:rsidR="00DE6170" w:rsidRPr="00EF7947" w:rsidRDefault="00DE6170" w:rsidP="00DE6170">
      <w:pPr>
        <w:pStyle w:val="Ttulo2"/>
      </w:pPr>
      <w:bookmarkStart w:id="10" w:name="_Toc179969376"/>
      <w:r w:rsidRPr="00EF7947">
        <w:lastRenderedPageBreak/>
        <w:t>Proceso actual</w:t>
      </w:r>
      <w:r w:rsidR="009639A8" w:rsidRPr="00EF7947">
        <w:t xml:space="preserve"> – </w:t>
      </w:r>
      <w:r w:rsidR="00414B53" w:rsidRPr="00EF7947">
        <w:t>Orden</w:t>
      </w:r>
      <w:r w:rsidR="009639A8" w:rsidRPr="00EF7947">
        <w:t xml:space="preserve"> de compra</w:t>
      </w:r>
      <w:bookmarkEnd w:id="10"/>
    </w:p>
    <w:p w14:paraId="087FC317" w14:textId="06287984" w:rsidR="00ED73F0" w:rsidRPr="00EF7947" w:rsidRDefault="00FE7EE1" w:rsidP="00DE6170">
      <w:r w:rsidRPr="00EF7947">
        <w:t xml:space="preserve">El </w:t>
      </w:r>
      <w:r w:rsidR="00F83CCD" w:rsidRPr="00EF7947">
        <w:t>aprovisionamiento de inventario</w:t>
      </w:r>
      <w:r w:rsidRPr="00EF7947">
        <w:t xml:space="preserve"> comienza </w:t>
      </w:r>
      <w:r w:rsidR="00285881" w:rsidRPr="00EF7947">
        <w:t xml:space="preserve">desde </w:t>
      </w:r>
      <w:r w:rsidR="00934976" w:rsidRPr="00EF7947">
        <w:t>la solicitud d</w:t>
      </w:r>
      <w:r w:rsidR="00F5578A" w:rsidRPr="00EF7947">
        <w:t>e</w:t>
      </w:r>
      <w:r w:rsidR="0002529B" w:rsidRPr="00EF7947">
        <w:t xml:space="preserve"> RETAIL</w:t>
      </w:r>
      <w:r w:rsidR="00934976" w:rsidRPr="00EF7947">
        <w:t xml:space="preserve"> </w:t>
      </w:r>
      <w:r w:rsidR="00285881" w:rsidRPr="00EF7947">
        <w:t>donde</w:t>
      </w:r>
      <w:r w:rsidR="003A782C" w:rsidRPr="00EF7947">
        <w:t xml:space="preserve"> </w:t>
      </w:r>
      <w:r w:rsidR="00D6581F" w:rsidRPr="00EF7947">
        <w:t xml:space="preserve">se </w:t>
      </w:r>
      <w:r w:rsidR="00CE77D8" w:rsidRPr="00EF7947">
        <w:t>procede</w:t>
      </w:r>
      <w:r w:rsidR="00D6581F" w:rsidRPr="00EF7947">
        <w:t xml:space="preserve"> </w:t>
      </w:r>
      <w:r w:rsidR="00FC7E71" w:rsidRPr="00EF7947">
        <w:t>con la creación</w:t>
      </w:r>
      <w:r w:rsidR="00D6581F" w:rsidRPr="00EF7947">
        <w:t xml:space="preserve"> </w:t>
      </w:r>
      <w:r w:rsidR="00FC7E71" w:rsidRPr="00EF7947">
        <w:t>d</w:t>
      </w:r>
      <w:r w:rsidR="00D6581F" w:rsidRPr="00EF7947">
        <w:t xml:space="preserve">el pedido </w:t>
      </w:r>
      <w:r w:rsidR="00A3247D" w:rsidRPr="00EF7947">
        <w:t>en</w:t>
      </w:r>
      <w:r w:rsidR="00986DED" w:rsidRPr="00EF7947">
        <w:t xml:space="preserve"> </w:t>
      </w:r>
      <w:r w:rsidR="00986DED" w:rsidRPr="00EF7947">
        <w:rPr>
          <w:b/>
          <w:bCs/>
        </w:rPr>
        <w:t>D</w:t>
      </w:r>
      <w:r w:rsidR="00AB17CF" w:rsidRPr="00EF7947">
        <w:rPr>
          <w:b/>
          <w:bCs/>
        </w:rPr>
        <w:t>365</w:t>
      </w:r>
      <w:r w:rsidR="008E79FC" w:rsidRPr="00EF7947">
        <w:rPr>
          <w:b/>
          <w:bCs/>
        </w:rPr>
        <w:t>,</w:t>
      </w:r>
      <w:r w:rsidR="009D3D29" w:rsidRPr="00EF7947">
        <w:t xml:space="preserve"> una vez facturado</w:t>
      </w:r>
      <w:r w:rsidR="00F466C4" w:rsidRPr="00EF7947">
        <w:t>,</w:t>
      </w:r>
      <w:r w:rsidR="00771103" w:rsidRPr="00EF7947">
        <w:t xml:space="preserve"> se procede con la </w:t>
      </w:r>
      <w:r w:rsidR="00DD1441" w:rsidRPr="00EF7947">
        <w:t xml:space="preserve">ejecución de </w:t>
      </w:r>
      <w:r w:rsidR="00170F11" w:rsidRPr="00EF7947">
        <w:t xml:space="preserve">la </w:t>
      </w:r>
      <w:r w:rsidR="00771103" w:rsidRPr="00EF7947">
        <w:t>integración</w:t>
      </w:r>
      <w:r w:rsidR="00F466C4" w:rsidRPr="00EF7947">
        <w:t xml:space="preserve"> con la cual se obtiene</w:t>
      </w:r>
      <w:r w:rsidR="00771103" w:rsidRPr="00EF7947">
        <w:t xml:space="preserve"> </w:t>
      </w:r>
      <w:r w:rsidR="00E618B9" w:rsidRPr="00EF7947">
        <w:t xml:space="preserve">los registros </w:t>
      </w:r>
      <w:r w:rsidR="00F466C4" w:rsidRPr="00EF7947">
        <w:t>y datos necesarios para la creación de las órdenes de compra</w:t>
      </w:r>
      <w:r w:rsidR="00716FDD" w:rsidRPr="00EF7947">
        <w:t>.</w:t>
      </w:r>
    </w:p>
    <w:p w14:paraId="7E56A9A2" w14:textId="77777777" w:rsidR="003161FB" w:rsidRPr="00EF7947" w:rsidRDefault="003161FB" w:rsidP="00DE6170"/>
    <w:p w14:paraId="55A3B986" w14:textId="7CCB4F22" w:rsidR="00DE6170" w:rsidRPr="00EF7947" w:rsidRDefault="00957131" w:rsidP="00DE6170">
      <w:r w:rsidRPr="00EF7947">
        <w:t>Actualmente</w:t>
      </w:r>
      <w:r w:rsidR="00AB68B9" w:rsidRPr="00EF7947">
        <w:t>,</w:t>
      </w:r>
      <w:r w:rsidRPr="00EF7947">
        <w:t xml:space="preserve"> el</w:t>
      </w:r>
      <w:r w:rsidR="006E24A0" w:rsidRPr="00EF7947">
        <w:t xml:space="preserve"> </w:t>
      </w:r>
      <w:r w:rsidR="006E24A0" w:rsidRPr="00EF7947">
        <w:rPr>
          <w:b/>
          <w:bCs/>
        </w:rPr>
        <w:t>ERP</w:t>
      </w:r>
      <w:r w:rsidR="007D2647" w:rsidRPr="00EF7947">
        <w:rPr>
          <w:b/>
        </w:rPr>
        <w:t xml:space="preserve"> </w:t>
      </w:r>
      <w:r w:rsidR="007D2647" w:rsidRPr="00EF7947">
        <w:t xml:space="preserve">no cuenta con </w:t>
      </w:r>
      <w:r w:rsidR="00E02EBC" w:rsidRPr="00EF7947">
        <w:t>un</w:t>
      </w:r>
      <w:r w:rsidR="0092030F" w:rsidRPr="00EF7947">
        <w:t xml:space="preserve">a forma interna de disponer la información </w:t>
      </w:r>
      <w:r w:rsidR="00D82B6C" w:rsidRPr="00EF7947">
        <w:t>de</w:t>
      </w:r>
      <w:r w:rsidR="00975BAA" w:rsidRPr="00EF7947">
        <w:t xml:space="preserve"> </w:t>
      </w:r>
      <w:r w:rsidR="00201484" w:rsidRPr="00EF7947">
        <w:t xml:space="preserve">las </w:t>
      </w:r>
      <w:r w:rsidR="00E002FA" w:rsidRPr="00EF7947">
        <w:t>órdenes</w:t>
      </w:r>
      <w:r w:rsidR="00201484" w:rsidRPr="00EF7947">
        <w:t xml:space="preserve"> de compra que </w:t>
      </w:r>
      <w:r w:rsidR="00B33562" w:rsidRPr="00EF7947">
        <w:t>se han</w:t>
      </w:r>
      <w:r w:rsidR="00201484" w:rsidRPr="00EF7947">
        <w:t xml:space="preserve"> </w:t>
      </w:r>
      <w:r w:rsidR="00E002FA" w:rsidRPr="00EF7947">
        <w:t>creado</w:t>
      </w:r>
      <w:r w:rsidR="00201484" w:rsidRPr="00EF7947">
        <w:t xml:space="preserve"> </w:t>
      </w:r>
      <w:r w:rsidR="00242CFD" w:rsidRPr="00EF7947">
        <w:t xml:space="preserve">para </w:t>
      </w:r>
      <w:r w:rsidR="00D82B6C" w:rsidRPr="00EF7947">
        <w:t>provisionar</w:t>
      </w:r>
      <w:r w:rsidR="00242CFD" w:rsidRPr="00EF7947">
        <w:t xml:space="preserve"> el inventario de las tiendas</w:t>
      </w:r>
      <w:r w:rsidR="00D60D38" w:rsidRPr="00EF7947">
        <w:t xml:space="preserve">, por ende, se ha optado por </w:t>
      </w:r>
      <w:r w:rsidR="001C6D39" w:rsidRPr="00EF7947">
        <w:t xml:space="preserve">desarrollar un </w:t>
      </w:r>
      <w:r w:rsidR="001C6D39" w:rsidRPr="00EF7947">
        <w:rPr>
          <w:b/>
          <w:bCs/>
        </w:rPr>
        <w:t xml:space="preserve">BOT de integración </w:t>
      </w:r>
      <w:r w:rsidR="001C6D39" w:rsidRPr="00EF7947">
        <w:t xml:space="preserve">que </w:t>
      </w:r>
      <w:r w:rsidR="006E1021" w:rsidRPr="00EF7947">
        <w:t xml:space="preserve">en su ejecución </w:t>
      </w:r>
      <w:r w:rsidR="001C6D39" w:rsidRPr="00EF7947">
        <w:t xml:space="preserve">tiene como objetivo </w:t>
      </w:r>
      <w:r w:rsidR="002E7325" w:rsidRPr="00EF7947">
        <w:t>extraer</w:t>
      </w:r>
      <w:r w:rsidR="00CF0237" w:rsidRPr="00EF7947">
        <w:t xml:space="preserve"> </w:t>
      </w:r>
      <w:r w:rsidR="00DF7111" w:rsidRPr="00EF7947">
        <w:t xml:space="preserve">los datos necesarios </w:t>
      </w:r>
      <w:r w:rsidR="00CB3546" w:rsidRPr="00EF7947">
        <w:t>sobre las facturas</w:t>
      </w:r>
      <w:r w:rsidR="009F1FE4" w:rsidRPr="00EF7947">
        <w:t xml:space="preserve"> </w:t>
      </w:r>
      <w:r w:rsidR="00CB3546" w:rsidRPr="00EF7947">
        <w:t>en</w:t>
      </w:r>
      <w:r w:rsidR="009F1FE4" w:rsidRPr="00EF7947">
        <w:t xml:space="preserve"> </w:t>
      </w:r>
      <w:r w:rsidR="006427C8" w:rsidRPr="00EF7947">
        <w:t xml:space="preserve">el </w:t>
      </w:r>
      <w:r w:rsidR="009F1FE4" w:rsidRPr="00EF7947">
        <w:t>ERP</w:t>
      </w:r>
      <w:r w:rsidR="006272F2" w:rsidRPr="00EF7947">
        <w:t xml:space="preserve"> y</w:t>
      </w:r>
      <w:r w:rsidR="00A43097" w:rsidRPr="00EF7947">
        <w:t xml:space="preserve"> organizarlos</w:t>
      </w:r>
      <w:r w:rsidR="009F1FE4" w:rsidRPr="00EF7947">
        <w:t xml:space="preserve"> </w:t>
      </w:r>
      <w:r w:rsidR="00CB3546" w:rsidRPr="00EF7947">
        <w:t xml:space="preserve">para </w:t>
      </w:r>
      <w:r w:rsidR="006272F2" w:rsidRPr="00EF7947">
        <w:t>alojar esta información</w:t>
      </w:r>
      <w:r w:rsidR="006E16CE" w:rsidRPr="00EF7947">
        <w:t xml:space="preserve"> </w:t>
      </w:r>
      <w:r w:rsidR="00032993" w:rsidRPr="00EF7947">
        <w:t xml:space="preserve">en el </w:t>
      </w:r>
      <w:r w:rsidR="00314548" w:rsidRPr="00EF7947">
        <w:rPr>
          <w:b/>
          <w:bCs/>
        </w:rPr>
        <w:t>S</w:t>
      </w:r>
      <w:r w:rsidR="00032993" w:rsidRPr="00EF7947">
        <w:rPr>
          <w:b/>
          <w:bCs/>
        </w:rPr>
        <w:t>ervidor FTP</w:t>
      </w:r>
      <w:r w:rsidR="002A777C" w:rsidRPr="00EF7947">
        <w:t>.</w:t>
      </w:r>
      <w:r w:rsidR="00BE115D" w:rsidRPr="00EF7947">
        <w:t xml:space="preserve"> </w:t>
      </w:r>
      <w:r w:rsidR="00444440" w:rsidRPr="00EF7947">
        <w:t xml:space="preserve">Los datos que </w:t>
      </w:r>
      <w:r w:rsidR="00750F46" w:rsidRPr="00EF7947">
        <w:t xml:space="preserve">el </w:t>
      </w:r>
      <w:r w:rsidR="00AD4E3A" w:rsidRPr="00EF7947">
        <w:t>BOT</w:t>
      </w:r>
      <w:r w:rsidR="00750F46" w:rsidRPr="00EF7947">
        <w:t xml:space="preserve"> </w:t>
      </w:r>
      <w:r w:rsidR="008427A7" w:rsidRPr="00EF7947">
        <w:t>suministra</w:t>
      </w:r>
      <w:r w:rsidR="00AD4E3A" w:rsidRPr="00EF7947">
        <w:t xml:space="preserve"> son los siguientes:</w:t>
      </w:r>
    </w:p>
    <w:p w14:paraId="7D63E240" w14:textId="77777777" w:rsidR="00AD4E3A" w:rsidRPr="00EF7947" w:rsidRDefault="00AD4E3A" w:rsidP="00DE6170"/>
    <w:p w14:paraId="360D583E" w14:textId="4E6B16C3" w:rsidR="002C2F47" w:rsidRPr="00EF7947" w:rsidRDefault="00034FEE" w:rsidP="00CA44B1">
      <w:pPr>
        <w:pStyle w:val="Prrafodelista"/>
        <w:numPr>
          <w:ilvl w:val="0"/>
          <w:numId w:val="2"/>
        </w:numPr>
      </w:pPr>
      <w:r w:rsidRPr="00EF7947">
        <w:rPr>
          <w:b/>
          <w:bCs/>
        </w:rPr>
        <w:t>F</w:t>
      </w:r>
      <w:r w:rsidR="002C2F47" w:rsidRPr="00EF7947">
        <w:rPr>
          <w:b/>
          <w:bCs/>
        </w:rPr>
        <w:t>actura:</w:t>
      </w:r>
      <w:r w:rsidR="002C2F47" w:rsidRPr="00EF7947">
        <w:t xml:space="preserve"> Número de la factura de venta.</w:t>
      </w:r>
    </w:p>
    <w:p w14:paraId="38FF07AF" w14:textId="7D551ADE" w:rsidR="002C2F47" w:rsidRPr="00EF7947" w:rsidRDefault="002C2F47" w:rsidP="00CA44B1">
      <w:pPr>
        <w:pStyle w:val="Prrafodelista"/>
        <w:numPr>
          <w:ilvl w:val="0"/>
          <w:numId w:val="2"/>
        </w:numPr>
      </w:pPr>
      <w:r w:rsidRPr="00EF7947">
        <w:rPr>
          <w:b/>
          <w:bCs/>
        </w:rPr>
        <w:t>Fecha:</w:t>
      </w:r>
      <w:r w:rsidRPr="00EF7947">
        <w:t xml:space="preserve"> Fecha de la factura de venta.</w:t>
      </w:r>
    </w:p>
    <w:p w14:paraId="2AD69127" w14:textId="77777777" w:rsidR="002C2F47" w:rsidRPr="00EF7947" w:rsidRDefault="002C2F47" w:rsidP="00CA44B1">
      <w:pPr>
        <w:pStyle w:val="Prrafodelista"/>
        <w:numPr>
          <w:ilvl w:val="0"/>
          <w:numId w:val="2"/>
        </w:numPr>
      </w:pPr>
      <w:r w:rsidRPr="00EF7947">
        <w:rPr>
          <w:b/>
          <w:bCs/>
        </w:rPr>
        <w:t>Tienda:</w:t>
      </w:r>
      <w:r w:rsidRPr="00EF7947">
        <w:t xml:space="preserve"> Código de la tienda el cual se le homologa con el nombre de entrega.</w:t>
      </w:r>
    </w:p>
    <w:p w14:paraId="048B5113" w14:textId="3CCB6C3C" w:rsidR="002C2F47" w:rsidRPr="00EF7947" w:rsidRDefault="002C2F47" w:rsidP="00CA44B1">
      <w:pPr>
        <w:pStyle w:val="Prrafodelista"/>
        <w:numPr>
          <w:ilvl w:val="0"/>
          <w:numId w:val="2"/>
        </w:numPr>
        <w:ind w:right="-93"/>
      </w:pPr>
      <w:r w:rsidRPr="00EF7947">
        <w:rPr>
          <w:b/>
          <w:bCs/>
        </w:rPr>
        <w:t>Almacén Tienda:</w:t>
      </w:r>
      <w:r w:rsidRPr="00EF7947">
        <w:t xml:space="preserve"> “CE” es la bodega CEDI de cada tienda y se concatena el </w:t>
      </w:r>
      <w:r w:rsidR="00F93845" w:rsidRPr="00EF7947">
        <w:t>campo</w:t>
      </w:r>
      <w:r w:rsidRPr="00EF7947">
        <w:t xml:space="preserve"> </w:t>
      </w:r>
      <w:r w:rsidR="00F93845" w:rsidRPr="00EF7947">
        <w:rPr>
          <w:b/>
          <w:bCs/>
        </w:rPr>
        <w:t>“T</w:t>
      </w:r>
      <w:r w:rsidRPr="00EF7947">
        <w:rPr>
          <w:b/>
          <w:bCs/>
        </w:rPr>
        <w:t>ienda</w:t>
      </w:r>
      <w:r w:rsidR="00F93845" w:rsidRPr="00EF7947">
        <w:rPr>
          <w:b/>
          <w:bCs/>
        </w:rPr>
        <w:t>”</w:t>
      </w:r>
      <w:r w:rsidRPr="00EF7947">
        <w:t>.</w:t>
      </w:r>
    </w:p>
    <w:p w14:paraId="6FB1F973" w14:textId="77777777" w:rsidR="002C2F47" w:rsidRPr="00EF7947" w:rsidRDefault="002C2F47" w:rsidP="00CA44B1">
      <w:pPr>
        <w:pStyle w:val="Prrafodelista"/>
        <w:numPr>
          <w:ilvl w:val="0"/>
          <w:numId w:val="2"/>
        </w:numPr>
      </w:pPr>
      <w:r w:rsidRPr="00EF7947">
        <w:rPr>
          <w:b/>
          <w:bCs/>
        </w:rPr>
        <w:t>Proveedor:</w:t>
      </w:r>
      <w:r w:rsidRPr="00EF7947">
        <w:t xml:space="preserve"> NIT proveedor ARTMODE, es un dato fijo.</w:t>
      </w:r>
    </w:p>
    <w:p w14:paraId="19BBAFC9" w14:textId="76510058" w:rsidR="002C2F47" w:rsidRPr="00EF7947" w:rsidRDefault="002C2F47" w:rsidP="00CA44B1">
      <w:pPr>
        <w:pStyle w:val="Prrafodelista"/>
        <w:numPr>
          <w:ilvl w:val="0"/>
          <w:numId w:val="2"/>
        </w:numPr>
      </w:pPr>
      <w:r w:rsidRPr="00EF7947">
        <w:rPr>
          <w:b/>
          <w:bCs/>
        </w:rPr>
        <w:t>EAN:</w:t>
      </w:r>
      <w:r w:rsidRPr="00EF7947">
        <w:t xml:space="preserve"> </w:t>
      </w:r>
      <w:r w:rsidR="00BC00CE" w:rsidRPr="00EF7947">
        <w:t>El código de barras</w:t>
      </w:r>
      <w:r w:rsidRPr="00EF7947">
        <w:t xml:space="preserve"> del artículo vendido.</w:t>
      </w:r>
    </w:p>
    <w:p w14:paraId="50536100" w14:textId="02AD9A32" w:rsidR="002C2F47" w:rsidRPr="00EF7947" w:rsidRDefault="002C2F47" w:rsidP="00CA44B1">
      <w:pPr>
        <w:pStyle w:val="Prrafodelista"/>
        <w:numPr>
          <w:ilvl w:val="0"/>
          <w:numId w:val="2"/>
        </w:numPr>
      </w:pPr>
      <w:r w:rsidRPr="00EF7947">
        <w:rPr>
          <w:b/>
          <w:bCs/>
        </w:rPr>
        <w:t>Cantidad:</w:t>
      </w:r>
      <w:r w:rsidRPr="00EF7947">
        <w:t xml:space="preserve"> </w:t>
      </w:r>
      <w:r w:rsidR="008F5D9B" w:rsidRPr="00EF7947">
        <w:t>U</w:t>
      </w:r>
      <w:r w:rsidRPr="00EF7947">
        <w:t>nidades del artículo</w:t>
      </w:r>
      <w:r w:rsidR="00670EFF" w:rsidRPr="00EF7947">
        <w:t xml:space="preserve"> vendido</w:t>
      </w:r>
      <w:r w:rsidRPr="00EF7947">
        <w:t>.</w:t>
      </w:r>
    </w:p>
    <w:p w14:paraId="29BD1292" w14:textId="78706FCC" w:rsidR="002C2F47" w:rsidRPr="00EF7947" w:rsidRDefault="007D11FE" w:rsidP="00CA44B1">
      <w:pPr>
        <w:pStyle w:val="Prrafodelista"/>
        <w:numPr>
          <w:ilvl w:val="0"/>
          <w:numId w:val="2"/>
        </w:numPr>
      </w:pPr>
      <w:r w:rsidRPr="00EF7947">
        <w:rPr>
          <w:b/>
          <w:bCs/>
        </w:rPr>
        <w:t>Precio unitario</w:t>
      </w:r>
      <w:r w:rsidR="002C2F47" w:rsidRPr="00EF7947">
        <w:rPr>
          <w:b/>
          <w:bCs/>
        </w:rPr>
        <w:t>:</w:t>
      </w:r>
      <w:r w:rsidR="002C2F47" w:rsidRPr="00EF7947">
        <w:t xml:space="preserve"> Valor unitario del artículo.</w:t>
      </w:r>
    </w:p>
    <w:p w14:paraId="557E2F26" w14:textId="1D67A89B" w:rsidR="002C2F47" w:rsidRPr="00EF7947" w:rsidRDefault="002C2F47" w:rsidP="00CA44B1">
      <w:pPr>
        <w:pStyle w:val="Prrafodelista"/>
        <w:numPr>
          <w:ilvl w:val="0"/>
          <w:numId w:val="2"/>
        </w:numPr>
      </w:pPr>
      <w:r w:rsidRPr="00EF7947">
        <w:rPr>
          <w:b/>
          <w:bCs/>
        </w:rPr>
        <w:t>Moneda:</w:t>
      </w:r>
      <w:r w:rsidRPr="00EF7947">
        <w:t xml:space="preserve"> El valor fijo es COP.</w:t>
      </w:r>
    </w:p>
    <w:p w14:paraId="589A58F2" w14:textId="6601920E" w:rsidR="00BD7A31" w:rsidRPr="00EF7947" w:rsidRDefault="007B5112" w:rsidP="00CA44B1">
      <w:pPr>
        <w:pStyle w:val="Prrafodelista"/>
        <w:numPr>
          <w:ilvl w:val="0"/>
          <w:numId w:val="2"/>
        </w:numPr>
      </w:pPr>
      <w:r w:rsidRPr="00EF7947">
        <w:rPr>
          <w:b/>
          <w:bCs/>
        </w:rPr>
        <w:t>Secuencia</w:t>
      </w:r>
      <w:r w:rsidR="002C2F47" w:rsidRPr="00EF7947">
        <w:rPr>
          <w:b/>
          <w:bCs/>
        </w:rPr>
        <w:t xml:space="preserve"> factura:</w:t>
      </w:r>
      <w:r w:rsidR="002C2F47" w:rsidRPr="00EF7947">
        <w:t xml:space="preserve"> Número</w:t>
      </w:r>
      <w:r w:rsidRPr="00EF7947">
        <w:t xml:space="preserve"> secuencial</w:t>
      </w:r>
      <w:r w:rsidR="002C2F47" w:rsidRPr="00EF7947">
        <w:t xml:space="preserve"> de la factura </w:t>
      </w:r>
      <w:r w:rsidR="007E61D3" w:rsidRPr="00EF7947">
        <w:t>(</w:t>
      </w:r>
      <w:r w:rsidR="002C2F47" w:rsidRPr="00EF7947">
        <w:t>sin prefijo</w:t>
      </w:r>
      <w:r w:rsidR="007E61D3" w:rsidRPr="00EF7947">
        <w:t>)</w:t>
      </w:r>
      <w:r w:rsidR="002C2F47" w:rsidRPr="00EF7947">
        <w:t>.</w:t>
      </w:r>
    </w:p>
    <w:p w14:paraId="3B333486" w14:textId="77777777" w:rsidR="00F808B9" w:rsidRPr="00EF7947" w:rsidRDefault="00F808B9" w:rsidP="00F808B9"/>
    <w:p w14:paraId="5003757F" w14:textId="136A6621" w:rsidR="006939A4" w:rsidRPr="00EF7947" w:rsidRDefault="003C68F5" w:rsidP="00387181">
      <w:pPr>
        <w:widowControl/>
        <w:spacing w:after="200" w:line="276" w:lineRule="auto"/>
        <w:rPr>
          <w:rFonts w:eastAsiaTheme="majorEastAsia"/>
        </w:rPr>
      </w:pPr>
      <w:r w:rsidRPr="00EF7947">
        <w:rPr>
          <w:rFonts w:asciiTheme="majorHAnsi" w:eastAsiaTheme="majorEastAsia" w:hAnsiTheme="majorHAnsi" w:cstheme="majorBidi"/>
          <w:b/>
          <w:bCs/>
        </w:rPr>
        <w:t>Recopilación de los datos</w:t>
      </w:r>
    </w:p>
    <w:p w14:paraId="5E9507D9" w14:textId="67D434F5" w:rsidR="006939A4" w:rsidRPr="00EF7947" w:rsidRDefault="00790F44" w:rsidP="006939A4">
      <w:r w:rsidRPr="00EF7947">
        <w:t>El BOT</w:t>
      </w:r>
      <w:r w:rsidR="008E7BAB" w:rsidRPr="00EF7947">
        <w:t xml:space="preserve"> </w:t>
      </w:r>
      <w:r w:rsidR="002C3970" w:rsidRPr="00EF7947">
        <w:t xml:space="preserve">consulta </w:t>
      </w:r>
      <w:r w:rsidR="009F10DC" w:rsidRPr="00EF7947">
        <w:t xml:space="preserve">en </w:t>
      </w:r>
      <w:r w:rsidR="00F0114D" w:rsidRPr="00EF7947">
        <w:t xml:space="preserve">la </w:t>
      </w:r>
      <w:r w:rsidR="002C6E71" w:rsidRPr="00EF7947">
        <w:t>ruta de Dynamics</w:t>
      </w:r>
      <w:r w:rsidR="0098769A" w:rsidRPr="00EF7947">
        <w:t xml:space="preserve"> </w:t>
      </w:r>
      <w:r w:rsidR="0098769A" w:rsidRPr="00EF7947">
        <w:rPr>
          <w:b/>
          <w:bCs/>
        </w:rPr>
        <w:t>“Clientes</w:t>
      </w:r>
      <w:r w:rsidR="00BA164B" w:rsidRPr="00EF7947">
        <w:rPr>
          <w:b/>
          <w:bCs/>
        </w:rPr>
        <w:t xml:space="preserve"> &gt; </w:t>
      </w:r>
      <w:r w:rsidR="00A4423F" w:rsidRPr="00EF7947">
        <w:rPr>
          <w:b/>
          <w:bCs/>
        </w:rPr>
        <w:t>Consulta e Informes &gt; Facturas &gt; Diario de facturas”</w:t>
      </w:r>
      <w:r w:rsidR="00616513" w:rsidRPr="00EF7947">
        <w:t xml:space="preserve"> en donde </w:t>
      </w:r>
      <w:r w:rsidR="006F2D69" w:rsidRPr="00EF7947">
        <w:t>obt</w:t>
      </w:r>
      <w:r w:rsidR="00BF0781" w:rsidRPr="00EF7947">
        <w:t>i</w:t>
      </w:r>
      <w:r w:rsidR="006F2D69" w:rsidRPr="00EF7947">
        <w:t xml:space="preserve">ene los </w:t>
      </w:r>
      <w:r w:rsidR="00BF0781" w:rsidRPr="00EF7947">
        <w:t>siguientes campos</w:t>
      </w:r>
      <w:r w:rsidR="00B25159" w:rsidRPr="00EF7947">
        <w:t>:</w:t>
      </w:r>
    </w:p>
    <w:p w14:paraId="61286817" w14:textId="77777777" w:rsidR="00F474BE" w:rsidRPr="00EF7947" w:rsidRDefault="00F474BE" w:rsidP="006939A4"/>
    <w:p w14:paraId="01C32E9C" w14:textId="2F05BA57" w:rsidR="00C616FD" w:rsidRPr="00EF7947" w:rsidRDefault="00C616FD" w:rsidP="006939A4">
      <w:r w:rsidRPr="00EF7947">
        <w:t xml:space="preserve">Los campos </w:t>
      </w:r>
      <w:r w:rsidR="00417ACD" w:rsidRPr="00EF7947">
        <w:rPr>
          <w:b/>
          <w:bCs/>
        </w:rPr>
        <w:t>“Factura”</w:t>
      </w:r>
      <w:r w:rsidR="00417ACD" w:rsidRPr="00EF7947">
        <w:t xml:space="preserve">, </w:t>
      </w:r>
      <w:r w:rsidR="00417ACD" w:rsidRPr="00EF7947">
        <w:rPr>
          <w:b/>
          <w:bCs/>
        </w:rPr>
        <w:t>“Fecha”</w:t>
      </w:r>
      <w:r w:rsidR="00417ACD" w:rsidRPr="00EF7947">
        <w:t xml:space="preserve">, </w:t>
      </w:r>
      <w:r w:rsidR="00417ACD" w:rsidRPr="00EF7947">
        <w:rPr>
          <w:b/>
          <w:bCs/>
        </w:rPr>
        <w:t>“Cantidad”</w:t>
      </w:r>
      <w:r w:rsidR="00933AA8" w:rsidRPr="00EF7947">
        <w:t xml:space="preserve"> y</w:t>
      </w:r>
      <w:r w:rsidR="00417ACD" w:rsidRPr="00EF7947">
        <w:t xml:space="preserve"> </w:t>
      </w:r>
      <w:r w:rsidR="00417ACD" w:rsidRPr="00EF7947">
        <w:rPr>
          <w:b/>
          <w:bCs/>
        </w:rPr>
        <w:t>“</w:t>
      </w:r>
      <w:r w:rsidR="007E61D3" w:rsidRPr="00EF7947">
        <w:rPr>
          <w:b/>
          <w:bCs/>
        </w:rPr>
        <w:t>Precio unitario”</w:t>
      </w:r>
      <w:r w:rsidR="00264384" w:rsidRPr="00EF7947">
        <w:t xml:space="preserve"> </w:t>
      </w:r>
      <w:r w:rsidR="006855F5" w:rsidRPr="00EF7947">
        <w:t xml:space="preserve">se obtienen </w:t>
      </w:r>
      <w:r w:rsidR="00762CE3" w:rsidRPr="00EF7947">
        <w:t>en la ficha t</w:t>
      </w:r>
      <w:r w:rsidR="00CE75D7" w:rsidRPr="00EF7947">
        <w:t xml:space="preserve">écnica de </w:t>
      </w:r>
      <w:r w:rsidR="00332DB3" w:rsidRPr="00EF7947">
        <w:t>la factura</w:t>
      </w:r>
      <w:r w:rsidR="00933AA8" w:rsidRPr="00EF7947">
        <w:t>, con el mismo nombre de los campos:</w:t>
      </w:r>
    </w:p>
    <w:p w14:paraId="4F8BCCE4" w14:textId="77777777" w:rsidR="00933AA8" w:rsidRPr="00EF7947" w:rsidRDefault="00933AA8" w:rsidP="006939A4"/>
    <w:p w14:paraId="54E729A5" w14:textId="6191B921" w:rsidR="00933AA8" w:rsidRPr="00EF7947" w:rsidRDefault="00F808B9" w:rsidP="006939A4">
      <w:r w:rsidRPr="00EF7947">
        <w:rPr>
          <w:noProof/>
        </w:rPr>
        <w:drawing>
          <wp:inline distT="0" distB="0" distL="0" distR="0" wp14:anchorId="2E78222C" wp14:editId="710D7F8E">
            <wp:extent cx="5612130" cy="1775460"/>
            <wp:effectExtent l="0" t="0" r="7620" b="0"/>
            <wp:docPr id="4260720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2063" name="Imagen 1" descr="Interfaz de usuario gráfica, Aplicación&#10;&#10;Descripción generada automáticamente"/>
                    <pic:cNvPicPr/>
                  </pic:nvPicPr>
                  <pic:blipFill>
                    <a:blip r:embed="rId17"/>
                    <a:stretch>
                      <a:fillRect/>
                    </a:stretch>
                  </pic:blipFill>
                  <pic:spPr>
                    <a:xfrm>
                      <a:off x="0" y="0"/>
                      <a:ext cx="5612130" cy="1775460"/>
                    </a:xfrm>
                    <a:prstGeom prst="rect">
                      <a:avLst/>
                    </a:prstGeom>
                  </pic:spPr>
                </pic:pic>
              </a:graphicData>
            </a:graphic>
          </wp:inline>
        </w:drawing>
      </w:r>
    </w:p>
    <w:p w14:paraId="2965D88A" w14:textId="77777777" w:rsidR="00A75F94" w:rsidRPr="00EF7947" w:rsidRDefault="00A75F94" w:rsidP="006939A4"/>
    <w:p w14:paraId="38EAF725" w14:textId="0D67CC55" w:rsidR="003A409C" w:rsidRPr="00EF7947" w:rsidRDefault="003A409C" w:rsidP="003A409C">
      <w:pPr>
        <w:widowControl/>
        <w:spacing w:after="200" w:line="276" w:lineRule="auto"/>
      </w:pPr>
      <w:r w:rsidRPr="00EF7947">
        <w:br w:type="page"/>
      </w:r>
    </w:p>
    <w:p w14:paraId="1547601C" w14:textId="520D076A" w:rsidR="00F474BE" w:rsidRPr="00EF7947" w:rsidRDefault="004D2961" w:rsidP="006939A4">
      <w:r w:rsidRPr="00EF7947">
        <w:lastRenderedPageBreak/>
        <w:t xml:space="preserve">El campo </w:t>
      </w:r>
      <w:r w:rsidRPr="00EF7947">
        <w:rPr>
          <w:b/>
          <w:bCs/>
        </w:rPr>
        <w:t xml:space="preserve">“Secuencia </w:t>
      </w:r>
      <w:r w:rsidR="00971B05" w:rsidRPr="00EF7947">
        <w:rPr>
          <w:b/>
          <w:bCs/>
        </w:rPr>
        <w:t>factura”</w:t>
      </w:r>
      <w:r w:rsidR="00971B05" w:rsidRPr="00EF7947">
        <w:t xml:space="preserve"> es un dato que </w:t>
      </w:r>
      <w:r w:rsidR="002A1F00" w:rsidRPr="00EF7947">
        <w:t xml:space="preserve">crea el BOT </w:t>
      </w:r>
      <w:r w:rsidR="00537AE8" w:rsidRPr="00EF7947">
        <w:t>usand</w:t>
      </w:r>
      <w:r w:rsidR="00B554C4" w:rsidRPr="00EF7947">
        <w:t>o</w:t>
      </w:r>
      <w:r w:rsidR="003A5491" w:rsidRPr="00EF7947">
        <w:t xml:space="preserve"> el </w:t>
      </w:r>
      <w:r w:rsidR="005F6164" w:rsidRPr="00EF7947">
        <w:t xml:space="preserve">campo </w:t>
      </w:r>
      <w:r w:rsidR="005F6164" w:rsidRPr="00EF7947">
        <w:rPr>
          <w:b/>
          <w:bCs/>
        </w:rPr>
        <w:t>“Factura”</w:t>
      </w:r>
      <w:r w:rsidR="005F6164" w:rsidRPr="00EF7947">
        <w:t xml:space="preserve"> donde</w:t>
      </w:r>
      <w:r w:rsidR="00BF1952" w:rsidRPr="00EF7947">
        <w:t xml:space="preserve"> retira el prefijo </w:t>
      </w:r>
      <w:r w:rsidR="00BF1952" w:rsidRPr="00EF7947">
        <w:rPr>
          <w:b/>
          <w:bCs/>
        </w:rPr>
        <w:t xml:space="preserve">“FEV” </w:t>
      </w:r>
      <w:r w:rsidR="006C1240" w:rsidRPr="00EF7947">
        <w:t>y obtener solo el número secuencial.</w:t>
      </w:r>
    </w:p>
    <w:p w14:paraId="481C881B" w14:textId="77777777" w:rsidR="00051399" w:rsidRPr="00EF7947" w:rsidRDefault="00051399" w:rsidP="00051399">
      <w:pPr>
        <w:rPr>
          <w:sz w:val="20"/>
        </w:rPr>
      </w:pPr>
    </w:p>
    <w:p w14:paraId="01D3E253" w14:textId="27ADC788" w:rsidR="00991586" w:rsidRPr="00EF7947" w:rsidRDefault="008C3286" w:rsidP="00051399">
      <w:pPr>
        <w:rPr>
          <w:sz w:val="20"/>
        </w:rPr>
      </w:pPr>
      <w:r w:rsidRPr="00EF7947">
        <w:rPr>
          <w:szCs w:val="22"/>
        </w:rPr>
        <w:t xml:space="preserve">Los campos </w:t>
      </w:r>
      <w:r w:rsidRPr="00EF7947">
        <w:rPr>
          <w:b/>
          <w:bCs/>
          <w:szCs w:val="22"/>
        </w:rPr>
        <w:t>“Tienda”</w:t>
      </w:r>
      <w:r w:rsidRPr="00EF7947">
        <w:rPr>
          <w:szCs w:val="22"/>
        </w:rPr>
        <w:t xml:space="preserve"> y </w:t>
      </w:r>
      <w:r w:rsidRPr="00EF7947">
        <w:rPr>
          <w:b/>
          <w:bCs/>
          <w:szCs w:val="22"/>
        </w:rPr>
        <w:t>“Almacén Tienda”</w:t>
      </w:r>
      <w:r w:rsidR="00051399" w:rsidRPr="00EF7947">
        <w:rPr>
          <w:szCs w:val="22"/>
        </w:rPr>
        <w:t xml:space="preserve"> se obtiene</w:t>
      </w:r>
      <w:r w:rsidR="007B5112" w:rsidRPr="00EF7947">
        <w:rPr>
          <w:szCs w:val="22"/>
        </w:rPr>
        <w:t>n</w:t>
      </w:r>
      <w:r w:rsidR="00051399" w:rsidRPr="00EF7947">
        <w:rPr>
          <w:szCs w:val="22"/>
        </w:rPr>
        <w:t xml:space="preserve"> cuando el BOT realiza la validación de</w:t>
      </w:r>
      <w:r w:rsidR="00DB1869" w:rsidRPr="00EF7947">
        <w:rPr>
          <w:szCs w:val="22"/>
        </w:rPr>
        <w:t>l campo</w:t>
      </w:r>
      <w:r w:rsidR="00051399" w:rsidRPr="00EF7947">
        <w:rPr>
          <w:szCs w:val="22"/>
        </w:rPr>
        <w:t xml:space="preserve"> </w:t>
      </w:r>
      <w:r w:rsidR="00DB1869" w:rsidRPr="00EF7947">
        <w:rPr>
          <w:b/>
          <w:bCs/>
          <w:szCs w:val="22"/>
        </w:rPr>
        <w:t>“</w:t>
      </w:r>
      <w:r w:rsidR="00BF7C0E" w:rsidRPr="00EF7947">
        <w:rPr>
          <w:b/>
          <w:bCs/>
          <w:szCs w:val="22"/>
        </w:rPr>
        <w:t>N</w:t>
      </w:r>
      <w:r w:rsidR="00051399" w:rsidRPr="00EF7947">
        <w:rPr>
          <w:b/>
          <w:bCs/>
          <w:szCs w:val="22"/>
        </w:rPr>
        <w:t>ombre de entrega</w:t>
      </w:r>
      <w:r w:rsidR="00DB1869" w:rsidRPr="00EF7947">
        <w:rPr>
          <w:b/>
          <w:bCs/>
          <w:szCs w:val="22"/>
        </w:rPr>
        <w:t>”</w:t>
      </w:r>
      <w:r w:rsidR="00A51A84" w:rsidRPr="00EF7947">
        <w:rPr>
          <w:b/>
          <w:bCs/>
          <w:szCs w:val="22"/>
        </w:rPr>
        <w:t xml:space="preserve"> </w:t>
      </w:r>
      <w:r w:rsidR="00A51A84" w:rsidRPr="00EF7947">
        <w:rPr>
          <w:szCs w:val="22"/>
        </w:rPr>
        <w:t>en el módulo</w:t>
      </w:r>
      <w:r w:rsidR="00051399" w:rsidRPr="00EF7947">
        <w:rPr>
          <w:szCs w:val="22"/>
        </w:rPr>
        <w:t xml:space="preserve"> de </w:t>
      </w:r>
      <w:r w:rsidR="00D166F8" w:rsidRPr="00EF7947">
        <w:rPr>
          <w:szCs w:val="22"/>
        </w:rPr>
        <w:t>diario de</w:t>
      </w:r>
      <w:r w:rsidR="00051399" w:rsidRPr="00EF7947">
        <w:rPr>
          <w:szCs w:val="22"/>
        </w:rPr>
        <w:t xml:space="preserve"> facturas, </w:t>
      </w:r>
      <w:r w:rsidR="00A51A84" w:rsidRPr="00EF7947">
        <w:rPr>
          <w:szCs w:val="22"/>
        </w:rPr>
        <w:t>l</w:t>
      </w:r>
      <w:r w:rsidR="00874C2E" w:rsidRPr="00EF7947">
        <w:rPr>
          <w:szCs w:val="22"/>
        </w:rPr>
        <w:t>a</w:t>
      </w:r>
      <w:r w:rsidR="00A51A84" w:rsidRPr="00EF7947">
        <w:rPr>
          <w:szCs w:val="22"/>
        </w:rPr>
        <w:t xml:space="preserve">s </w:t>
      </w:r>
      <w:r w:rsidR="000A6554" w:rsidRPr="00EF7947">
        <w:rPr>
          <w:szCs w:val="22"/>
        </w:rPr>
        <w:t>facturas</w:t>
      </w:r>
      <w:r w:rsidR="00A51A84" w:rsidRPr="00EF7947">
        <w:rPr>
          <w:szCs w:val="22"/>
        </w:rPr>
        <w:t xml:space="preserve"> que coincidan</w:t>
      </w:r>
      <w:r w:rsidR="00051399" w:rsidRPr="00EF7947">
        <w:rPr>
          <w:szCs w:val="22"/>
        </w:rPr>
        <w:t xml:space="preserve"> con el nombre de alguna de las tiendas</w:t>
      </w:r>
      <w:r w:rsidR="002A7F7F" w:rsidRPr="00EF7947">
        <w:rPr>
          <w:szCs w:val="22"/>
        </w:rPr>
        <w:t xml:space="preserve">, por lo tanto, </w:t>
      </w:r>
      <w:r w:rsidR="003E1F42" w:rsidRPr="00EF7947">
        <w:rPr>
          <w:szCs w:val="22"/>
        </w:rPr>
        <w:t xml:space="preserve">el BOT solo </w:t>
      </w:r>
      <w:r w:rsidR="00A60ADE" w:rsidRPr="00EF7947">
        <w:rPr>
          <w:szCs w:val="22"/>
        </w:rPr>
        <w:t xml:space="preserve">debe registrar las facturas que tengan </w:t>
      </w:r>
      <w:r w:rsidR="00726C24" w:rsidRPr="00EF7947">
        <w:rPr>
          <w:szCs w:val="22"/>
        </w:rPr>
        <w:t>esa condición</w:t>
      </w:r>
      <w:r w:rsidR="00051399" w:rsidRPr="00EF7947">
        <w:rPr>
          <w:szCs w:val="22"/>
        </w:rPr>
        <w:t>:</w:t>
      </w:r>
      <w:r w:rsidR="00051399" w:rsidRPr="00EF7947">
        <w:rPr>
          <w:sz w:val="20"/>
        </w:rPr>
        <w:br/>
      </w:r>
    </w:p>
    <w:p w14:paraId="1B90EE66" w14:textId="77777777" w:rsidR="00051399" w:rsidRPr="00EF7947" w:rsidRDefault="00051399" w:rsidP="00051399">
      <w:pPr>
        <w:rPr>
          <w:sz w:val="20"/>
        </w:rPr>
      </w:pPr>
      <w:r w:rsidRPr="00EF7947">
        <w:rPr>
          <w:noProof/>
        </w:rPr>
        <w:drawing>
          <wp:inline distT="0" distB="0" distL="0" distR="0" wp14:anchorId="195B1728" wp14:editId="13EF7C1C">
            <wp:extent cx="5612130" cy="2397125"/>
            <wp:effectExtent l="0" t="0" r="7620" b="3175"/>
            <wp:docPr id="110468322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83229" name="Imagen 1" descr="Interfaz de usuario gráfica, Aplicación, Tabla&#10;&#10;Descripción generada automáticamente"/>
                    <pic:cNvPicPr/>
                  </pic:nvPicPr>
                  <pic:blipFill>
                    <a:blip r:embed="rId18"/>
                    <a:stretch>
                      <a:fillRect/>
                    </a:stretch>
                  </pic:blipFill>
                  <pic:spPr>
                    <a:xfrm>
                      <a:off x="0" y="0"/>
                      <a:ext cx="5612130" cy="2397125"/>
                    </a:xfrm>
                    <a:prstGeom prst="rect">
                      <a:avLst/>
                    </a:prstGeom>
                  </pic:spPr>
                </pic:pic>
              </a:graphicData>
            </a:graphic>
          </wp:inline>
        </w:drawing>
      </w:r>
    </w:p>
    <w:p w14:paraId="1E99B225" w14:textId="77777777" w:rsidR="00D24AC5" w:rsidRPr="00EF7947" w:rsidRDefault="00D24AC5" w:rsidP="00051399">
      <w:pPr>
        <w:rPr>
          <w:sz w:val="20"/>
        </w:rPr>
      </w:pPr>
    </w:p>
    <w:p w14:paraId="16B206DF" w14:textId="77777777" w:rsidR="008055FE" w:rsidRPr="00EF7947" w:rsidRDefault="008055FE" w:rsidP="00051399">
      <w:pPr>
        <w:rPr>
          <w:szCs w:val="22"/>
        </w:rPr>
      </w:pPr>
    </w:p>
    <w:p w14:paraId="53A1ACA7" w14:textId="2E1DA705" w:rsidR="00051399" w:rsidRPr="00EF7947" w:rsidRDefault="00051399" w:rsidP="00051399">
      <w:pPr>
        <w:rPr>
          <w:szCs w:val="22"/>
        </w:rPr>
      </w:pPr>
      <w:r w:rsidRPr="00EF7947">
        <w:rPr>
          <w:szCs w:val="22"/>
        </w:rPr>
        <w:t>El BOT por medió de la siguiente tabla hace la validación de</w:t>
      </w:r>
      <w:r w:rsidR="00B03C45" w:rsidRPr="00EF7947">
        <w:rPr>
          <w:szCs w:val="22"/>
        </w:rPr>
        <w:t xml:space="preserve"> campo</w:t>
      </w:r>
      <w:r w:rsidRPr="00EF7947">
        <w:rPr>
          <w:szCs w:val="22"/>
        </w:rPr>
        <w:t xml:space="preserve"> nombre de entrega y homologa ese campo con el código de la tienda:</w:t>
      </w:r>
    </w:p>
    <w:p w14:paraId="7C2B8E27" w14:textId="77777777" w:rsidR="00421901" w:rsidRPr="00EF7947" w:rsidRDefault="00421901" w:rsidP="00051399">
      <w:pPr>
        <w:rPr>
          <w:sz w:val="20"/>
        </w:rPr>
      </w:pPr>
    </w:p>
    <w:tbl>
      <w:tblPr>
        <w:tblW w:w="8828" w:type="dxa"/>
        <w:tblCellMar>
          <w:left w:w="70" w:type="dxa"/>
          <w:right w:w="70" w:type="dxa"/>
        </w:tblCellMar>
        <w:tblLook w:val="04A0" w:firstRow="1" w:lastRow="0" w:firstColumn="1" w:lastColumn="0" w:noHBand="0" w:noVBand="1"/>
      </w:tblPr>
      <w:tblGrid>
        <w:gridCol w:w="1980"/>
        <w:gridCol w:w="3828"/>
        <w:gridCol w:w="3020"/>
      </w:tblGrid>
      <w:tr w:rsidR="00051399" w:rsidRPr="00EF7947" w14:paraId="336DEDFA" w14:textId="458A1F84" w:rsidTr="00A7064E">
        <w:trPr>
          <w:trHeight w:val="234"/>
        </w:trPr>
        <w:tc>
          <w:tcPr>
            <w:tcW w:w="19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C6969C4" w14:textId="0284D108" w:rsidR="00051399" w:rsidRPr="00EF7947" w:rsidRDefault="00051399">
            <w:pPr>
              <w:spacing w:line="240" w:lineRule="auto"/>
              <w:rPr>
                <w:rFonts w:ascii="Calibri" w:hAnsi="Calibri" w:cs="Calibri"/>
                <w:b/>
                <w:bCs/>
                <w:color w:val="000000"/>
                <w:szCs w:val="22"/>
                <w:lang w:eastAsia="es-CO"/>
              </w:rPr>
            </w:pPr>
            <w:r w:rsidRPr="00EF7947">
              <w:rPr>
                <w:rFonts w:ascii="Calibri" w:hAnsi="Calibri" w:cs="Calibri"/>
                <w:b/>
                <w:bCs/>
                <w:color w:val="000000"/>
                <w:szCs w:val="22"/>
                <w:lang w:eastAsia="es-CO"/>
              </w:rPr>
              <w:t>TIENDA</w:t>
            </w:r>
          </w:p>
        </w:tc>
        <w:tc>
          <w:tcPr>
            <w:tcW w:w="3828" w:type="dxa"/>
            <w:tcBorders>
              <w:top w:val="single" w:sz="4" w:space="0" w:color="auto"/>
              <w:left w:val="nil"/>
              <w:bottom w:val="single" w:sz="4" w:space="0" w:color="auto"/>
              <w:right w:val="single" w:sz="4" w:space="0" w:color="auto"/>
            </w:tcBorders>
            <w:shd w:val="clear" w:color="000000" w:fill="DFB0FC"/>
            <w:noWrap/>
            <w:vAlign w:val="bottom"/>
            <w:hideMark/>
          </w:tcPr>
          <w:p w14:paraId="1B875FAB" w14:textId="77777777" w:rsidR="00051399" w:rsidRPr="00EF7947" w:rsidRDefault="00051399">
            <w:pPr>
              <w:spacing w:line="240" w:lineRule="auto"/>
              <w:rPr>
                <w:rFonts w:ascii="Calibri" w:hAnsi="Calibri" w:cs="Calibri"/>
                <w:b/>
                <w:bCs/>
                <w:color w:val="000000"/>
                <w:szCs w:val="22"/>
                <w:lang w:eastAsia="es-CO"/>
              </w:rPr>
            </w:pPr>
            <w:r w:rsidRPr="00EF7947">
              <w:rPr>
                <w:rFonts w:ascii="Calibri" w:hAnsi="Calibri" w:cs="Calibri"/>
                <w:b/>
                <w:bCs/>
                <w:color w:val="000000"/>
                <w:szCs w:val="22"/>
                <w:lang w:eastAsia="es-CO"/>
              </w:rPr>
              <w:t>NOMBRE ENTREGA - DYNAMICS</w:t>
            </w:r>
          </w:p>
        </w:tc>
        <w:tc>
          <w:tcPr>
            <w:tcW w:w="3020" w:type="dxa"/>
            <w:tcBorders>
              <w:top w:val="single" w:sz="4" w:space="0" w:color="auto"/>
              <w:left w:val="nil"/>
              <w:bottom w:val="single" w:sz="4" w:space="0" w:color="auto"/>
              <w:right w:val="single" w:sz="4" w:space="0" w:color="auto"/>
            </w:tcBorders>
            <w:shd w:val="clear" w:color="000000" w:fill="DFB0FC"/>
          </w:tcPr>
          <w:p w14:paraId="1FCA2118" w14:textId="2ED01FF5" w:rsidR="00A7064E" w:rsidRPr="00EF7947" w:rsidRDefault="00A7064E" w:rsidP="00A7064E">
            <w:pPr>
              <w:spacing w:line="240" w:lineRule="auto"/>
              <w:rPr>
                <w:rFonts w:ascii="Calibri" w:hAnsi="Calibri" w:cs="Calibri"/>
                <w:b/>
                <w:color w:val="000000"/>
                <w:szCs w:val="22"/>
                <w:lang w:eastAsia="es-CO"/>
              </w:rPr>
            </w:pPr>
            <w:r w:rsidRPr="00EF7947">
              <w:rPr>
                <w:b/>
                <w:bCs/>
              </w:rPr>
              <w:t>NOMBRE TIENDA</w:t>
            </w:r>
          </w:p>
        </w:tc>
      </w:tr>
      <w:tr w:rsidR="00051399" w:rsidRPr="00EF7947" w14:paraId="59FE8BBC" w14:textId="39A1F128" w:rsidTr="00A7064E">
        <w:trPr>
          <w:trHeight w:val="234"/>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B4F54E8"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001</w:t>
            </w:r>
          </w:p>
        </w:tc>
        <w:tc>
          <w:tcPr>
            <w:tcW w:w="3828" w:type="dxa"/>
            <w:tcBorders>
              <w:top w:val="nil"/>
              <w:left w:val="nil"/>
              <w:bottom w:val="single" w:sz="4" w:space="0" w:color="auto"/>
              <w:right w:val="single" w:sz="4" w:space="0" w:color="auto"/>
            </w:tcBorders>
            <w:shd w:val="clear" w:color="auto" w:fill="auto"/>
            <w:noWrap/>
            <w:vAlign w:val="bottom"/>
            <w:hideMark/>
          </w:tcPr>
          <w:p w14:paraId="3816B3DA"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MAAJI EL TESORO PARQUE COMERCIAL</w:t>
            </w:r>
          </w:p>
        </w:tc>
        <w:tc>
          <w:tcPr>
            <w:tcW w:w="3020" w:type="dxa"/>
            <w:tcBorders>
              <w:top w:val="nil"/>
              <w:left w:val="nil"/>
              <w:bottom w:val="single" w:sz="4" w:space="0" w:color="auto"/>
              <w:right w:val="single" w:sz="4" w:space="0" w:color="auto"/>
            </w:tcBorders>
          </w:tcPr>
          <w:p w14:paraId="221030B6" w14:textId="0166CA2E" w:rsidR="00A7064E" w:rsidRPr="00EF7947" w:rsidRDefault="00A7064E" w:rsidP="00A7064E">
            <w:pPr>
              <w:spacing w:line="240" w:lineRule="auto"/>
              <w:rPr>
                <w:rFonts w:ascii="Calibri" w:hAnsi="Calibri" w:cs="Calibri"/>
                <w:color w:val="000000"/>
                <w:szCs w:val="22"/>
                <w:lang w:eastAsia="es-CO"/>
              </w:rPr>
            </w:pPr>
            <w:r w:rsidRPr="00EF7947">
              <w:t>TESORO MEDELLIN</w:t>
            </w:r>
          </w:p>
        </w:tc>
      </w:tr>
      <w:tr w:rsidR="00051399" w:rsidRPr="00EF7947" w14:paraId="4698E392" w14:textId="3CD28E96" w:rsidTr="00A7064E">
        <w:trPr>
          <w:trHeight w:val="234"/>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5438776"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002</w:t>
            </w:r>
          </w:p>
        </w:tc>
        <w:tc>
          <w:tcPr>
            <w:tcW w:w="3828" w:type="dxa"/>
            <w:tcBorders>
              <w:top w:val="nil"/>
              <w:left w:val="nil"/>
              <w:bottom w:val="single" w:sz="4" w:space="0" w:color="auto"/>
              <w:right w:val="single" w:sz="4" w:space="0" w:color="auto"/>
            </w:tcBorders>
            <w:shd w:val="clear" w:color="auto" w:fill="auto"/>
            <w:noWrap/>
            <w:vAlign w:val="bottom"/>
            <w:hideMark/>
          </w:tcPr>
          <w:p w14:paraId="3FC6BEF7"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MAAJI EL RETIRO SHOPPING CENTER</w:t>
            </w:r>
          </w:p>
        </w:tc>
        <w:tc>
          <w:tcPr>
            <w:tcW w:w="3020" w:type="dxa"/>
            <w:tcBorders>
              <w:top w:val="nil"/>
              <w:left w:val="nil"/>
              <w:bottom w:val="single" w:sz="4" w:space="0" w:color="auto"/>
              <w:right w:val="single" w:sz="4" w:space="0" w:color="auto"/>
            </w:tcBorders>
          </w:tcPr>
          <w:p w14:paraId="4E91FAD1" w14:textId="5F6707D2" w:rsidR="00A7064E" w:rsidRPr="00EF7947" w:rsidRDefault="00A7064E" w:rsidP="00A7064E">
            <w:pPr>
              <w:spacing w:line="240" w:lineRule="auto"/>
              <w:rPr>
                <w:rFonts w:ascii="Calibri" w:hAnsi="Calibri" w:cs="Calibri"/>
                <w:color w:val="000000"/>
                <w:szCs w:val="22"/>
                <w:lang w:eastAsia="es-CO"/>
              </w:rPr>
            </w:pPr>
            <w:r w:rsidRPr="00EF7947">
              <w:t>RETIRO BOGOTA</w:t>
            </w:r>
          </w:p>
        </w:tc>
      </w:tr>
      <w:tr w:rsidR="00051399" w:rsidRPr="00EF7947" w14:paraId="31F8B6C4" w14:textId="43A4BC48" w:rsidTr="00A7064E">
        <w:trPr>
          <w:trHeight w:val="234"/>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25F29B5"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003</w:t>
            </w:r>
          </w:p>
        </w:tc>
        <w:tc>
          <w:tcPr>
            <w:tcW w:w="3828" w:type="dxa"/>
            <w:tcBorders>
              <w:top w:val="nil"/>
              <w:left w:val="nil"/>
              <w:bottom w:val="single" w:sz="4" w:space="0" w:color="auto"/>
              <w:right w:val="single" w:sz="4" w:space="0" w:color="auto"/>
            </w:tcBorders>
            <w:shd w:val="clear" w:color="auto" w:fill="auto"/>
            <w:noWrap/>
            <w:vAlign w:val="bottom"/>
            <w:hideMark/>
          </w:tcPr>
          <w:p w14:paraId="1249BD88"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MAAJI CARTAGENA</w:t>
            </w:r>
          </w:p>
        </w:tc>
        <w:tc>
          <w:tcPr>
            <w:tcW w:w="3020" w:type="dxa"/>
            <w:tcBorders>
              <w:top w:val="nil"/>
              <w:left w:val="nil"/>
              <w:bottom w:val="single" w:sz="4" w:space="0" w:color="auto"/>
              <w:right w:val="single" w:sz="4" w:space="0" w:color="auto"/>
            </w:tcBorders>
          </w:tcPr>
          <w:p w14:paraId="63E53A8C" w14:textId="0EA3FD94" w:rsidR="00A7064E" w:rsidRPr="00EF7947" w:rsidRDefault="00A7064E" w:rsidP="00A7064E">
            <w:pPr>
              <w:spacing w:line="240" w:lineRule="auto"/>
              <w:rPr>
                <w:rFonts w:ascii="Calibri" w:hAnsi="Calibri" w:cs="Calibri"/>
                <w:color w:val="000000"/>
                <w:szCs w:val="22"/>
                <w:lang w:eastAsia="es-CO"/>
              </w:rPr>
            </w:pPr>
            <w:r w:rsidRPr="00EF7947">
              <w:t>SANTO DOMINGO CARTAGENA</w:t>
            </w:r>
          </w:p>
        </w:tc>
      </w:tr>
      <w:tr w:rsidR="00051399" w:rsidRPr="00EF7947" w14:paraId="685D5626" w14:textId="227925B1" w:rsidTr="00A7064E">
        <w:trPr>
          <w:trHeight w:val="234"/>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D884510"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006</w:t>
            </w:r>
          </w:p>
        </w:tc>
        <w:tc>
          <w:tcPr>
            <w:tcW w:w="3828" w:type="dxa"/>
            <w:tcBorders>
              <w:top w:val="nil"/>
              <w:left w:val="nil"/>
              <w:bottom w:val="single" w:sz="4" w:space="0" w:color="auto"/>
              <w:right w:val="single" w:sz="4" w:space="0" w:color="auto"/>
            </w:tcBorders>
            <w:shd w:val="clear" w:color="auto" w:fill="auto"/>
            <w:noWrap/>
            <w:vAlign w:val="bottom"/>
            <w:hideMark/>
          </w:tcPr>
          <w:p w14:paraId="0455BDC1"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MAAJI CALI</w:t>
            </w:r>
          </w:p>
        </w:tc>
        <w:tc>
          <w:tcPr>
            <w:tcW w:w="3020" w:type="dxa"/>
            <w:tcBorders>
              <w:top w:val="nil"/>
              <w:left w:val="nil"/>
              <w:bottom w:val="single" w:sz="4" w:space="0" w:color="auto"/>
              <w:right w:val="single" w:sz="4" w:space="0" w:color="auto"/>
            </w:tcBorders>
          </w:tcPr>
          <w:p w14:paraId="7A0BC3A8" w14:textId="4443C020" w:rsidR="00A7064E" w:rsidRPr="00EF7947" w:rsidRDefault="00A7064E" w:rsidP="00A7064E">
            <w:pPr>
              <w:spacing w:line="240" w:lineRule="auto"/>
              <w:rPr>
                <w:rFonts w:ascii="Calibri" w:hAnsi="Calibri" w:cs="Calibri"/>
                <w:color w:val="000000"/>
                <w:szCs w:val="22"/>
                <w:lang w:eastAsia="es-CO"/>
              </w:rPr>
            </w:pPr>
            <w:r w:rsidRPr="00EF7947">
              <w:t>UNICENTRO CALI</w:t>
            </w:r>
          </w:p>
        </w:tc>
      </w:tr>
      <w:tr w:rsidR="00051399" w:rsidRPr="00EF7947" w14:paraId="12C998C4" w14:textId="648D16BB" w:rsidTr="00A7064E">
        <w:trPr>
          <w:trHeight w:val="234"/>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FBEE31E"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007</w:t>
            </w:r>
          </w:p>
        </w:tc>
        <w:tc>
          <w:tcPr>
            <w:tcW w:w="3828" w:type="dxa"/>
            <w:tcBorders>
              <w:top w:val="nil"/>
              <w:left w:val="nil"/>
              <w:bottom w:val="single" w:sz="4" w:space="0" w:color="auto"/>
              <w:right w:val="single" w:sz="4" w:space="0" w:color="auto"/>
            </w:tcBorders>
            <w:shd w:val="clear" w:color="auto" w:fill="auto"/>
            <w:noWrap/>
            <w:vAlign w:val="bottom"/>
            <w:hideMark/>
          </w:tcPr>
          <w:p w14:paraId="7E1F533F"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MAAJI CARTAGENA BOCAGRANDE</w:t>
            </w:r>
          </w:p>
        </w:tc>
        <w:tc>
          <w:tcPr>
            <w:tcW w:w="3020" w:type="dxa"/>
            <w:tcBorders>
              <w:top w:val="nil"/>
              <w:left w:val="nil"/>
              <w:bottom w:val="single" w:sz="4" w:space="0" w:color="auto"/>
              <w:right w:val="single" w:sz="4" w:space="0" w:color="auto"/>
            </w:tcBorders>
          </w:tcPr>
          <w:p w14:paraId="043970C2" w14:textId="762E6FA7" w:rsidR="00A7064E" w:rsidRPr="00EF7947" w:rsidRDefault="00A7064E" w:rsidP="00A7064E">
            <w:pPr>
              <w:spacing w:line="240" w:lineRule="auto"/>
              <w:rPr>
                <w:rFonts w:ascii="Calibri" w:hAnsi="Calibri" w:cs="Calibri"/>
                <w:color w:val="000000"/>
                <w:szCs w:val="22"/>
                <w:lang w:eastAsia="es-CO"/>
              </w:rPr>
            </w:pPr>
            <w:r w:rsidRPr="00EF7947">
              <w:t>BOCAGRANDE CARTAGENA</w:t>
            </w:r>
          </w:p>
        </w:tc>
      </w:tr>
      <w:tr w:rsidR="00051399" w:rsidRPr="00EF7947" w14:paraId="05224CCD" w14:textId="0CDD600B" w:rsidTr="00A7064E">
        <w:trPr>
          <w:trHeight w:val="234"/>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AF65ADD"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008</w:t>
            </w:r>
          </w:p>
        </w:tc>
        <w:tc>
          <w:tcPr>
            <w:tcW w:w="3828" w:type="dxa"/>
            <w:tcBorders>
              <w:top w:val="nil"/>
              <w:left w:val="nil"/>
              <w:bottom w:val="single" w:sz="4" w:space="0" w:color="auto"/>
              <w:right w:val="single" w:sz="4" w:space="0" w:color="auto"/>
            </w:tcBorders>
            <w:shd w:val="clear" w:color="auto" w:fill="auto"/>
            <w:noWrap/>
            <w:vAlign w:val="bottom"/>
            <w:hideMark/>
          </w:tcPr>
          <w:p w14:paraId="3F92FDE0"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MAAJI SANTAFE</w:t>
            </w:r>
          </w:p>
        </w:tc>
        <w:tc>
          <w:tcPr>
            <w:tcW w:w="3020" w:type="dxa"/>
            <w:tcBorders>
              <w:top w:val="nil"/>
              <w:left w:val="nil"/>
              <w:bottom w:val="single" w:sz="4" w:space="0" w:color="auto"/>
              <w:right w:val="single" w:sz="4" w:space="0" w:color="auto"/>
            </w:tcBorders>
          </w:tcPr>
          <w:p w14:paraId="651EAD8D" w14:textId="6E7E4650" w:rsidR="00A7064E" w:rsidRPr="00EF7947" w:rsidRDefault="00A7064E" w:rsidP="00A7064E">
            <w:pPr>
              <w:spacing w:line="240" w:lineRule="auto"/>
              <w:rPr>
                <w:rFonts w:ascii="Calibri" w:hAnsi="Calibri" w:cs="Calibri"/>
                <w:color w:val="000000"/>
                <w:szCs w:val="22"/>
                <w:lang w:eastAsia="es-CO"/>
              </w:rPr>
            </w:pPr>
            <w:r w:rsidRPr="00EF7947">
              <w:t>SANTA FE MEDELLIN</w:t>
            </w:r>
          </w:p>
        </w:tc>
      </w:tr>
      <w:tr w:rsidR="00051399" w:rsidRPr="00EF7947" w14:paraId="5B69E725" w14:textId="37982275" w:rsidTr="00A7064E">
        <w:trPr>
          <w:trHeight w:val="234"/>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FE90075"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012</w:t>
            </w:r>
          </w:p>
        </w:tc>
        <w:tc>
          <w:tcPr>
            <w:tcW w:w="3828" w:type="dxa"/>
            <w:tcBorders>
              <w:top w:val="nil"/>
              <w:left w:val="nil"/>
              <w:bottom w:val="single" w:sz="4" w:space="0" w:color="auto"/>
              <w:right w:val="single" w:sz="4" w:space="0" w:color="auto"/>
            </w:tcBorders>
            <w:shd w:val="clear" w:color="auto" w:fill="auto"/>
            <w:noWrap/>
            <w:vAlign w:val="bottom"/>
            <w:hideMark/>
          </w:tcPr>
          <w:p w14:paraId="7875D499"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MAAJI UNICENTRO BOGOTA</w:t>
            </w:r>
          </w:p>
        </w:tc>
        <w:tc>
          <w:tcPr>
            <w:tcW w:w="3020" w:type="dxa"/>
            <w:tcBorders>
              <w:top w:val="nil"/>
              <w:left w:val="nil"/>
              <w:bottom w:val="single" w:sz="4" w:space="0" w:color="auto"/>
              <w:right w:val="single" w:sz="4" w:space="0" w:color="auto"/>
            </w:tcBorders>
          </w:tcPr>
          <w:p w14:paraId="55B7FAB2" w14:textId="7D5C5396" w:rsidR="00A7064E" w:rsidRPr="00EF7947" w:rsidRDefault="00A7064E" w:rsidP="00A7064E">
            <w:pPr>
              <w:spacing w:line="240" w:lineRule="auto"/>
              <w:rPr>
                <w:rFonts w:ascii="Calibri" w:hAnsi="Calibri" w:cs="Calibri"/>
                <w:color w:val="000000"/>
                <w:szCs w:val="22"/>
                <w:lang w:eastAsia="es-CO"/>
              </w:rPr>
            </w:pPr>
            <w:r w:rsidRPr="00EF7947">
              <w:t>UNICENTRO BOGOTA</w:t>
            </w:r>
          </w:p>
        </w:tc>
      </w:tr>
      <w:tr w:rsidR="00051399" w:rsidRPr="00EF7947" w14:paraId="2DCF6CAD" w14:textId="0B19CEC6" w:rsidTr="00A7064E">
        <w:trPr>
          <w:trHeight w:val="234"/>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8D55022"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013</w:t>
            </w:r>
          </w:p>
        </w:tc>
        <w:tc>
          <w:tcPr>
            <w:tcW w:w="3828" w:type="dxa"/>
            <w:tcBorders>
              <w:top w:val="nil"/>
              <w:left w:val="nil"/>
              <w:bottom w:val="single" w:sz="4" w:space="0" w:color="auto"/>
              <w:right w:val="single" w:sz="4" w:space="0" w:color="auto"/>
            </w:tcBorders>
            <w:shd w:val="clear" w:color="auto" w:fill="auto"/>
            <w:noWrap/>
            <w:vAlign w:val="bottom"/>
            <w:hideMark/>
          </w:tcPr>
          <w:p w14:paraId="32C0E9A0"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MAAJI SERREZUELA CARTAGENA</w:t>
            </w:r>
          </w:p>
        </w:tc>
        <w:tc>
          <w:tcPr>
            <w:tcW w:w="3020" w:type="dxa"/>
            <w:tcBorders>
              <w:top w:val="nil"/>
              <w:left w:val="nil"/>
              <w:bottom w:val="single" w:sz="4" w:space="0" w:color="auto"/>
              <w:right w:val="single" w:sz="4" w:space="0" w:color="auto"/>
            </w:tcBorders>
          </w:tcPr>
          <w:p w14:paraId="2562097F" w14:textId="59FF8A51" w:rsidR="00A7064E" w:rsidRPr="00EF7947" w:rsidRDefault="00A7064E" w:rsidP="00A7064E">
            <w:pPr>
              <w:spacing w:line="240" w:lineRule="auto"/>
              <w:rPr>
                <w:rFonts w:ascii="Calibri" w:hAnsi="Calibri" w:cs="Calibri"/>
                <w:color w:val="000000"/>
                <w:szCs w:val="22"/>
                <w:lang w:eastAsia="es-CO"/>
              </w:rPr>
            </w:pPr>
            <w:r w:rsidRPr="00EF7947">
              <w:t>SERREZUELA CARTAGENA</w:t>
            </w:r>
          </w:p>
        </w:tc>
      </w:tr>
      <w:tr w:rsidR="00051399" w:rsidRPr="00EF7947" w14:paraId="03B778D7" w14:textId="117274C0" w:rsidTr="00A7064E">
        <w:trPr>
          <w:trHeight w:val="234"/>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989029E"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014</w:t>
            </w:r>
          </w:p>
        </w:tc>
        <w:tc>
          <w:tcPr>
            <w:tcW w:w="3828" w:type="dxa"/>
            <w:tcBorders>
              <w:top w:val="nil"/>
              <w:left w:val="nil"/>
              <w:bottom w:val="single" w:sz="4" w:space="0" w:color="auto"/>
              <w:right w:val="single" w:sz="4" w:space="0" w:color="auto"/>
            </w:tcBorders>
            <w:shd w:val="clear" w:color="auto" w:fill="auto"/>
            <w:noWrap/>
            <w:vAlign w:val="bottom"/>
            <w:hideMark/>
          </w:tcPr>
          <w:p w14:paraId="7C6D2F2B" w14:textId="77777777" w:rsidR="00051399" w:rsidRPr="00EF7947" w:rsidRDefault="00051399">
            <w:pPr>
              <w:spacing w:line="240" w:lineRule="auto"/>
              <w:rPr>
                <w:rFonts w:ascii="Calibri" w:hAnsi="Calibri" w:cs="Calibri"/>
                <w:color w:val="000000"/>
                <w:szCs w:val="22"/>
                <w:lang w:eastAsia="es-CO"/>
              </w:rPr>
            </w:pPr>
            <w:r w:rsidRPr="00EF7947">
              <w:rPr>
                <w:rFonts w:ascii="Calibri" w:hAnsi="Calibri" w:cs="Calibri"/>
                <w:color w:val="000000"/>
                <w:szCs w:val="22"/>
                <w:lang w:eastAsia="es-CO"/>
              </w:rPr>
              <w:t>MAAJI BUENAVISTA BARRANQUILLA</w:t>
            </w:r>
          </w:p>
        </w:tc>
        <w:tc>
          <w:tcPr>
            <w:tcW w:w="3020" w:type="dxa"/>
            <w:tcBorders>
              <w:top w:val="nil"/>
              <w:left w:val="nil"/>
              <w:bottom w:val="single" w:sz="4" w:space="0" w:color="auto"/>
              <w:right w:val="single" w:sz="4" w:space="0" w:color="auto"/>
            </w:tcBorders>
          </w:tcPr>
          <w:p w14:paraId="53186F9B" w14:textId="3B6A23C3" w:rsidR="00A7064E" w:rsidRPr="00EF7947" w:rsidRDefault="00A7064E" w:rsidP="00A7064E">
            <w:pPr>
              <w:spacing w:line="240" w:lineRule="auto"/>
              <w:rPr>
                <w:rFonts w:ascii="Calibri" w:hAnsi="Calibri" w:cs="Calibri"/>
                <w:color w:val="000000"/>
                <w:szCs w:val="22"/>
                <w:lang w:eastAsia="es-CO"/>
              </w:rPr>
            </w:pPr>
            <w:r w:rsidRPr="00EF7947">
              <w:t>BUENAVISTA BQUILLA</w:t>
            </w:r>
          </w:p>
        </w:tc>
      </w:tr>
    </w:tbl>
    <w:p w14:paraId="30A37918" w14:textId="77777777" w:rsidR="00051399" w:rsidRPr="00EF7947" w:rsidRDefault="00051399" w:rsidP="00051399">
      <w:pPr>
        <w:rPr>
          <w:sz w:val="20"/>
        </w:rPr>
      </w:pPr>
    </w:p>
    <w:p w14:paraId="0504F52C" w14:textId="102D582E" w:rsidR="00051399" w:rsidRPr="00EF7947" w:rsidRDefault="00AC33FE" w:rsidP="005352DA">
      <w:pPr>
        <w:ind w:right="49"/>
        <w:rPr>
          <w:szCs w:val="22"/>
        </w:rPr>
      </w:pPr>
      <w:r w:rsidRPr="00EF7947">
        <w:rPr>
          <w:szCs w:val="22"/>
        </w:rPr>
        <w:t>De</w:t>
      </w:r>
      <w:r w:rsidR="006F313D" w:rsidRPr="00EF7947">
        <w:rPr>
          <w:szCs w:val="22"/>
        </w:rPr>
        <w:t xml:space="preserve"> esta forma </w:t>
      </w:r>
      <w:r w:rsidR="00B07D2B" w:rsidRPr="00EF7947">
        <w:rPr>
          <w:szCs w:val="22"/>
        </w:rPr>
        <w:t xml:space="preserve">obtiene el </w:t>
      </w:r>
      <w:r w:rsidR="00697A51" w:rsidRPr="00EF7947">
        <w:rPr>
          <w:szCs w:val="22"/>
        </w:rPr>
        <w:t xml:space="preserve">campo </w:t>
      </w:r>
      <w:r w:rsidR="00697A51" w:rsidRPr="00EF7947">
        <w:rPr>
          <w:b/>
          <w:bCs/>
          <w:szCs w:val="22"/>
        </w:rPr>
        <w:t>“</w:t>
      </w:r>
      <w:r w:rsidR="00302C71" w:rsidRPr="00EF7947">
        <w:rPr>
          <w:b/>
          <w:bCs/>
          <w:szCs w:val="22"/>
        </w:rPr>
        <w:t>Tienda”</w:t>
      </w:r>
      <w:r w:rsidR="002B794E" w:rsidRPr="00EF7947">
        <w:rPr>
          <w:szCs w:val="22"/>
        </w:rPr>
        <w:t xml:space="preserve"> y para el campo </w:t>
      </w:r>
      <w:r w:rsidR="002B794E" w:rsidRPr="00EF7947">
        <w:rPr>
          <w:b/>
          <w:bCs/>
          <w:szCs w:val="22"/>
        </w:rPr>
        <w:t>“Almacén Tienda”</w:t>
      </w:r>
      <w:r w:rsidR="002B794E" w:rsidRPr="00EF7947">
        <w:rPr>
          <w:szCs w:val="22"/>
        </w:rPr>
        <w:t xml:space="preserve"> </w:t>
      </w:r>
      <w:r w:rsidR="00627638" w:rsidRPr="00EF7947">
        <w:rPr>
          <w:szCs w:val="22"/>
        </w:rPr>
        <w:t xml:space="preserve">el BOT </w:t>
      </w:r>
      <w:r w:rsidR="00B40FBD" w:rsidRPr="00EF7947">
        <w:rPr>
          <w:szCs w:val="22"/>
        </w:rPr>
        <w:t xml:space="preserve">concatena </w:t>
      </w:r>
      <w:r w:rsidR="0022545A" w:rsidRPr="00EF7947">
        <w:rPr>
          <w:szCs w:val="22"/>
        </w:rPr>
        <w:t xml:space="preserve">el prefijo “CE” con el </w:t>
      </w:r>
      <w:r w:rsidR="008F2652" w:rsidRPr="00EF7947">
        <w:rPr>
          <w:szCs w:val="22"/>
        </w:rPr>
        <w:t xml:space="preserve">campo </w:t>
      </w:r>
      <w:r w:rsidR="008F2652" w:rsidRPr="00EF7947">
        <w:rPr>
          <w:b/>
          <w:bCs/>
          <w:szCs w:val="22"/>
        </w:rPr>
        <w:t>“Tienda”</w:t>
      </w:r>
      <w:r w:rsidR="00B90269" w:rsidRPr="00EF7947">
        <w:rPr>
          <w:szCs w:val="22"/>
        </w:rPr>
        <w:t xml:space="preserve">, por ejemplo, para la tienda </w:t>
      </w:r>
      <w:r w:rsidR="002015D9" w:rsidRPr="00EF7947">
        <w:rPr>
          <w:szCs w:val="22"/>
        </w:rPr>
        <w:t xml:space="preserve">TESORO MEDELLIN </w:t>
      </w:r>
      <w:r w:rsidR="00291B86" w:rsidRPr="00EF7947">
        <w:rPr>
          <w:szCs w:val="22"/>
        </w:rPr>
        <w:t xml:space="preserve">el </w:t>
      </w:r>
      <w:r w:rsidR="001917F8" w:rsidRPr="00EF7947">
        <w:rPr>
          <w:szCs w:val="22"/>
        </w:rPr>
        <w:t>almacén queda como “CE001”.</w:t>
      </w:r>
    </w:p>
    <w:p w14:paraId="3143EE10" w14:textId="77777777" w:rsidR="00051399" w:rsidRPr="00EF7947" w:rsidRDefault="00051399" w:rsidP="00051399">
      <w:pPr>
        <w:rPr>
          <w:sz w:val="20"/>
        </w:rPr>
      </w:pPr>
    </w:p>
    <w:p w14:paraId="44A8908C" w14:textId="5E071BA4" w:rsidR="00F33F3E" w:rsidRPr="00EF7947" w:rsidRDefault="00F33F3E" w:rsidP="00F33F3E">
      <w:pPr>
        <w:widowControl/>
        <w:spacing w:after="200" w:line="276" w:lineRule="auto"/>
        <w:rPr>
          <w:sz w:val="20"/>
        </w:rPr>
      </w:pPr>
      <w:r w:rsidRPr="00EF7947">
        <w:rPr>
          <w:sz w:val="20"/>
        </w:rPr>
        <w:br w:type="page"/>
      </w:r>
    </w:p>
    <w:p w14:paraId="161099B5" w14:textId="51A1B434" w:rsidR="00051399" w:rsidRPr="00EF7947" w:rsidRDefault="00113853" w:rsidP="00051399">
      <w:pPr>
        <w:rPr>
          <w:szCs w:val="22"/>
        </w:rPr>
      </w:pPr>
      <w:r w:rsidRPr="00EF7947">
        <w:rPr>
          <w:szCs w:val="22"/>
        </w:rPr>
        <w:lastRenderedPageBreak/>
        <w:t>El campo</w:t>
      </w:r>
      <w:r w:rsidR="00051399" w:rsidRPr="00EF7947">
        <w:rPr>
          <w:szCs w:val="22"/>
        </w:rPr>
        <w:t xml:space="preserve"> </w:t>
      </w:r>
      <w:r w:rsidRPr="00EF7947">
        <w:rPr>
          <w:b/>
          <w:bCs/>
          <w:szCs w:val="22"/>
        </w:rPr>
        <w:t>“</w:t>
      </w:r>
      <w:r w:rsidR="00051399" w:rsidRPr="00EF7947">
        <w:rPr>
          <w:b/>
          <w:szCs w:val="22"/>
        </w:rPr>
        <w:t>EAN</w:t>
      </w:r>
      <w:r w:rsidRPr="00EF7947">
        <w:rPr>
          <w:b/>
          <w:bCs/>
          <w:szCs w:val="22"/>
        </w:rPr>
        <w:t>”</w:t>
      </w:r>
      <w:r w:rsidR="00051399" w:rsidRPr="00EF7947">
        <w:rPr>
          <w:szCs w:val="22"/>
        </w:rPr>
        <w:t xml:space="preserve"> es distinto el caso </w:t>
      </w:r>
      <w:r w:rsidR="003A409C" w:rsidRPr="00EF7947">
        <w:rPr>
          <w:szCs w:val="22"/>
        </w:rPr>
        <w:t>en obtener el dato</w:t>
      </w:r>
      <w:r w:rsidR="00051399" w:rsidRPr="00EF7947">
        <w:rPr>
          <w:szCs w:val="22"/>
        </w:rPr>
        <w:t xml:space="preserve"> debido a que </w:t>
      </w:r>
      <w:r w:rsidR="00623337" w:rsidRPr="00EF7947">
        <w:rPr>
          <w:szCs w:val="22"/>
        </w:rPr>
        <w:t xml:space="preserve">en el módulo de diarios de factura solo </w:t>
      </w:r>
      <w:r w:rsidR="007F027E" w:rsidRPr="00EF7947">
        <w:rPr>
          <w:szCs w:val="22"/>
        </w:rPr>
        <w:t>se dispone del</w:t>
      </w:r>
      <w:r w:rsidR="00210803" w:rsidRPr="00EF7947">
        <w:rPr>
          <w:szCs w:val="22"/>
        </w:rPr>
        <w:t xml:space="preserve"> </w:t>
      </w:r>
      <w:r w:rsidR="005A7537" w:rsidRPr="00EF7947">
        <w:rPr>
          <w:szCs w:val="22"/>
        </w:rPr>
        <w:t xml:space="preserve">campo </w:t>
      </w:r>
      <w:r w:rsidR="005A7537" w:rsidRPr="00EF7947">
        <w:rPr>
          <w:b/>
          <w:bCs/>
          <w:szCs w:val="22"/>
        </w:rPr>
        <w:t>“Articulo”</w:t>
      </w:r>
      <w:r w:rsidR="00051399" w:rsidRPr="00EF7947">
        <w:rPr>
          <w:szCs w:val="22"/>
        </w:rPr>
        <w:t xml:space="preserve">, por lo tanto, el BOT realiza una consulta </w:t>
      </w:r>
      <w:r w:rsidR="00570C70" w:rsidRPr="00EF7947">
        <w:rPr>
          <w:szCs w:val="22"/>
        </w:rPr>
        <w:t>en la ruta</w:t>
      </w:r>
      <w:r w:rsidR="00051399" w:rsidRPr="00EF7947">
        <w:rPr>
          <w:szCs w:val="22"/>
        </w:rPr>
        <w:t xml:space="preserve"> de </w:t>
      </w:r>
      <w:r w:rsidR="00570C70" w:rsidRPr="00EF7947">
        <w:rPr>
          <w:szCs w:val="22"/>
        </w:rPr>
        <w:t xml:space="preserve">Dynamics </w:t>
      </w:r>
      <w:r w:rsidR="00570C70" w:rsidRPr="00EF7947">
        <w:rPr>
          <w:b/>
          <w:bCs/>
          <w:szCs w:val="22"/>
        </w:rPr>
        <w:t>“</w:t>
      </w:r>
      <w:r w:rsidR="00FB5EFE" w:rsidRPr="00EF7947">
        <w:rPr>
          <w:b/>
          <w:bCs/>
          <w:szCs w:val="22"/>
        </w:rPr>
        <w:t>Gestión de información de productos &gt; Productos &gt; Productos Emitidos</w:t>
      </w:r>
      <w:r w:rsidR="00570C70" w:rsidRPr="00EF7947">
        <w:rPr>
          <w:b/>
          <w:bCs/>
          <w:szCs w:val="22"/>
        </w:rPr>
        <w:t>”</w:t>
      </w:r>
      <w:r w:rsidR="00051399" w:rsidRPr="00EF7947">
        <w:rPr>
          <w:b/>
          <w:szCs w:val="22"/>
        </w:rPr>
        <w:t xml:space="preserve"> </w:t>
      </w:r>
      <w:r w:rsidR="00431D8C" w:rsidRPr="00EF7947">
        <w:rPr>
          <w:szCs w:val="22"/>
        </w:rPr>
        <w:t>en donde</w:t>
      </w:r>
      <w:r w:rsidR="00570C70" w:rsidRPr="00EF7947">
        <w:rPr>
          <w:szCs w:val="22"/>
        </w:rPr>
        <w:t xml:space="preserve"> </w:t>
      </w:r>
      <w:r w:rsidR="00BC738D" w:rsidRPr="00EF7947">
        <w:rPr>
          <w:szCs w:val="22"/>
        </w:rPr>
        <w:t>busca el articulo</w:t>
      </w:r>
      <w:r w:rsidR="00570C70" w:rsidRPr="00EF7947">
        <w:rPr>
          <w:szCs w:val="22"/>
        </w:rPr>
        <w:t xml:space="preserve"> </w:t>
      </w:r>
      <w:r w:rsidR="006C0B58" w:rsidRPr="00EF7947">
        <w:rPr>
          <w:szCs w:val="22"/>
        </w:rPr>
        <w:t xml:space="preserve">y de </w:t>
      </w:r>
      <w:r w:rsidR="00E45887" w:rsidRPr="00EF7947">
        <w:rPr>
          <w:szCs w:val="22"/>
        </w:rPr>
        <w:t>esta</w:t>
      </w:r>
      <w:r w:rsidR="006C0B58" w:rsidRPr="00EF7947">
        <w:rPr>
          <w:szCs w:val="22"/>
        </w:rPr>
        <w:t xml:space="preserve"> toma la variante</w:t>
      </w:r>
      <w:r w:rsidR="00570C70" w:rsidRPr="00EF7947">
        <w:rPr>
          <w:szCs w:val="22"/>
        </w:rPr>
        <w:t xml:space="preserve"> </w:t>
      </w:r>
      <w:r w:rsidR="00453C77" w:rsidRPr="00EF7947">
        <w:rPr>
          <w:szCs w:val="22"/>
        </w:rPr>
        <w:t xml:space="preserve">al cual </w:t>
      </w:r>
      <w:r w:rsidR="00E45887" w:rsidRPr="00EF7947">
        <w:rPr>
          <w:szCs w:val="22"/>
        </w:rPr>
        <w:t>se obtiene</w:t>
      </w:r>
      <w:r w:rsidR="00570C70" w:rsidRPr="00EF7947">
        <w:rPr>
          <w:szCs w:val="22"/>
        </w:rPr>
        <w:t xml:space="preserve"> </w:t>
      </w:r>
      <w:r w:rsidR="00051399" w:rsidRPr="00EF7947">
        <w:rPr>
          <w:szCs w:val="22"/>
        </w:rPr>
        <w:t xml:space="preserve">el </w:t>
      </w:r>
      <w:r w:rsidR="00051399" w:rsidRPr="00EF7947">
        <w:rPr>
          <w:b/>
          <w:szCs w:val="22"/>
        </w:rPr>
        <w:t>Código GTIN</w:t>
      </w:r>
      <w:r w:rsidR="00051399" w:rsidRPr="00EF7947">
        <w:rPr>
          <w:szCs w:val="22"/>
        </w:rPr>
        <w:t>:</w:t>
      </w:r>
    </w:p>
    <w:p w14:paraId="15E56995" w14:textId="3293D385" w:rsidR="00051399" w:rsidRPr="00EF7947" w:rsidRDefault="00051399" w:rsidP="00051399">
      <w:pPr>
        <w:rPr>
          <w:sz w:val="20"/>
        </w:rPr>
      </w:pPr>
      <w:r w:rsidRPr="00EF7947">
        <w:rPr>
          <w:sz w:val="20"/>
        </w:rPr>
        <w:br/>
      </w:r>
      <w:r w:rsidRPr="00EF7947">
        <w:rPr>
          <w:noProof/>
        </w:rPr>
        <w:drawing>
          <wp:inline distT="0" distB="0" distL="0" distR="0" wp14:anchorId="0B253BFC" wp14:editId="2E7AEE44">
            <wp:extent cx="5612130" cy="2381250"/>
            <wp:effectExtent l="0" t="0" r="7620" b="0"/>
            <wp:docPr id="1006204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04634" name=""/>
                    <pic:cNvPicPr/>
                  </pic:nvPicPr>
                  <pic:blipFill>
                    <a:blip r:embed="rId19"/>
                    <a:stretch>
                      <a:fillRect/>
                    </a:stretch>
                  </pic:blipFill>
                  <pic:spPr>
                    <a:xfrm>
                      <a:off x="0" y="0"/>
                      <a:ext cx="5612130" cy="2381250"/>
                    </a:xfrm>
                    <a:prstGeom prst="rect">
                      <a:avLst/>
                    </a:prstGeom>
                  </pic:spPr>
                </pic:pic>
              </a:graphicData>
            </a:graphic>
          </wp:inline>
        </w:drawing>
      </w:r>
    </w:p>
    <w:p w14:paraId="0830A736" w14:textId="77777777" w:rsidR="009D3843" w:rsidRPr="00EF7947" w:rsidRDefault="009D3843" w:rsidP="00051399">
      <w:pPr>
        <w:rPr>
          <w:sz w:val="20"/>
        </w:rPr>
      </w:pPr>
    </w:p>
    <w:p w14:paraId="1D102EC8" w14:textId="6F026717" w:rsidR="00051399" w:rsidRPr="00EF7947" w:rsidRDefault="00051399" w:rsidP="00051399">
      <w:pPr>
        <w:rPr>
          <w:sz w:val="20"/>
        </w:rPr>
      </w:pPr>
      <w:r w:rsidRPr="00EF7947">
        <w:rPr>
          <w:sz w:val="20"/>
        </w:rPr>
        <w:t xml:space="preserve">De esta manera se obtiene el </w:t>
      </w:r>
      <w:r w:rsidR="00773259" w:rsidRPr="00EF7947">
        <w:rPr>
          <w:sz w:val="20"/>
        </w:rPr>
        <w:t xml:space="preserve">campo </w:t>
      </w:r>
      <w:r w:rsidR="00B3798D" w:rsidRPr="00EF7947">
        <w:rPr>
          <w:b/>
          <w:bCs/>
          <w:sz w:val="20"/>
        </w:rPr>
        <w:t>“</w:t>
      </w:r>
      <w:r w:rsidRPr="00EF7947">
        <w:rPr>
          <w:b/>
          <w:sz w:val="20"/>
        </w:rPr>
        <w:t>EAN</w:t>
      </w:r>
      <w:r w:rsidR="00B3798D" w:rsidRPr="00EF7947">
        <w:rPr>
          <w:b/>
          <w:bCs/>
          <w:sz w:val="20"/>
        </w:rPr>
        <w:t>”</w:t>
      </w:r>
      <w:r w:rsidRPr="00EF7947">
        <w:rPr>
          <w:sz w:val="20"/>
        </w:rPr>
        <w:t xml:space="preserve"> de</w:t>
      </w:r>
      <w:r w:rsidR="00E45887" w:rsidRPr="00EF7947">
        <w:rPr>
          <w:sz w:val="20"/>
        </w:rPr>
        <w:t xml:space="preserve">l </w:t>
      </w:r>
      <w:r w:rsidR="00B3798D" w:rsidRPr="00EF7947">
        <w:rPr>
          <w:sz w:val="20"/>
        </w:rPr>
        <w:t>artículo:</w:t>
      </w:r>
    </w:p>
    <w:p w14:paraId="23D2A579" w14:textId="77777777" w:rsidR="009D3843" w:rsidRPr="00EF7947" w:rsidRDefault="009D3843" w:rsidP="00051399">
      <w:pPr>
        <w:rPr>
          <w:sz w:val="20"/>
        </w:rPr>
      </w:pPr>
    </w:p>
    <w:p w14:paraId="10DF643C" w14:textId="77777777" w:rsidR="00051399" w:rsidRPr="00EF7947" w:rsidRDefault="00051399" w:rsidP="00051399">
      <w:pPr>
        <w:rPr>
          <w:sz w:val="20"/>
        </w:rPr>
      </w:pPr>
      <w:r w:rsidRPr="00EF7947">
        <w:rPr>
          <w:noProof/>
        </w:rPr>
        <w:drawing>
          <wp:inline distT="0" distB="0" distL="0" distR="0" wp14:anchorId="3D1377A0" wp14:editId="2EE1158F">
            <wp:extent cx="5612130" cy="2004695"/>
            <wp:effectExtent l="0" t="0" r="7620" b="0"/>
            <wp:docPr id="801756929" name="Imagen 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56929" name="Imagen 1" descr="Interfaz de usuario gráfica, Texto, Aplicación, Tabla&#10;&#10;Descripción generada automáticamente"/>
                    <pic:cNvPicPr/>
                  </pic:nvPicPr>
                  <pic:blipFill>
                    <a:blip r:embed="rId20"/>
                    <a:stretch>
                      <a:fillRect/>
                    </a:stretch>
                  </pic:blipFill>
                  <pic:spPr>
                    <a:xfrm>
                      <a:off x="0" y="0"/>
                      <a:ext cx="5612130" cy="2004695"/>
                    </a:xfrm>
                    <a:prstGeom prst="rect">
                      <a:avLst/>
                    </a:prstGeom>
                  </pic:spPr>
                </pic:pic>
              </a:graphicData>
            </a:graphic>
          </wp:inline>
        </w:drawing>
      </w:r>
    </w:p>
    <w:p w14:paraId="4E857B6E" w14:textId="77777777" w:rsidR="006866EB" w:rsidRPr="00EF7947" w:rsidRDefault="006866EB" w:rsidP="00051399">
      <w:pPr>
        <w:rPr>
          <w:sz w:val="20"/>
        </w:rPr>
      </w:pPr>
    </w:p>
    <w:p w14:paraId="35945E68" w14:textId="17077F2E" w:rsidR="006939A4" w:rsidRPr="00EF7947" w:rsidRDefault="006866EB" w:rsidP="00051399">
      <w:pPr>
        <w:rPr>
          <w:szCs w:val="22"/>
        </w:rPr>
      </w:pPr>
      <w:r w:rsidRPr="00EF7947">
        <w:rPr>
          <w:szCs w:val="22"/>
        </w:rPr>
        <w:t xml:space="preserve">Los campos </w:t>
      </w:r>
      <w:r w:rsidRPr="00EF7947">
        <w:rPr>
          <w:b/>
          <w:szCs w:val="22"/>
        </w:rPr>
        <w:t>“Proveedor”</w:t>
      </w:r>
      <w:r w:rsidRPr="00EF7947">
        <w:rPr>
          <w:szCs w:val="22"/>
        </w:rPr>
        <w:t xml:space="preserve"> y </w:t>
      </w:r>
      <w:r w:rsidRPr="00EF7947">
        <w:rPr>
          <w:b/>
          <w:szCs w:val="22"/>
        </w:rPr>
        <w:t>“Moneda”</w:t>
      </w:r>
      <w:r w:rsidRPr="00EF7947">
        <w:rPr>
          <w:szCs w:val="22"/>
        </w:rPr>
        <w:t xml:space="preserve"> son campos fijos que tienen como valor </w:t>
      </w:r>
      <w:r w:rsidR="009A1529" w:rsidRPr="00EF7947">
        <w:rPr>
          <w:szCs w:val="22"/>
        </w:rPr>
        <w:t>respectivamente</w:t>
      </w:r>
      <w:r w:rsidRPr="00EF7947">
        <w:rPr>
          <w:szCs w:val="22"/>
        </w:rPr>
        <w:t xml:space="preserve"> </w:t>
      </w:r>
      <w:r w:rsidR="002A2B7B" w:rsidRPr="00EF7947">
        <w:rPr>
          <w:szCs w:val="22"/>
        </w:rPr>
        <w:t xml:space="preserve">el NIT de </w:t>
      </w:r>
      <w:r w:rsidR="00CA52A9" w:rsidRPr="00EF7947">
        <w:rPr>
          <w:szCs w:val="22"/>
        </w:rPr>
        <w:t xml:space="preserve">ART MODE </w:t>
      </w:r>
      <w:r w:rsidR="00CA52A9" w:rsidRPr="00EF7947">
        <w:rPr>
          <w:b/>
          <w:szCs w:val="22"/>
        </w:rPr>
        <w:t>“</w:t>
      </w:r>
      <w:r w:rsidR="00133EFC" w:rsidRPr="00EF7947">
        <w:rPr>
          <w:b/>
          <w:bCs/>
          <w:szCs w:val="22"/>
        </w:rPr>
        <w:t>900911000</w:t>
      </w:r>
      <w:r w:rsidR="00CA52A9" w:rsidRPr="00EF7947">
        <w:rPr>
          <w:b/>
          <w:szCs w:val="22"/>
        </w:rPr>
        <w:t>”</w:t>
      </w:r>
      <w:r w:rsidR="00CA52A9" w:rsidRPr="00EF7947">
        <w:rPr>
          <w:szCs w:val="22"/>
        </w:rPr>
        <w:t xml:space="preserve"> y </w:t>
      </w:r>
      <w:r w:rsidR="0081258D" w:rsidRPr="00EF7947">
        <w:rPr>
          <w:szCs w:val="22"/>
        </w:rPr>
        <w:t xml:space="preserve">la </w:t>
      </w:r>
      <w:r w:rsidR="007055EB" w:rsidRPr="00EF7947">
        <w:rPr>
          <w:szCs w:val="22"/>
        </w:rPr>
        <w:t xml:space="preserve">divisa de la </w:t>
      </w:r>
      <w:r w:rsidR="0081258D" w:rsidRPr="00EF7947">
        <w:rPr>
          <w:szCs w:val="22"/>
        </w:rPr>
        <w:t xml:space="preserve">moneda </w:t>
      </w:r>
      <w:r w:rsidR="007055EB" w:rsidRPr="00EF7947">
        <w:rPr>
          <w:szCs w:val="22"/>
        </w:rPr>
        <w:t>colombiana</w:t>
      </w:r>
      <w:r w:rsidR="0081258D" w:rsidRPr="00EF7947">
        <w:rPr>
          <w:szCs w:val="22"/>
        </w:rPr>
        <w:t xml:space="preserve"> </w:t>
      </w:r>
      <w:r w:rsidR="00653498" w:rsidRPr="00EF7947">
        <w:rPr>
          <w:b/>
          <w:szCs w:val="22"/>
        </w:rPr>
        <w:t>“COP</w:t>
      </w:r>
      <w:r w:rsidR="00653498" w:rsidRPr="00EF7947">
        <w:rPr>
          <w:b/>
          <w:bCs/>
          <w:szCs w:val="22"/>
        </w:rPr>
        <w:t>”</w:t>
      </w:r>
      <w:r w:rsidR="00133EFC" w:rsidRPr="00EF7947">
        <w:rPr>
          <w:szCs w:val="22"/>
        </w:rPr>
        <w:t xml:space="preserve">, son datos que el BOT añade </w:t>
      </w:r>
      <w:r w:rsidR="00431AA6" w:rsidRPr="00EF7947">
        <w:rPr>
          <w:szCs w:val="22"/>
        </w:rPr>
        <w:t>internamente.</w:t>
      </w:r>
    </w:p>
    <w:p w14:paraId="11786C34" w14:textId="77777777" w:rsidR="003C68F5" w:rsidRPr="00EF7947" w:rsidRDefault="003C68F5" w:rsidP="00051399">
      <w:pPr>
        <w:rPr>
          <w:szCs w:val="22"/>
        </w:rPr>
      </w:pPr>
    </w:p>
    <w:p w14:paraId="4F06A0AE" w14:textId="202E4B7D" w:rsidR="00556FAA" w:rsidRPr="00EF7947" w:rsidRDefault="00556FAA" w:rsidP="00556FAA">
      <w:pPr>
        <w:widowControl/>
        <w:spacing w:after="200" w:line="276" w:lineRule="auto"/>
        <w:rPr>
          <w:szCs w:val="22"/>
        </w:rPr>
      </w:pPr>
      <w:r w:rsidRPr="00EF7947">
        <w:rPr>
          <w:szCs w:val="22"/>
        </w:rPr>
        <w:br w:type="page"/>
      </w:r>
    </w:p>
    <w:p w14:paraId="0594496D" w14:textId="79C413A3" w:rsidR="001F2CF7" w:rsidRPr="00EF7947" w:rsidRDefault="003C68F5" w:rsidP="001F2CF7">
      <w:pPr>
        <w:rPr>
          <w:rFonts w:asciiTheme="majorHAnsi" w:eastAsiaTheme="majorEastAsia" w:hAnsiTheme="majorHAnsi" w:cstheme="majorBidi"/>
          <w:b/>
          <w:bCs/>
        </w:rPr>
      </w:pPr>
      <w:r w:rsidRPr="00EF7947">
        <w:rPr>
          <w:rFonts w:asciiTheme="majorHAnsi" w:eastAsiaTheme="majorEastAsia" w:hAnsiTheme="majorHAnsi" w:cstheme="majorBidi"/>
          <w:b/>
          <w:bCs/>
        </w:rPr>
        <w:lastRenderedPageBreak/>
        <w:t>Creación del archivo plano de las facturas</w:t>
      </w:r>
    </w:p>
    <w:p w14:paraId="2F7DFA57" w14:textId="77777777" w:rsidR="003C68F5" w:rsidRPr="00EF7947" w:rsidRDefault="003C68F5" w:rsidP="001F2CF7"/>
    <w:p w14:paraId="418E231E" w14:textId="032CD61A" w:rsidR="00191C04" w:rsidRPr="00EF7947" w:rsidRDefault="001F2CF7" w:rsidP="001F2CF7">
      <w:pPr>
        <w:rPr>
          <w:szCs w:val="22"/>
        </w:rPr>
      </w:pPr>
      <w:r w:rsidRPr="00EF7947">
        <w:rPr>
          <w:szCs w:val="22"/>
        </w:rPr>
        <w:t>El BOT de integración una vez tenga la información este genera el archivo plano con todas las facturas que haya encontrado</w:t>
      </w:r>
      <w:r w:rsidR="00825CB9" w:rsidRPr="00EF7947">
        <w:rPr>
          <w:szCs w:val="22"/>
        </w:rPr>
        <w:t xml:space="preserve">, siendo todo el proceso </w:t>
      </w:r>
      <w:r w:rsidR="00980789" w:rsidRPr="00EF7947">
        <w:rPr>
          <w:szCs w:val="22"/>
        </w:rPr>
        <w:t>una</w:t>
      </w:r>
      <w:r w:rsidR="00825CB9" w:rsidRPr="00EF7947">
        <w:rPr>
          <w:szCs w:val="22"/>
        </w:rPr>
        <w:t xml:space="preserve"> tarea diaria</w:t>
      </w:r>
      <w:r w:rsidR="0044589C" w:rsidRPr="00EF7947">
        <w:rPr>
          <w:szCs w:val="22"/>
        </w:rPr>
        <w:t>.</w:t>
      </w:r>
    </w:p>
    <w:p w14:paraId="1D325278" w14:textId="77777777" w:rsidR="00556FAA" w:rsidRPr="00EF7947" w:rsidRDefault="00556FAA" w:rsidP="001F2CF7">
      <w:pPr>
        <w:rPr>
          <w:szCs w:val="22"/>
        </w:rPr>
      </w:pPr>
    </w:p>
    <w:p w14:paraId="3F061E3D" w14:textId="234E490E" w:rsidR="00EF64AE" w:rsidRPr="00EF7947" w:rsidRDefault="00855FAE" w:rsidP="001F2CF7">
      <w:pPr>
        <w:rPr>
          <w:szCs w:val="22"/>
        </w:rPr>
      </w:pPr>
      <w:r w:rsidRPr="00EF7947">
        <w:rPr>
          <w:szCs w:val="22"/>
        </w:rPr>
        <w:t xml:space="preserve">Para la integración con el software </w:t>
      </w:r>
      <w:r w:rsidR="00AC1DE0" w:rsidRPr="00EF7947">
        <w:rPr>
          <w:szCs w:val="22"/>
        </w:rPr>
        <w:t>POS</w:t>
      </w:r>
      <w:r w:rsidRPr="00EF7947">
        <w:rPr>
          <w:szCs w:val="22"/>
        </w:rPr>
        <w:t xml:space="preserve"> </w:t>
      </w:r>
      <w:r w:rsidRPr="00EF7947">
        <w:rPr>
          <w:b/>
          <w:szCs w:val="22"/>
        </w:rPr>
        <w:t xml:space="preserve">“CEGID </w:t>
      </w:r>
      <w:r w:rsidR="00AC1DE0" w:rsidRPr="00EF7947">
        <w:rPr>
          <w:b/>
          <w:bCs/>
          <w:szCs w:val="22"/>
        </w:rPr>
        <w:t>RETAIL Y2”</w:t>
      </w:r>
      <w:r w:rsidR="00AC1DE0" w:rsidRPr="00EF7947">
        <w:rPr>
          <w:szCs w:val="22"/>
        </w:rPr>
        <w:t xml:space="preserve"> </w:t>
      </w:r>
      <w:r w:rsidR="009A13EE" w:rsidRPr="00EF7947">
        <w:rPr>
          <w:szCs w:val="22"/>
        </w:rPr>
        <w:t xml:space="preserve">el BOT </w:t>
      </w:r>
      <w:r w:rsidR="001E0B25" w:rsidRPr="00EF7947">
        <w:rPr>
          <w:szCs w:val="22"/>
        </w:rPr>
        <w:t xml:space="preserve">asigna un campo extra </w:t>
      </w:r>
      <w:r w:rsidR="00552EDA" w:rsidRPr="00EF7947">
        <w:rPr>
          <w:szCs w:val="22"/>
        </w:rPr>
        <w:t>que es útil para ese software</w:t>
      </w:r>
      <w:r w:rsidR="009E7072" w:rsidRPr="00EF7947">
        <w:rPr>
          <w:szCs w:val="22"/>
        </w:rPr>
        <w:t xml:space="preserve"> que identifica </w:t>
      </w:r>
      <w:r w:rsidR="00220477" w:rsidRPr="00EF7947">
        <w:rPr>
          <w:szCs w:val="22"/>
        </w:rPr>
        <w:t>la información entrante</w:t>
      </w:r>
      <w:r w:rsidR="00373FAE" w:rsidRPr="00EF7947">
        <w:rPr>
          <w:szCs w:val="22"/>
        </w:rPr>
        <w:t xml:space="preserve"> que en este caso</w:t>
      </w:r>
      <w:r w:rsidR="00F519D8" w:rsidRPr="00EF7947">
        <w:rPr>
          <w:szCs w:val="22"/>
        </w:rPr>
        <w:t xml:space="preserve"> de las facturas de compra </w:t>
      </w:r>
      <w:r w:rsidR="0054035A" w:rsidRPr="00EF7947">
        <w:rPr>
          <w:szCs w:val="22"/>
        </w:rPr>
        <w:t xml:space="preserve">y </w:t>
      </w:r>
      <w:r w:rsidR="00634649" w:rsidRPr="00EF7947">
        <w:rPr>
          <w:szCs w:val="22"/>
        </w:rPr>
        <w:t>este es identificado</w:t>
      </w:r>
      <w:r w:rsidR="00F519D8" w:rsidRPr="00EF7947">
        <w:rPr>
          <w:szCs w:val="22"/>
        </w:rPr>
        <w:t xml:space="preserve"> </w:t>
      </w:r>
      <w:r w:rsidR="00B11771" w:rsidRPr="00EF7947">
        <w:rPr>
          <w:szCs w:val="22"/>
        </w:rPr>
        <w:t>con el</w:t>
      </w:r>
      <w:r w:rsidR="00F519D8" w:rsidRPr="00EF7947">
        <w:rPr>
          <w:szCs w:val="22"/>
        </w:rPr>
        <w:t xml:space="preserve"> valor “</w:t>
      </w:r>
      <w:r w:rsidR="00745092" w:rsidRPr="00EF7947">
        <w:rPr>
          <w:szCs w:val="22"/>
        </w:rPr>
        <w:t>ZENM1” y es fijo</w:t>
      </w:r>
      <w:r w:rsidR="00EF64AE" w:rsidRPr="00EF7947">
        <w:rPr>
          <w:szCs w:val="22"/>
        </w:rPr>
        <w:t>.</w:t>
      </w:r>
    </w:p>
    <w:p w14:paraId="1794E6F8" w14:textId="138248C0" w:rsidR="00EF64AE" w:rsidRPr="00EF7947" w:rsidRDefault="00193CB6" w:rsidP="001F2CF7">
      <w:pPr>
        <w:rPr>
          <w:szCs w:val="22"/>
        </w:rPr>
      </w:pPr>
      <w:r w:rsidRPr="00EF7947">
        <w:rPr>
          <w:szCs w:val="22"/>
        </w:rPr>
        <w:t xml:space="preserve">De esta forma se visualiza la información que </w:t>
      </w:r>
      <w:r w:rsidR="00784507" w:rsidRPr="00EF7947">
        <w:rPr>
          <w:szCs w:val="22"/>
        </w:rPr>
        <w:t>suministra el</w:t>
      </w:r>
      <w:r w:rsidR="001158DE" w:rsidRPr="00EF7947">
        <w:rPr>
          <w:szCs w:val="22"/>
        </w:rPr>
        <w:t xml:space="preserve"> BOT en </w:t>
      </w:r>
      <w:r w:rsidR="00784507" w:rsidRPr="00EF7947">
        <w:rPr>
          <w:szCs w:val="22"/>
        </w:rPr>
        <w:t>el</w:t>
      </w:r>
      <w:r w:rsidR="001158DE" w:rsidRPr="00EF7947">
        <w:rPr>
          <w:szCs w:val="22"/>
        </w:rPr>
        <w:t xml:space="preserve"> archi</w:t>
      </w:r>
      <w:r w:rsidR="00F57790" w:rsidRPr="00EF7947">
        <w:rPr>
          <w:szCs w:val="22"/>
        </w:rPr>
        <w:t>vo plano</w:t>
      </w:r>
      <w:r w:rsidR="004D6ED6" w:rsidRPr="00EF7947">
        <w:rPr>
          <w:szCs w:val="22"/>
        </w:rPr>
        <w:t xml:space="preserve"> y q</w:t>
      </w:r>
      <w:r w:rsidR="005F1A40" w:rsidRPr="00EF7947">
        <w:rPr>
          <w:szCs w:val="22"/>
        </w:rPr>
        <w:t xml:space="preserve">ue </w:t>
      </w:r>
      <w:r w:rsidR="003112B7" w:rsidRPr="00EF7947">
        <w:rPr>
          <w:szCs w:val="22"/>
        </w:rPr>
        <w:t>separa</w:t>
      </w:r>
      <w:r w:rsidR="005F1A40" w:rsidRPr="00EF7947">
        <w:rPr>
          <w:szCs w:val="22"/>
        </w:rPr>
        <w:t xml:space="preserve"> </w:t>
      </w:r>
      <w:r w:rsidR="00C6496D" w:rsidRPr="00EF7947">
        <w:rPr>
          <w:szCs w:val="22"/>
        </w:rPr>
        <w:t xml:space="preserve">los datos </w:t>
      </w:r>
      <w:r w:rsidR="003112B7" w:rsidRPr="00EF7947">
        <w:rPr>
          <w:szCs w:val="22"/>
        </w:rPr>
        <w:t xml:space="preserve">por el delimitador de la barra vertical </w:t>
      </w:r>
      <w:r w:rsidR="003112B7" w:rsidRPr="00EF7947">
        <w:rPr>
          <w:b/>
          <w:bCs/>
          <w:szCs w:val="22"/>
        </w:rPr>
        <w:t>“|”</w:t>
      </w:r>
      <w:r w:rsidR="00F57790" w:rsidRPr="00EF7947">
        <w:rPr>
          <w:szCs w:val="22"/>
        </w:rPr>
        <w:t>:</w:t>
      </w:r>
    </w:p>
    <w:p w14:paraId="65DE5242" w14:textId="68D084FE" w:rsidR="001F2CF7" w:rsidRPr="00EF7947" w:rsidRDefault="001F2CF7" w:rsidP="001F2CF7">
      <w:pPr>
        <w:rPr>
          <w:sz w:val="20"/>
        </w:rPr>
      </w:pPr>
      <w:r w:rsidRPr="00EF7947">
        <w:rPr>
          <w:sz w:val="20"/>
        </w:rPr>
        <w:br/>
      </w:r>
      <w:r w:rsidRPr="00EF7947">
        <w:rPr>
          <w:noProof/>
        </w:rPr>
        <w:drawing>
          <wp:inline distT="0" distB="0" distL="0" distR="0" wp14:anchorId="1B545577" wp14:editId="0D5F8608">
            <wp:extent cx="5612130" cy="986790"/>
            <wp:effectExtent l="0" t="0" r="7620" b="3810"/>
            <wp:docPr id="601970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70208" name=""/>
                    <pic:cNvPicPr/>
                  </pic:nvPicPr>
                  <pic:blipFill>
                    <a:blip r:embed="rId21"/>
                    <a:stretch>
                      <a:fillRect/>
                    </a:stretch>
                  </pic:blipFill>
                  <pic:spPr>
                    <a:xfrm>
                      <a:off x="0" y="0"/>
                      <a:ext cx="5612130" cy="986790"/>
                    </a:xfrm>
                    <a:prstGeom prst="rect">
                      <a:avLst/>
                    </a:prstGeom>
                  </pic:spPr>
                </pic:pic>
              </a:graphicData>
            </a:graphic>
          </wp:inline>
        </w:drawing>
      </w:r>
    </w:p>
    <w:p w14:paraId="41B82A9B" w14:textId="77777777" w:rsidR="003112B7" w:rsidRPr="00EF7947" w:rsidRDefault="003112B7" w:rsidP="001F2CF7">
      <w:pPr>
        <w:rPr>
          <w:sz w:val="20"/>
        </w:rPr>
      </w:pPr>
    </w:p>
    <w:p w14:paraId="1D069202" w14:textId="53C77F63" w:rsidR="001F2CF7" w:rsidRPr="00EF7947" w:rsidRDefault="001F2CF7" w:rsidP="001F2CF7">
      <w:pPr>
        <w:ind w:right="-234"/>
        <w:rPr>
          <w:szCs w:val="22"/>
        </w:rPr>
      </w:pPr>
      <w:r w:rsidRPr="00EF7947">
        <w:rPr>
          <w:b/>
          <w:szCs w:val="22"/>
        </w:rPr>
        <w:t>Nota:</w:t>
      </w:r>
      <w:r w:rsidRPr="00EF7947">
        <w:rPr>
          <w:szCs w:val="22"/>
        </w:rPr>
        <w:t xml:space="preserve"> La aplicación usada para abrir el archivo plano es el bloc de notas del sistema operativo Windows</w:t>
      </w:r>
      <w:r w:rsidR="00722B25" w:rsidRPr="00EF7947">
        <w:rPr>
          <w:szCs w:val="22"/>
        </w:rPr>
        <w:t xml:space="preserve"> 11</w:t>
      </w:r>
      <w:r w:rsidRPr="00EF7947">
        <w:rPr>
          <w:szCs w:val="22"/>
        </w:rPr>
        <w:t>.</w:t>
      </w:r>
    </w:p>
    <w:p w14:paraId="35FEC47B" w14:textId="54672434" w:rsidR="00F33F3E" w:rsidRPr="00EF7947" w:rsidRDefault="001F2CF7" w:rsidP="00F33F3E">
      <w:pPr>
        <w:widowControl/>
        <w:spacing w:after="200" w:line="276" w:lineRule="auto"/>
        <w:rPr>
          <w:sz w:val="20"/>
        </w:rPr>
      </w:pPr>
      <w:r w:rsidRPr="00EF7947">
        <w:rPr>
          <w:szCs w:val="22"/>
        </w:rPr>
        <w:t xml:space="preserve">Por cada factura son varias líneas que corresponden a </w:t>
      </w:r>
      <w:r w:rsidR="003112B7" w:rsidRPr="00EF7947">
        <w:rPr>
          <w:szCs w:val="22"/>
        </w:rPr>
        <w:t>cada EAN</w:t>
      </w:r>
      <w:r w:rsidR="00394F92" w:rsidRPr="00EF7947">
        <w:rPr>
          <w:szCs w:val="22"/>
        </w:rPr>
        <w:t>, la cantidad</w:t>
      </w:r>
      <w:r w:rsidRPr="00EF7947">
        <w:rPr>
          <w:szCs w:val="22"/>
        </w:rPr>
        <w:t xml:space="preserve"> y el precio, por lo que por cada factura sería un paquete de líneas </w:t>
      </w:r>
      <w:r w:rsidR="00DC63DA" w:rsidRPr="00EF7947">
        <w:rPr>
          <w:szCs w:val="22"/>
        </w:rPr>
        <w:t>en secuencia</w:t>
      </w:r>
      <w:r w:rsidRPr="00EF7947">
        <w:rPr>
          <w:szCs w:val="22"/>
        </w:rPr>
        <w:t>:</w:t>
      </w:r>
    </w:p>
    <w:p w14:paraId="7F36C641" w14:textId="739BAB12" w:rsidR="001F2CF7" w:rsidRPr="00EF7947" w:rsidRDefault="001F2CF7" w:rsidP="001F2CF7">
      <w:pPr>
        <w:ind w:right="-234"/>
        <w:rPr>
          <w:sz w:val="20"/>
        </w:rPr>
      </w:pPr>
      <w:r w:rsidRPr="00EF7947">
        <w:rPr>
          <w:noProof/>
        </w:rPr>
        <w:drawing>
          <wp:inline distT="0" distB="0" distL="0" distR="0" wp14:anchorId="24A5A58B" wp14:editId="0DE70AF2">
            <wp:extent cx="5612130" cy="1771650"/>
            <wp:effectExtent l="0" t="0" r="7620" b="0"/>
            <wp:docPr id="14905730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73029" name="Imagen 1" descr="Interfaz de usuario gráfica, Texto, Aplicación&#10;&#10;Descripción generada automáticamente"/>
                    <pic:cNvPicPr/>
                  </pic:nvPicPr>
                  <pic:blipFill rotWithShape="1">
                    <a:blip r:embed="rId22"/>
                    <a:srcRect b="28845"/>
                    <a:stretch/>
                  </pic:blipFill>
                  <pic:spPr bwMode="auto">
                    <a:xfrm>
                      <a:off x="0" y="0"/>
                      <a:ext cx="5612130" cy="1771650"/>
                    </a:xfrm>
                    <a:prstGeom prst="rect">
                      <a:avLst/>
                    </a:prstGeom>
                    <a:ln>
                      <a:noFill/>
                    </a:ln>
                    <a:extLst>
                      <a:ext uri="{53640926-AAD7-44D8-BBD7-CCE9431645EC}">
                        <a14:shadowObscured xmlns:a14="http://schemas.microsoft.com/office/drawing/2010/main"/>
                      </a:ext>
                    </a:extLst>
                  </pic:spPr>
                </pic:pic>
              </a:graphicData>
            </a:graphic>
          </wp:inline>
        </w:drawing>
      </w:r>
    </w:p>
    <w:p w14:paraId="59E7C064" w14:textId="77777777" w:rsidR="00DC63DA" w:rsidRPr="00EF7947" w:rsidRDefault="00DC63DA" w:rsidP="001F2CF7">
      <w:pPr>
        <w:ind w:right="-234"/>
        <w:rPr>
          <w:sz w:val="20"/>
        </w:rPr>
      </w:pPr>
    </w:p>
    <w:p w14:paraId="08496CEA" w14:textId="174C9996" w:rsidR="00294FE7" w:rsidRPr="00EF7947" w:rsidRDefault="003C68F5" w:rsidP="00294FE7">
      <w:pPr>
        <w:rPr>
          <w:rFonts w:asciiTheme="majorHAnsi" w:eastAsiaTheme="majorEastAsia" w:hAnsiTheme="majorHAnsi" w:cstheme="majorBidi"/>
          <w:b/>
          <w:bCs/>
        </w:rPr>
      </w:pPr>
      <w:r w:rsidRPr="00EF7947">
        <w:rPr>
          <w:rFonts w:asciiTheme="majorHAnsi" w:eastAsiaTheme="majorEastAsia" w:hAnsiTheme="majorHAnsi" w:cstheme="majorBidi"/>
          <w:b/>
          <w:bCs/>
        </w:rPr>
        <w:t>Ubicación de la información</w:t>
      </w:r>
    </w:p>
    <w:p w14:paraId="2D9E22D4" w14:textId="77777777" w:rsidR="003C68F5" w:rsidRPr="00EF7947" w:rsidRDefault="003C68F5" w:rsidP="00294FE7"/>
    <w:p w14:paraId="2669453C" w14:textId="0ED32977" w:rsidR="00294FE7" w:rsidRPr="00EF7947" w:rsidRDefault="001F2CF7" w:rsidP="00294FE7">
      <w:pPr>
        <w:rPr>
          <w:szCs w:val="22"/>
        </w:rPr>
      </w:pPr>
      <w:r w:rsidRPr="00EF7947">
        <w:rPr>
          <w:szCs w:val="22"/>
        </w:rPr>
        <w:t xml:space="preserve">Como ultima tarea del BOT de integración este coloca el archivo plano con la información de todas las facturas en una ruta especifica en </w:t>
      </w:r>
      <w:r w:rsidR="00F76F50" w:rsidRPr="00EF7947">
        <w:rPr>
          <w:szCs w:val="22"/>
        </w:rPr>
        <w:t>el Servidor</w:t>
      </w:r>
      <w:r w:rsidRPr="00EF7947">
        <w:rPr>
          <w:szCs w:val="22"/>
        </w:rPr>
        <w:t xml:space="preserve"> FTP:</w:t>
      </w:r>
    </w:p>
    <w:p w14:paraId="7F83860A" w14:textId="362C0B64" w:rsidR="00294FE7" w:rsidRPr="00EF7947" w:rsidRDefault="00294FE7" w:rsidP="00294FE7">
      <w:pPr>
        <w:rPr>
          <w:color w:val="6B9F25" w:themeColor="hyperlink"/>
          <w:szCs w:val="22"/>
          <w:u w:val="single"/>
        </w:rPr>
      </w:pPr>
      <w:hyperlink r:id="rId23" w:history="1">
        <w:r w:rsidRPr="00EF7947">
          <w:rPr>
            <w:rStyle w:val="Hipervnculo"/>
            <w:szCs w:val="22"/>
          </w:rPr>
          <w:t>ftp://maajiusr@201.234.71.182/Intercambio_de_Archivos_Entrada/Pedido_de_compra/Entrada/</w:t>
        </w:r>
      </w:hyperlink>
    </w:p>
    <w:p w14:paraId="5A7B032B" w14:textId="77777777" w:rsidR="00294FE7" w:rsidRPr="00EF7947" w:rsidRDefault="00294FE7" w:rsidP="00294FE7">
      <w:pPr>
        <w:rPr>
          <w:szCs w:val="22"/>
        </w:rPr>
      </w:pPr>
    </w:p>
    <w:p w14:paraId="26E49E84" w14:textId="77777777" w:rsidR="003461E0" w:rsidRPr="00EF7947" w:rsidRDefault="00294FE7" w:rsidP="000F2FB8">
      <w:pPr>
        <w:rPr>
          <w:szCs w:val="22"/>
        </w:rPr>
      </w:pPr>
      <w:r w:rsidRPr="00EF7947">
        <w:rPr>
          <w:szCs w:val="22"/>
        </w:rPr>
        <w:t>De esta manera finaliza la</w:t>
      </w:r>
      <w:r w:rsidR="006F54F9" w:rsidRPr="00EF7947">
        <w:rPr>
          <w:szCs w:val="22"/>
        </w:rPr>
        <w:t>s</w:t>
      </w:r>
      <w:r w:rsidRPr="00EF7947">
        <w:rPr>
          <w:szCs w:val="22"/>
        </w:rPr>
        <w:t xml:space="preserve"> tarea</w:t>
      </w:r>
      <w:r w:rsidR="006F54F9" w:rsidRPr="00EF7947">
        <w:rPr>
          <w:szCs w:val="22"/>
        </w:rPr>
        <w:t>s</w:t>
      </w:r>
      <w:r w:rsidRPr="00EF7947">
        <w:rPr>
          <w:szCs w:val="22"/>
        </w:rPr>
        <w:t xml:space="preserve"> del BOT de integración</w:t>
      </w:r>
      <w:r w:rsidR="009671DF" w:rsidRPr="00EF7947">
        <w:rPr>
          <w:szCs w:val="22"/>
        </w:rPr>
        <w:t xml:space="preserve"> y se da inicio para que </w:t>
      </w:r>
      <w:r w:rsidR="007E1084" w:rsidRPr="00EF7947">
        <w:rPr>
          <w:szCs w:val="22"/>
        </w:rPr>
        <w:t>la otra parte de la integración, es decir, CEGID RETAIL Y2</w:t>
      </w:r>
      <w:r w:rsidR="00AD4EEF" w:rsidRPr="00EF7947">
        <w:rPr>
          <w:szCs w:val="22"/>
        </w:rPr>
        <w:t xml:space="preserve"> comience con la lectura de </w:t>
      </w:r>
      <w:r w:rsidR="00FE4545" w:rsidRPr="00EF7947">
        <w:rPr>
          <w:szCs w:val="22"/>
        </w:rPr>
        <w:t>la</w:t>
      </w:r>
      <w:r w:rsidR="00AD4EEF" w:rsidRPr="00EF7947">
        <w:rPr>
          <w:szCs w:val="22"/>
        </w:rPr>
        <w:t xml:space="preserve"> información y realice el cargue de</w:t>
      </w:r>
      <w:r w:rsidR="00FE4545" w:rsidRPr="00EF7947">
        <w:rPr>
          <w:szCs w:val="22"/>
        </w:rPr>
        <w:t xml:space="preserve"> las facturas</w:t>
      </w:r>
      <w:r w:rsidRPr="00EF7947">
        <w:rPr>
          <w:szCs w:val="22"/>
        </w:rPr>
        <w:t>.</w:t>
      </w:r>
    </w:p>
    <w:p w14:paraId="112E2CDA" w14:textId="7A56B88A" w:rsidR="00EE260D" w:rsidRPr="00EF7947" w:rsidRDefault="00B0196C" w:rsidP="00287077">
      <w:pPr>
        <w:pStyle w:val="Ttulo2"/>
      </w:pPr>
      <w:bookmarkStart w:id="11" w:name="_Toc179969377"/>
      <w:r w:rsidRPr="00EF7947">
        <w:lastRenderedPageBreak/>
        <w:t>Órdenes</w:t>
      </w:r>
      <w:r w:rsidR="00287077" w:rsidRPr="00EF7947">
        <w:t xml:space="preserve"> de compra</w:t>
      </w:r>
      <w:r w:rsidR="00201B67" w:rsidRPr="00EF7947">
        <w:t xml:space="preserve"> con Stocky</w:t>
      </w:r>
      <w:bookmarkEnd w:id="11"/>
    </w:p>
    <w:p w14:paraId="11230969" w14:textId="31AD6253" w:rsidR="00A92110" w:rsidRPr="00EF7947" w:rsidRDefault="00B21B07" w:rsidP="00A92110">
      <w:pPr>
        <w:rPr>
          <w:rFonts w:asciiTheme="majorHAnsi" w:eastAsiaTheme="majorEastAsia" w:hAnsiTheme="majorHAnsi" w:cstheme="majorBidi"/>
          <w:b/>
          <w:bCs/>
        </w:rPr>
      </w:pPr>
      <w:r w:rsidRPr="00EF7947">
        <w:rPr>
          <w:rFonts w:asciiTheme="majorHAnsi" w:eastAsiaTheme="majorEastAsia" w:hAnsiTheme="majorHAnsi" w:cstheme="majorBidi"/>
          <w:b/>
          <w:bCs/>
        </w:rPr>
        <w:t>Consideraciones en una orden de compra en Stocky</w:t>
      </w:r>
    </w:p>
    <w:p w14:paraId="531F16AE" w14:textId="77777777" w:rsidR="00B21B07" w:rsidRPr="00EF7947" w:rsidRDefault="00B21B07" w:rsidP="00A92110"/>
    <w:p w14:paraId="0D4CF563" w14:textId="666E0737" w:rsidR="003959D6" w:rsidRPr="00EF7947" w:rsidRDefault="00E51E46" w:rsidP="00720C90">
      <w:r w:rsidRPr="00EF7947">
        <w:t>Antes de</w:t>
      </w:r>
      <w:r w:rsidR="008A3E91" w:rsidRPr="00EF7947">
        <w:t xml:space="preserve"> crear </w:t>
      </w:r>
      <w:r w:rsidR="0098160B" w:rsidRPr="00EF7947">
        <w:t>órdenes</w:t>
      </w:r>
      <w:r w:rsidR="008A3E91" w:rsidRPr="00EF7947">
        <w:t xml:space="preserve"> de compra</w:t>
      </w:r>
      <w:r w:rsidR="00BF11D8" w:rsidRPr="00EF7947">
        <w:t>,</w:t>
      </w:r>
      <w:r w:rsidR="008A3E91" w:rsidRPr="00EF7947">
        <w:t xml:space="preserve"> se requiere</w:t>
      </w:r>
      <w:r w:rsidR="00FA01C9" w:rsidRPr="00EF7947">
        <w:t xml:space="preserve">n los datos básicos de los </w:t>
      </w:r>
      <w:r w:rsidR="008A3E91" w:rsidRPr="00EF7947">
        <w:t>distribuidor</w:t>
      </w:r>
      <w:r w:rsidR="00FA01C9" w:rsidRPr="00EF7947">
        <w:t>es</w:t>
      </w:r>
      <w:r w:rsidR="008A3E91" w:rsidRPr="00EF7947">
        <w:t xml:space="preserve"> </w:t>
      </w:r>
      <w:r w:rsidR="00FA01C9" w:rsidRPr="00EF7947">
        <w:t>y</w:t>
      </w:r>
      <w:r w:rsidR="008A3E91" w:rsidRPr="00EF7947">
        <w:t xml:space="preserve"> proveedor</w:t>
      </w:r>
      <w:r w:rsidR="00FA01C9" w:rsidRPr="00EF7947">
        <w:t>es</w:t>
      </w:r>
      <w:r w:rsidR="008A3E91" w:rsidRPr="00EF7947">
        <w:t xml:space="preserve"> </w:t>
      </w:r>
      <w:r w:rsidR="0076387A" w:rsidRPr="00EF7947">
        <w:t>de los productos</w:t>
      </w:r>
      <w:r w:rsidR="00E24E0E" w:rsidRPr="00EF7947">
        <w:t>,</w:t>
      </w:r>
      <w:r w:rsidR="0069148E" w:rsidRPr="00EF7947">
        <w:t xml:space="preserve"> </w:t>
      </w:r>
      <w:r w:rsidR="00A03A7F" w:rsidRPr="00EF7947">
        <w:t>además</w:t>
      </w:r>
      <w:r w:rsidR="00E24E0E" w:rsidRPr="00EF7947">
        <w:t xml:space="preserve"> de</w:t>
      </w:r>
      <w:r w:rsidR="0076387A" w:rsidRPr="00EF7947">
        <w:t xml:space="preserve"> </w:t>
      </w:r>
      <w:r w:rsidR="003D4272" w:rsidRPr="00EF7947">
        <w:t>las localizaciones de las tiendas</w:t>
      </w:r>
      <w:r w:rsidR="00B049BE" w:rsidRPr="00EF7947">
        <w:t>:</w:t>
      </w:r>
    </w:p>
    <w:p w14:paraId="6AC81FC4" w14:textId="77777777" w:rsidR="00B049BE" w:rsidRPr="00EF7947" w:rsidRDefault="00B049BE" w:rsidP="00720C90"/>
    <w:p w14:paraId="36389710" w14:textId="0C1606FE" w:rsidR="00D14C6F" w:rsidRPr="00EF7947" w:rsidRDefault="00BE37B2" w:rsidP="00CA44B1">
      <w:pPr>
        <w:pStyle w:val="Prrafodelista"/>
        <w:numPr>
          <w:ilvl w:val="0"/>
          <w:numId w:val="4"/>
        </w:numPr>
        <w:ind w:left="426"/>
      </w:pPr>
      <w:r w:rsidRPr="00EF7947">
        <w:t xml:space="preserve">Stocky de forma </w:t>
      </w:r>
      <w:r w:rsidR="00B9396B" w:rsidRPr="00EF7947">
        <w:t>automática</w:t>
      </w:r>
      <w:r w:rsidR="00195C9E" w:rsidRPr="00EF7947">
        <w:t xml:space="preserve"> </w:t>
      </w:r>
      <w:r w:rsidR="00FC7694" w:rsidRPr="00EF7947">
        <w:t>importa los distribuidores que</w:t>
      </w:r>
      <w:r w:rsidR="00CC1D9B" w:rsidRPr="00EF7947">
        <w:t xml:space="preserve"> estén creados en Shopify</w:t>
      </w:r>
      <w:r w:rsidR="00170F6E" w:rsidRPr="00EF7947">
        <w:t xml:space="preserve"> junto con los productos que </w:t>
      </w:r>
      <w:r w:rsidR="00323BB0" w:rsidRPr="00EF7947">
        <w:t>se</w:t>
      </w:r>
      <w:r w:rsidR="00170F6E" w:rsidRPr="00EF7947">
        <w:t xml:space="preserve"> tenga</w:t>
      </w:r>
      <w:r w:rsidR="00CC1D9B" w:rsidRPr="00EF7947">
        <w:t>:</w:t>
      </w:r>
    </w:p>
    <w:p w14:paraId="37D3996D" w14:textId="77777777" w:rsidR="0013268D" w:rsidRPr="00EF7947" w:rsidRDefault="0013268D" w:rsidP="00720C90"/>
    <w:p w14:paraId="05F437EC" w14:textId="77777777" w:rsidR="003A0D8C" w:rsidRPr="00EF7947" w:rsidRDefault="003A0D8C" w:rsidP="00AC7D27"/>
    <w:p w14:paraId="17F07A38" w14:textId="6DE85AE7" w:rsidR="00AC7D27" w:rsidRPr="00EF7947" w:rsidRDefault="00D14C6F" w:rsidP="00AC7D27">
      <w:r w:rsidRPr="00EF7947">
        <w:rPr>
          <w:noProof/>
        </w:rPr>
        <w:drawing>
          <wp:inline distT="0" distB="0" distL="0" distR="0" wp14:anchorId="1D298B59" wp14:editId="585FCA7F">
            <wp:extent cx="5612130" cy="1727200"/>
            <wp:effectExtent l="0" t="0" r="7620" b="6350"/>
            <wp:docPr id="13129990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99004" name="Imagen 1" descr="Interfaz de usuario gráfica, Texto, Aplicación, Correo electrónico&#10;&#10;Descripción generada automáticamente"/>
                    <pic:cNvPicPr/>
                  </pic:nvPicPr>
                  <pic:blipFill rotWithShape="1">
                    <a:blip r:embed="rId24"/>
                    <a:srcRect b="21182"/>
                    <a:stretch/>
                  </pic:blipFill>
                  <pic:spPr bwMode="auto">
                    <a:xfrm>
                      <a:off x="0" y="0"/>
                      <a:ext cx="5612130" cy="1727200"/>
                    </a:xfrm>
                    <a:prstGeom prst="rect">
                      <a:avLst/>
                    </a:prstGeom>
                    <a:ln>
                      <a:noFill/>
                    </a:ln>
                    <a:extLst>
                      <a:ext uri="{53640926-AAD7-44D8-BBD7-CCE9431645EC}">
                        <a14:shadowObscured xmlns:a14="http://schemas.microsoft.com/office/drawing/2010/main"/>
                      </a:ext>
                    </a:extLst>
                  </pic:spPr>
                </pic:pic>
              </a:graphicData>
            </a:graphic>
          </wp:inline>
        </w:drawing>
      </w:r>
    </w:p>
    <w:p w14:paraId="004D4245" w14:textId="77777777" w:rsidR="00764BED" w:rsidRPr="00EF7947" w:rsidRDefault="00764BED" w:rsidP="00AC7D27"/>
    <w:p w14:paraId="1373E518" w14:textId="441707B4" w:rsidR="00FA0D96" w:rsidRPr="00EF7947" w:rsidRDefault="00867BDA" w:rsidP="00CA44B1">
      <w:pPr>
        <w:pStyle w:val="Prrafodelista"/>
        <w:numPr>
          <w:ilvl w:val="0"/>
          <w:numId w:val="4"/>
        </w:numPr>
        <w:ind w:left="426"/>
      </w:pPr>
      <w:r w:rsidRPr="00EF7947">
        <w:t>Los proveedores</w:t>
      </w:r>
      <w:r w:rsidR="00323BB0" w:rsidRPr="00EF7947">
        <w:t>,</w:t>
      </w:r>
      <w:r w:rsidRPr="00EF7947">
        <w:t xml:space="preserve"> </w:t>
      </w:r>
      <w:r w:rsidR="000930EC" w:rsidRPr="00EF7947">
        <w:t xml:space="preserve">se </w:t>
      </w:r>
      <w:r w:rsidR="00F2700F" w:rsidRPr="00EF7947">
        <w:t xml:space="preserve">deben </w:t>
      </w:r>
      <w:r w:rsidR="000930EC" w:rsidRPr="00EF7947">
        <w:t>crea</w:t>
      </w:r>
      <w:r w:rsidR="00F2700F" w:rsidRPr="00EF7947">
        <w:t>r</w:t>
      </w:r>
      <w:r w:rsidR="000930EC" w:rsidRPr="00EF7947">
        <w:t xml:space="preserve"> de forma manual</w:t>
      </w:r>
      <w:r w:rsidR="00DC6D3C" w:rsidRPr="00EF7947">
        <w:t xml:space="preserve"> </w:t>
      </w:r>
      <w:r w:rsidR="00F2700F" w:rsidRPr="00EF7947">
        <w:t>desde la pestaña</w:t>
      </w:r>
      <w:r w:rsidR="000A0D07" w:rsidRPr="00EF7947">
        <w:t xml:space="preserve"> </w:t>
      </w:r>
      <w:r w:rsidR="005704E4" w:rsidRPr="00EF7947">
        <w:rPr>
          <w:b/>
          <w:bCs/>
        </w:rPr>
        <w:t>Proveedor</w:t>
      </w:r>
      <w:r w:rsidR="004A09D0" w:rsidRPr="00EF7947">
        <w:t xml:space="preserve"> donde se </w:t>
      </w:r>
      <w:r w:rsidR="00575F8A" w:rsidRPr="00EF7947">
        <w:t>deberá</w:t>
      </w:r>
      <w:r w:rsidR="006F020B" w:rsidRPr="00EF7947">
        <w:t xml:space="preserve"> </w:t>
      </w:r>
      <w:r w:rsidR="00E10075" w:rsidRPr="00EF7947">
        <w:t>ingresar solo el nombre del proveedor</w:t>
      </w:r>
      <w:r w:rsidR="00162E6D" w:rsidRPr="00EF7947">
        <w:t>:</w:t>
      </w:r>
    </w:p>
    <w:p w14:paraId="6128A823" w14:textId="77777777" w:rsidR="00764BED" w:rsidRPr="00EF7947" w:rsidRDefault="00764BED" w:rsidP="00764BED">
      <w:pPr>
        <w:pStyle w:val="Prrafodelista"/>
        <w:ind w:left="426"/>
      </w:pPr>
    </w:p>
    <w:p w14:paraId="677674D2" w14:textId="77777777" w:rsidR="003A0D8C" w:rsidRPr="00EF7947" w:rsidRDefault="003A0D8C" w:rsidP="00720C90"/>
    <w:p w14:paraId="573DDE41" w14:textId="619C231B" w:rsidR="003A0D8C" w:rsidRPr="00EF7947" w:rsidRDefault="00EE260D" w:rsidP="00720C90">
      <w:r w:rsidRPr="00EF7947">
        <w:rPr>
          <w:noProof/>
        </w:rPr>
        <w:drawing>
          <wp:inline distT="0" distB="0" distL="0" distR="0" wp14:anchorId="3CE12DEE" wp14:editId="2117BD88">
            <wp:extent cx="5612130" cy="1308100"/>
            <wp:effectExtent l="0" t="0" r="7620" b="6350"/>
            <wp:docPr id="13934086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08610" name="Imagen 1" descr="Interfaz de usuario gráfica, Texto, Aplicación, Correo electrónico&#10;&#10;Descripción generada automáticamente"/>
                    <pic:cNvPicPr/>
                  </pic:nvPicPr>
                  <pic:blipFill rotWithShape="1">
                    <a:blip r:embed="rId25"/>
                    <a:srcRect b="30406"/>
                    <a:stretch/>
                  </pic:blipFill>
                  <pic:spPr bwMode="auto">
                    <a:xfrm>
                      <a:off x="0" y="0"/>
                      <a:ext cx="5612130" cy="1308100"/>
                    </a:xfrm>
                    <a:prstGeom prst="rect">
                      <a:avLst/>
                    </a:prstGeom>
                    <a:ln>
                      <a:noFill/>
                    </a:ln>
                    <a:extLst>
                      <a:ext uri="{53640926-AAD7-44D8-BBD7-CCE9431645EC}">
                        <a14:shadowObscured xmlns:a14="http://schemas.microsoft.com/office/drawing/2010/main"/>
                      </a:ext>
                    </a:extLst>
                  </pic:spPr>
                </pic:pic>
              </a:graphicData>
            </a:graphic>
          </wp:inline>
        </w:drawing>
      </w:r>
    </w:p>
    <w:p w14:paraId="7AB1C7C3" w14:textId="77777777" w:rsidR="00A45781" w:rsidRPr="00EF7947" w:rsidRDefault="00A45781" w:rsidP="00720C90"/>
    <w:p w14:paraId="2095215D" w14:textId="77777777" w:rsidR="0053578B" w:rsidRPr="00EF7947" w:rsidRDefault="0053578B" w:rsidP="00720C90"/>
    <w:p w14:paraId="30FDAABE" w14:textId="77777777" w:rsidR="0053578B" w:rsidRPr="00EF7947" w:rsidRDefault="00C0565F" w:rsidP="0016439C">
      <w:pPr>
        <w:ind w:left="426"/>
      </w:pPr>
      <w:r w:rsidRPr="00EF7947">
        <w:t xml:space="preserve">Stocky tiene una característica el cual consiste en </w:t>
      </w:r>
      <w:r w:rsidR="00606AAF" w:rsidRPr="00EF7947">
        <w:t>sincronizar los productos de los vendedores</w:t>
      </w:r>
      <w:r w:rsidR="00617B83" w:rsidRPr="00EF7947">
        <w:t xml:space="preserve"> a los proveedores</w:t>
      </w:r>
      <w:r w:rsidR="002B3B8B" w:rsidRPr="00EF7947">
        <w:t xml:space="preserve"> (recomendado por los creadores de Stocky),</w:t>
      </w:r>
      <w:r w:rsidR="00617B83" w:rsidRPr="00EF7947">
        <w:t xml:space="preserve"> se puede establecer mediante la configuración del proveedor</w:t>
      </w:r>
      <w:r w:rsidR="00C521D3" w:rsidRPr="00EF7947">
        <w:t>:</w:t>
      </w:r>
    </w:p>
    <w:p w14:paraId="2AB9659F" w14:textId="77777777" w:rsidR="0053578B" w:rsidRPr="00EF7947" w:rsidRDefault="0053578B" w:rsidP="0016439C">
      <w:pPr>
        <w:ind w:left="426"/>
      </w:pPr>
    </w:p>
    <w:p w14:paraId="2AE4FE0E" w14:textId="2DF3346E" w:rsidR="0053578B" w:rsidRPr="00EF7947" w:rsidRDefault="0053578B" w:rsidP="0016439C">
      <w:pPr>
        <w:ind w:left="426"/>
        <w:rPr>
          <w:b/>
          <w:bCs/>
        </w:rPr>
      </w:pPr>
      <w:r w:rsidRPr="00EF7947">
        <w:rPr>
          <w:noProof/>
        </w:rPr>
        <w:lastRenderedPageBreak/>
        <w:drawing>
          <wp:inline distT="0" distB="0" distL="0" distR="0" wp14:anchorId="662F3587" wp14:editId="2EB06FFD">
            <wp:extent cx="5612130" cy="1695450"/>
            <wp:effectExtent l="0" t="0" r="7620" b="0"/>
            <wp:docPr id="13494917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91796" name="Imagen 1" descr="Interfaz de usuario gráfica, Texto, Aplicación, Correo electrónico&#10;&#10;Descripción generada automáticamente"/>
                    <pic:cNvPicPr/>
                  </pic:nvPicPr>
                  <pic:blipFill rotWithShape="1">
                    <a:blip r:embed="rId26"/>
                    <a:srcRect t="1838" b="16386"/>
                    <a:stretch/>
                  </pic:blipFill>
                  <pic:spPr bwMode="auto">
                    <a:xfrm>
                      <a:off x="0" y="0"/>
                      <a:ext cx="5612130" cy="1695450"/>
                    </a:xfrm>
                    <a:prstGeom prst="rect">
                      <a:avLst/>
                    </a:prstGeom>
                    <a:ln>
                      <a:noFill/>
                    </a:ln>
                    <a:extLst>
                      <a:ext uri="{53640926-AAD7-44D8-BBD7-CCE9431645EC}">
                        <a14:shadowObscured xmlns:a14="http://schemas.microsoft.com/office/drawing/2010/main"/>
                      </a:ext>
                    </a:extLst>
                  </pic:spPr>
                </pic:pic>
              </a:graphicData>
            </a:graphic>
          </wp:inline>
        </w:drawing>
      </w:r>
    </w:p>
    <w:p w14:paraId="13A9EC5C" w14:textId="77777777" w:rsidR="0053578B" w:rsidRPr="00EF7947" w:rsidRDefault="0053578B" w:rsidP="0016439C">
      <w:pPr>
        <w:ind w:left="426"/>
      </w:pPr>
    </w:p>
    <w:p w14:paraId="4B563B6E" w14:textId="78C75F8F" w:rsidR="00E148CB" w:rsidRPr="00EF7947" w:rsidRDefault="00C521D3" w:rsidP="0016439C">
      <w:pPr>
        <w:ind w:left="426"/>
      </w:pPr>
      <w:r w:rsidRPr="00EF7947">
        <w:rPr>
          <w:noProof/>
        </w:rPr>
        <w:drawing>
          <wp:inline distT="0" distB="0" distL="0" distR="0" wp14:anchorId="2F5F9DE9" wp14:editId="69EB090E">
            <wp:extent cx="5612130" cy="3371850"/>
            <wp:effectExtent l="0" t="0" r="7620" b="0"/>
            <wp:docPr id="6033333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33391" name="Imagen 1" descr="Interfaz de usuario gráfica, Texto, Aplicación, Correo electrónico&#10;&#10;Descripción generada automáticamente"/>
                    <pic:cNvPicPr/>
                  </pic:nvPicPr>
                  <pic:blipFill rotWithShape="1">
                    <a:blip r:embed="rId27"/>
                    <a:srcRect t="494" b="12127"/>
                    <a:stretch/>
                  </pic:blipFill>
                  <pic:spPr bwMode="auto">
                    <a:xfrm>
                      <a:off x="0" y="0"/>
                      <a:ext cx="5612130" cy="3371850"/>
                    </a:xfrm>
                    <a:prstGeom prst="rect">
                      <a:avLst/>
                    </a:prstGeom>
                    <a:ln>
                      <a:noFill/>
                    </a:ln>
                    <a:extLst>
                      <a:ext uri="{53640926-AAD7-44D8-BBD7-CCE9431645EC}">
                        <a14:shadowObscured xmlns:a14="http://schemas.microsoft.com/office/drawing/2010/main"/>
                      </a:ext>
                    </a:extLst>
                  </pic:spPr>
                </pic:pic>
              </a:graphicData>
            </a:graphic>
          </wp:inline>
        </w:drawing>
      </w:r>
    </w:p>
    <w:p w14:paraId="324865F2" w14:textId="77777777" w:rsidR="0016439C" w:rsidRPr="00EF7947" w:rsidRDefault="0016439C" w:rsidP="0016439C">
      <w:pPr>
        <w:ind w:left="426"/>
      </w:pPr>
    </w:p>
    <w:p w14:paraId="77E7CB3F" w14:textId="0FAF4F69" w:rsidR="0053578B" w:rsidRPr="00EF7947" w:rsidRDefault="00F27FA6" w:rsidP="00720C90">
      <w:pPr>
        <w:pStyle w:val="Prrafodelista"/>
        <w:numPr>
          <w:ilvl w:val="0"/>
          <w:numId w:val="4"/>
        </w:numPr>
        <w:ind w:left="426"/>
      </w:pPr>
      <w:r w:rsidRPr="00EF7947">
        <w:t>Las localizaciones de las tiendas se sincronizan automáticamente desde Shopify</w:t>
      </w:r>
      <w:r w:rsidR="00E604E3" w:rsidRPr="00EF7947">
        <w:t xml:space="preserve"> por cada punto de venta que se haya creado en configuración</w:t>
      </w:r>
      <w:r w:rsidR="00DC143F" w:rsidRPr="00EF7947">
        <w:t xml:space="preserve"> </w:t>
      </w:r>
      <w:r w:rsidR="00C046CB" w:rsidRPr="00EF7947">
        <w:t>de</w:t>
      </w:r>
      <w:r w:rsidR="00DC143F" w:rsidRPr="00EF7947">
        <w:t xml:space="preserve"> Shopify POS</w:t>
      </w:r>
      <w:r w:rsidR="00E604E3" w:rsidRPr="00EF7947">
        <w:t>:</w:t>
      </w:r>
    </w:p>
    <w:p w14:paraId="4F3FFC33" w14:textId="036337EF" w:rsidR="00A70EA8" w:rsidRPr="00EF7947" w:rsidRDefault="00E604E3" w:rsidP="0053578B">
      <w:r w:rsidRPr="00EF7947">
        <w:rPr>
          <w:noProof/>
        </w:rPr>
        <w:drawing>
          <wp:inline distT="0" distB="0" distL="0" distR="0" wp14:anchorId="08B6FFD3" wp14:editId="2F3CC66D">
            <wp:extent cx="5612130" cy="1619250"/>
            <wp:effectExtent l="0" t="0" r="7620" b="0"/>
            <wp:docPr id="10807728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72821" name="Imagen 1" descr="Interfaz de usuario gráfica, Texto, Aplicación, Correo electrónico&#10;&#10;Descripción generada automáticamente"/>
                    <pic:cNvPicPr/>
                  </pic:nvPicPr>
                  <pic:blipFill rotWithShape="1">
                    <a:blip r:embed="rId28"/>
                    <a:srcRect b="26661"/>
                    <a:stretch/>
                  </pic:blipFill>
                  <pic:spPr bwMode="auto">
                    <a:xfrm>
                      <a:off x="0" y="0"/>
                      <a:ext cx="5612130" cy="1619250"/>
                    </a:xfrm>
                    <a:prstGeom prst="rect">
                      <a:avLst/>
                    </a:prstGeom>
                    <a:ln>
                      <a:noFill/>
                    </a:ln>
                    <a:extLst>
                      <a:ext uri="{53640926-AAD7-44D8-BBD7-CCE9431645EC}">
                        <a14:shadowObscured xmlns:a14="http://schemas.microsoft.com/office/drawing/2010/main"/>
                      </a:ext>
                    </a:extLst>
                  </pic:spPr>
                </pic:pic>
              </a:graphicData>
            </a:graphic>
          </wp:inline>
        </w:drawing>
      </w:r>
    </w:p>
    <w:p w14:paraId="17EF7DA6" w14:textId="1AFE66BB" w:rsidR="00D332E8" w:rsidRPr="00EF7947" w:rsidRDefault="00B21B07" w:rsidP="00720C90">
      <w:pPr>
        <w:rPr>
          <w:rFonts w:asciiTheme="majorHAnsi" w:eastAsiaTheme="majorEastAsia" w:hAnsiTheme="majorHAnsi" w:cstheme="majorBidi"/>
          <w:b/>
          <w:bCs/>
        </w:rPr>
      </w:pPr>
      <w:r w:rsidRPr="00EF7947">
        <w:rPr>
          <w:rFonts w:asciiTheme="majorHAnsi" w:eastAsiaTheme="majorEastAsia" w:hAnsiTheme="majorHAnsi" w:cstheme="majorBidi"/>
          <w:b/>
          <w:bCs/>
        </w:rPr>
        <w:lastRenderedPageBreak/>
        <w:t>Creación de orden de compra en Stocky</w:t>
      </w:r>
    </w:p>
    <w:p w14:paraId="239A5F9A" w14:textId="77777777" w:rsidR="00B21B07" w:rsidRPr="00EF7947" w:rsidRDefault="00B21B07" w:rsidP="00720C90"/>
    <w:p w14:paraId="6ACDB03D" w14:textId="284B485F" w:rsidR="001B4E6A" w:rsidRPr="00EF7947" w:rsidRDefault="007A11A1" w:rsidP="00720C90">
      <w:r w:rsidRPr="00EF7947">
        <w:t>L</w:t>
      </w:r>
      <w:r w:rsidR="00503E47" w:rsidRPr="00EF7947">
        <w:t>a pestaña de</w:t>
      </w:r>
      <w:r w:rsidR="00C8166D" w:rsidRPr="00EF7947">
        <w:t xml:space="preserve"> </w:t>
      </w:r>
      <w:r w:rsidR="00C8166D" w:rsidRPr="00EF7947">
        <w:rPr>
          <w:b/>
        </w:rPr>
        <w:t>“Compra</w:t>
      </w:r>
      <w:r w:rsidR="00503E47" w:rsidRPr="00EF7947">
        <w:rPr>
          <w:b/>
        </w:rPr>
        <w:t>s</w:t>
      </w:r>
      <w:r w:rsidR="00420933" w:rsidRPr="00EF7947">
        <w:rPr>
          <w:b/>
          <w:bCs/>
        </w:rPr>
        <w:t>”</w:t>
      </w:r>
      <w:r w:rsidR="00C8166D" w:rsidRPr="00EF7947">
        <w:t xml:space="preserve"> </w:t>
      </w:r>
      <w:r w:rsidRPr="00EF7947">
        <w:t xml:space="preserve">es una </w:t>
      </w:r>
      <w:r w:rsidR="003F0F54" w:rsidRPr="00EF7947">
        <w:t xml:space="preserve">interfaz </w:t>
      </w:r>
      <w:r w:rsidR="000044A4" w:rsidRPr="00EF7947">
        <w:t xml:space="preserve">que muestra un listado de las compras que </w:t>
      </w:r>
      <w:r w:rsidR="00912876" w:rsidRPr="00EF7947">
        <w:t xml:space="preserve">están en gestión </w:t>
      </w:r>
      <w:r w:rsidR="002E6EB8" w:rsidRPr="00EF7947">
        <w:t xml:space="preserve">actualmente, </w:t>
      </w:r>
      <w:r w:rsidR="00054646" w:rsidRPr="00EF7947">
        <w:t xml:space="preserve">permitiendo a </w:t>
      </w:r>
      <w:r w:rsidR="00732152" w:rsidRPr="00EF7947">
        <w:t>los administradores visualizar</w:t>
      </w:r>
      <w:r w:rsidR="00F805CF" w:rsidRPr="00EF7947">
        <w:t xml:space="preserve"> información básica</w:t>
      </w:r>
      <w:r w:rsidR="00E371BE" w:rsidRPr="00EF7947">
        <w:t xml:space="preserve"> cómo</w:t>
      </w:r>
      <w:r w:rsidR="00732152" w:rsidRPr="00EF7947">
        <w:t xml:space="preserve"> </w:t>
      </w:r>
      <w:r w:rsidR="00545764" w:rsidRPr="00EF7947">
        <w:t xml:space="preserve">el estado de estas </w:t>
      </w:r>
      <w:r w:rsidR="00727002" w:rsidRPr="00EF7947">
        <w:t>órdenes</w:t>
      </w:r>
      <w:r w:rsidR="00CF2BD8" w:rsidRPr="00EF7947">
        <w:t xml:space="preserve">, </w:t>
      </w:r>
      <w:r w:rsidR="008B5F3F" w:rsidRPr="00EF7947">
        <w:t xml:space="preserve">la localización, </w:t>
      </w:r>
      <w:r w:rsidR="00CF2BD8" w:rsidRPr="00EF7947">
        <w:t xml:space="preserve">lo que se ha </w:t>
      </w:r>
      <w:r w:rsidR="00361B06" w:rsidRPr="00EF7947">
        <w:t>recibido</w:t>
      </w:r>
      <w:r w:rsidR="00B31A12" w:rsidRPr="00EF7947">
        <w:t>, lo pendiente</w:t>
      </w:r>
      <w:r w:rsidR="008B5F3F" w:rsidRPr="00EF7947">
        <w:t xml:space="preserve"> por recibir</w:t>
      </w:r>
      <w:r w:rsidR="00B31A12" w:rsidRPr="00EF7947">
        <w:t xml:space="preserve"> </w:t>
      </w:r>
      <w:r w:rsidR="00545764" w:rsidRPr="00EF7947">
        <w:t>y</w:t>
      </w:r>
      <w:r w:rsidR="002D3B7E" w:rsidRPr="00EF7947">
        <w:t xml:space="preserve"> permitir</w:t>
      </w:r>
      <w:r w:rsidR="00545764" w:rsidRPr="00EF7947">
        <w:t xml:space="preserve"> </w:t>
      </w:r>
      <w:r w:rsidR="00A9222A" w:rsidRPr="00EF7947">
        <w:t>modificar</w:t>
      </w:r>
      <w:r w:rsidR="00655F38" w:rsidRPr="00EF7947">
        <w:t xml:space="preserve"> directamente</w:t>
      </w:r>
      <w:r w:rsidR="00727002" w:rsidRPr="00EF7947">
        <w:t>:</w:t>
      </w:r>
    </w:p>
    <w:p w14:paraId="6373AAFA" w14:textId="77777777" w:rsidR="00727002" w:rsidRPr="00EF7947" w:rsidRDefault="00727002" w:rsidP="00720C90"/>
    <w:p w14:paraId="102F34AB" w14:textId="7E044B99" w:rsidR="00727002" w:rsidRPr="00EF7947" w:rsidRDefault="00727002" w:rsidP="00720C90">
      <w:r w:rsidRPr="00EF7947">
        <w:rPr>
          <w:noProof/>
        </w:rPr>
        <w:drawing>
          <wp:inline distT="0" distB="0" distL="0" distR="0" wp14:anchorId="05D537BA" wp14:editId="7AAA2094">
            <wp:extent cx="4415825" cy="2782469"/>
            <wp:effectExtent l="0" t="0" r="3810" b="0"/>
            <wp:docPr id="1253399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99086" name="Imagen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22352" cy="2786582"/>
                    </a:xfrm>
                    <a:prstGeom prst="rect">
                      <a:avLst/>
                    </a:prstGeom>
                  </pic:spPr>
                </pic:pic>
              </a:graphicData>
            </a:graphic>
          </wp:inline>
        </w:drawing>
      </w:r>
    </w:p>
    <w:p w14:paraId="2F149CE4" w14:textId="77777777" w:rsidR="00767BC9" w:rsidRPr="00EF7947" w:rsidRDefault="00767BC9" w:rsidP="00720C90"/>
    <w:p w14:paraId="3F404F47" w14:textId="256AA3B6" w:rsidR="0096508C" w:rsidRPr="00EF7947" w:rsidRDefault="0096508C" w:rsidP="00720C90">
      <w:r w:rsidRPr="00EF7947">
        <w:t>Mediante est</w:t>
      </w:r>
      <w:r w:rsidR="00484DF0" w:rsidRPr="00EF7947">
        <w:t xml:space="preserve">a interfaz </w:t>
      </w:r>
      <w:r w:rsidR="00565031" w:rsidRPr="00EF7947">
        <w:t xml:space="preserve">se podrá crear una nueva orden de compra, al presionar el botón </w:t>
      </w:r>
      <w:r w:rsidR="00565031" w:rsidRPr="00EF7947">
        <w:rPr>
          <w:b/>
          <w:bCs/>
        </w:rPr>
        <w:t>“Crear orden de compra”</w:t>
      </w:r>
      <w:r w:rsidR="00565031" w:rsidRPr="00EF7947">
        <w:t xml:space="preserve"> </w:t>
      </w:r>
      <w:r w:rsidR="0012574D" w:rsidRPr="00EF7947">
        <w:t xml:space="preserve">el cual despliega </w:t>
      </w:r>
      <w:r w:rsidR="00707F94" w:rsidRPr="00EF7947">
        <w:t xml:space="preserve">un formulario </w:t>
      </w:r>
      <w:r w:rsidR="00683E57" w:rsidRPr="00EF7947">
        <w:t xml:space="preserve">que solicita los requerimientos </w:t>
      </w:r>
      <w:r w:rsidR="00936348" w:rsidRPr="00EF7947">
        <w:t xml:space="preserve">que han sido mencionados </w:t>
      </w:r>
      <w:r w:rsidR="00C764D1" w:rsidRPr="00EF7947">
        <w:t>en el punto anterior</w:t>
      </w:r>
      <w:r w:rsidR="00AC0BCB" w:rsidRPr="00EF7947">
        <w:t xml:space="preserve">, “vendedores/proveedores” y la </w:t>
      </w:r>
      <w:r w:rsidR="00B35450" w:rsidRPr="00EF7947">
        <w:t>localización del punto de venta al cual se le envía la orden de compra</w:t>
      </w:r>
      <w:r w:rsidR="00AC0BCB" w:rsidRPr="00EF7947">
        <w:t>:</w:t>
      </w:r>
    </w:p>
    <w:p w14:paraId="59FB2598" w14:textId="77777777" w:rsidR="00B35450" w:rsidRPr="00EF7947" w:rsidRDefault="00B35450" w:rsidP="00720C90"/>
    <w:p w14:paraId="6B5F2704" w14:textId="0042526C" w:rsidR="00B35450" w:rsidRPr="00EF7947" w:rsidRDefault="00B35450" w:rsidP="00720C90">
      <w:r w:rsidRPr="00EF7947">
        <w:rPr>
          <w:noProof/>
        </w:rPr>
        <w:drawing>
          <wp:inline distT="0" distB="0" distL="0" distR="0" wp14:anchorId="0B60A05A" wp14:editId="58E23F7A">
            <wp:extent cx="4453610" cy="2193800"/>
            <wp:effectExtent l="0" t="0" r="4445" b="0"/>
            <wp:docPr id="77406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6963" name="Imagen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3610" cy="2193800"/>
                    </a:xfrm>
                    <a:prstGeom prst="rect">
                      <a:avLst/>
                    </a:prstGeom>
                  </pic:spPr>
                </pic:pic>
              </a:graphicData>
            </a:graphic>
          </wp:inline>
        </w:drawing>
      </w:r>
    </w:p>
    <w:p w14:paraId="7AA3C221" w14:textId="597F0BE3" w:rsidR="00D50051" w:rsidRPr="00EF7947" w:rsidRDefault="00D50051" w:rsidP="000A2BE0">
      <w:pPr>
        <w:jc w:val="center"/>
      </w:pPr>
    </w:p>
    <w:p w14:paraId="7B9B472F" w14:textId="181676ED" w:rsidR="00DC3207" w:rsidRPr="00EF7947" w:rsidRDefault="00840F93" w:rsidP="005504BD">
      <w:r w:rsidRPr="00EF7947">
        <w:lastRenderedPageBreak/>
        <w:t xml:space="preserve">Después </w:t>
      </w:r>
      <w:r w:rsidR="009823E1" w:rsidRPr="00EF7947">
        <w:t xml:space="preserve">Stocky genera un número de orden de compra </w:t>
      </w:r>
      <w:r w:rsidR="00B36658" w:rsidRPr="00EF7947">
        <w:t xml:space="preserve">y </w:t>
      </w:r>
      <w:r w:rsidR="000B2A64" w:rsidRPr="00EF7947">
        <w:t>redirige al</w:t>
      </w:r>
      <w:r w:rsidR="00B21A57" w:rsidRPr="00EF7947">
        <w:t xml:space="preserve"> formulario </w:t>
      </w:r>
      <w:r w:rsidR="000B2A64" w:rsidRPr="00EF7947">
        <w:t xml:space="preserve">principal para </w:t>
      </w:r>
      <w:r w:rsidR="00FC6F1D" w:rsidRPr="00EF7947">
        <w:t xml:space="preserve">ingresar los datos </w:t>
      </w:r>
      <w:r w:rsidR="009A372C" w:rsidRPr="00EF7947">
        <w:t xml:space="preserve">requeridos </w:t>
      </w:r>
      <w:r w:rsidR="00594DA9" w:rsidRPr="00EF7947">
        <w:t>de la compra</w:t>
      </w:r>
      <w:r w:rsidR="00340A4C" w:rsidRPr="00EF7947">
        <w:t>:</w:t>
      </w:r>
    </w:p>
    <w:p w14:paraId="3931AF3D" w14:textId="77777777" w:rsidR="004619FA" w:rsidRPr="00EF7947" w:rsidRDefault="004619FA" w:rsidP="005504BD"/>
    <w:p w14:paraId="598F65BA" w14:textId="6794444A" w:rsidR="004619FA" w:rsidRPr="00EF7947" w:rsidRDefault="004619FA" w:rsidP="005504BD">
      <w:pPr>
        <w:rPr>
          <w:b/>
          <w:bCs/>
        </w:rPr>
      </w:pPr>
      <w:r w:rsidRPr="00EF7947">
        <w:rPr>
          <w:noProof/>
        </w:rPr>
        <w:drawing>
          <wp:inline distT="0" distB="0" distL="0" distR="0" wp14:anchorId="3E0CB462" wp14:editId="605B5FA5">
            <wp:extent cx="5612130" cy="3952240"/>
            <wp:effectExtent l="0" t="0" r="7620" b="0"/>
            <wp:docPr id="1448863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63622" name=""/>
                    <pic:cNvPicPr/>
                  </pic:nvPicPr>
                  <pic:blipFill>
                    <a:blip r:embed="rId31"/>
                    <a:stretch>
                      <a:fillRect/>
                    </a:stretch>
                  </pic:blipFill>
                  <pic:spPr>
                    <a:xfrm>
                      <a:off x="0" y="0"/>
                      <a:ext cx="5612130" cy="3952240"/>
                    </a:xfrm>
                    <a:prstGeom prst="rect">
                      <a:avLst/>
                    </a:prstGeom>
                  </pic:spPr>
                </pic:pic>
              </a:graphicData>
            </a:graphic>
          </wp:inline>
        </w:drawing>
      </w:r>
    </w:p>
    <w:p w14:paraId="0C8625AC" w14:textId="77777777" w:rsidR="004619FA" w:rsidRPr="00EF7947" w:rsidRDefault="004619FA" w:rsidP="005504BD">
      <w:pPr>
        <w:rPr>
          <w:b/>
          <w:bCs/>
        </w:rPr>
      </w:pPr>
    </w:p>
    <w:p w14:paraId="67D7735C" w14:textId="52101BAB" w:rsidR="00CF7398" w:rsidRPr="00EF7947" w:rsidRDefault="004619FA" w:rsidP="00364DA7">
      <w:pPr>
        <w:widowControl/>
        <w:spacing w:after="200" w:line="276" w:lineRule="auto"/>
        <w:rPr>
          <w:b/>
          <w:bCs/>
        </w:rPr>
      </w:pPr>
      <w:r w:rsidRPr="00EF7947">
        <w:t xml:space="preserve">A </w:t>
      </w:r>
      <w:r w:rsidR="00CF7398" w:rsidRPr="00EF7947">
        <w:t>continuación,</w:t>
      </w:r>
      <w:r w:rsidRPr="00EF7947">
        <w:t xml:space="preserve"> se detallan los campos </w:t>
      </w:r>
      <w:r w:rsidR="00CF7398" w:rsidRPr="00EF7947">
        <w:t>a ingresar:</w:t>
      </w:r>
    </w:p>
    <w:p w14:paraId="7F5089E9" w14:textId="4C9CD87E" w:rsidR="00C242BD" w:rsidRPr="00EF7947" w:rsidRDefault="00414CBE" w:rsidP="005504BD">
      <w:r w:rsidRPr="00EF7947">
        <w:t xml:space="preserve">El formulario </w:t>
      </w:r>
      <w:r w:rsidR="00B12C86" w:rsidRPr="00EF7947">
        <w:t>conti</w:t>
      </w:r>
      <w:r w:rsidR="006D626B" w:rsidRPr="00EF7947">
        <w:t>e</w:t>
      </w:r>
      <w:r w:rsidR="00B12C86" w:rsidRPr="00EF7947">
        <w:t xml:space="preserve">ne la facilidad de buscar </w:t>
      </w:r>
      <w:r w:rsidR="00A273B6" w:rsidRPr="00EF7947">
        <w:t xml:space="preserve">y filtrar </w:t>
      </w:r>
      <w:r w:rsidR="00B12C86" w:rsidRPr="00EF7947">
        <w:t xml:space="preserve">los productos </w:t>
      </w:r>
      <w:r w:rsidR="005623F1" w:rsidRPr="00EF7947">
        <w:t xml:space="preserve">que se </w:t>
      </w:r>
      <w:r w:rsidR="00870622" w:rsidRPr="00EF7947">
        <w:t>van a registrar en la orden</w:t>
      </w:r>
      <w:r w:rsidR="00625ED7" w:rsidRPr="00EF7947">
        <w:t xml:space="preserve"> y al seleccionar</w:t>
      </w:r>
      <w:r w:rsidR="002977F4" w:rsidRPr="00EF7947">
        <w:t xml:space="preserve"> el SKU se sincroniza el </w:t>
      </w:r>
      <w:r w:rsidR="0015187F" w:rsidRPr="00EF7947">
        <w:t>costo</w:t>
      </w:r>
      <w:r w:rsidR="005B7102" w:rsidRPr="00EF7947">
        <w:t xml:space="preserve">, se muestra a detalle el costo total y </w:t>
      </w:r>
      <w:r w:rsidR="00ED5621" w:rsidRPr="00EF7947">
        <w:t xml:space="preserve">el stock disponible, </w:t>
      </w:r>
      <w:r w:rsidR="006246D2" w:rsidRPr="00EF7947">
        <w:t>por lo tanto, se ingresa los datos de los siguientes campos:</w:t>
      </w:r>
    </w:p>
    <w:p w14:paraId="16FCA8AE" w14:textId="77777777" w:rsidR="006246D2" w:rsidRPr="00EF7947" w:rsidRDefault="006246D2" w:rsidP="005504BD"/>
    <w:p w14:paraId="07710FAD" w14:textId="1765872D" w:rsidR="00191430" w:rsidRPr="00EF7947" w:rsidRDefault="000844AE" w:rsidP="00CA44B1">
      <w:pPr>
        <w:pStyle w:val="Prrafodelista"/>
        <w:numPr>
          <w:ilvl w:val="0"/>
          <w:numId w:val="4"/>
        </w:numPr>
        <w:rPr>
          <w:b/>
          <w:bCs/>
        </w:rPr>
      </w:pPr>
      <w:r w:rsidRPr="00EF7947">
        <w:rPr>
          <w:b/>
          <w:bCs/>
        </w:rPr>
        <w:t xml:space="preserve">SKU </w:t>
      </w:r>
      <w:r w:rsidR="008D42F1" w:rsidRPr="00EF7947">
        <w:rPr>
          <w:b/>
          <w:bCs/>
        </w:rPr>
        <w:t xml:space="preserve">Producto: </w:t>
      </w:r>
      <w:r w:rsidR="00A77209" w:rsidRPr="00EF7947">
        <w:t>Código de la variante del producto.</w:t>
      </w:r>
    </w:p>
    <w:p w14:paraId="6463CE48" w14:textId="0136AC75" w:rsidR="00A77209" w:rsidRPr="00EF7947" w:rsidRDefault="00F26A4B" w:rsidP="00CA44B1">
      <w:pPr>
        <w:pStyle w:val="Prrafodelista"/>
        <w:numPr>
          <w:ilvl w:val="0"/>
          <w:numId w:val="4"/>
        </w:numPr>
        <w:rPr>
          <w:b/>
          <w:bCs/>
        </w:rPr>
      </w:pPr>
      <w:r w:rsidRPr="00EF7947">
        <w:rPr>
          <w:b/>
          <w:bCs/>
        </w:rPr>
        <w:t xml:space="preserve">Costo (Base): </w:t>
      </w:r>
      <w:r w:rsidR="004C3AFD" w:rsidRPr="00EF7947">
        <w:t>Costo del producto</w:t>
      </w:r>
      <w:r w:rsidR="00C80555" w:rsidRPr="00EF7947">
        <w:t xml:space="preserve">, se sincroniza con los </w:t>
      </w:r>
      <w:r w:rsidR="00145071" w:rsidRPr="00EF7947">
        <w:t>costos,</w:t>
      </w:r>
      <w:r w:rsidR="00AC3B2B" w:rsidRPr="00EF7947">
        <w:t xml:space="preserve"> pero</w:t>
      </w:r>
      <w:r w:rsidR="004C3AFD" w:rsidRPr="00EF7947">
        <w:t xml:space="preserve"> se puede actualizar.</w:t>
      </w:r>
    </w:p>
    <w:p w14:paraId="3B255826" w14:textId="33F4FF94" w:rsidR="00041714" w:rsidRPr="00EF7947" w:rsidRDefault="00C44816" w:rsidP="00CA44B1">
      <w:pPr>
        <w:pStyle w:val="Prrafodelista"/>
        <w:numPr>
          <w:ilvl w:val="0"/>
          <w:numId w:val="4"/>
        </w:numPr>
        <w:rPr>
          <w:b/>
          <w:bCs/>
        </w:rPr>
      </w:pPr>
      <w:r w:rsidRPr="00EF7947">
        <w:rPr>
          <w:b/>
          <w:bCs/>
        </w:rPr>
        <w:t xml:space="preserve">Cantidad: </w:t>
      </w:r>
      <w:r w:rsidRPr="00EF7947">
        <w:t>Cantidad del producto a ordenar.</w:t>
      </w:r>
    </w:p>
    <w:p w14:paraId="00731932" w14:textId="77777777" w:rsidR="00C83892" w:rsidRPr="00EF7947" w:rsidRDefault="00C83892" w:rsidP="00C83892">
      <w:pPr>
        <w:pStyle w:val="Prrafodelista"/>
        <w:rPr>
          <w:b/>
          <w:bCs/>
        </w:rPr>
      </w:pPr>
    </w:p>
    <w:p w14:paraId="1A170562" w14:textId="42E209B5" w:rsidR="00041714" w:rsidRPr="00EF7947" w:rsidRDefault="00A64DC8" w:rsidP="00041714">
      <w:pPr>
        <w:rPr>
          <w:b/>
          <w:bCs/>
        </w:rPr>
      </w:pPr>
      <w:r w:rsidRPr="00EF7947">
        <w:rPr>
          <w:noProof/>
        </w:rPr>
        <w:drawing>
          <wp:inline distT="0" distB="0" distL="0" distR="0" wp14:anchorId="75BC4EBE" wp14:editId="4F025E50">
            <wp:extent cx="5612130" cy="927547"/>
            <wp:effectExtent l="0" t="0" r="0" b="6350"/>
            <wp:docPr id="2045372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72161" name="Imagen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927547"/>
                    </a:xfrm>
                    <a:prstGeom prst="rect">
                      <a:avLst/>
                    </a:prstGeom>
                  </pic:spPr>
                </pic:pic>
              </a:graphicData>
            </a:graphic>
          </wp:inline>
        </w:drawing>
      </w:r>
    </w:p>
    <w:p w14:paraId="264B3E3A" w14:textId="77777777" w:rsidR="00C83892" w:rsidRPr="00EF7947" w:rsidRDefault="00C83892" w:rsidP="00041714">
      <w:pPr>
        <w:rPr>
          <w:b/>
          <w:bCs/>
        </w:rPr>
      </w:pPr>
    </w:p>
    <w:p w14:paraId="060D5B34" w14:textId="022A321C" w:rsidR="00145071" w:rsidRPr="00EF7947" w:rsidRDefault="008A69F1" w:rsidP="00CA44B1">
      <w:pPr>
        <w:pStyle w:val="Prrafodelista"/>
        <w:numPr>
          <w:ilvl w:val="0"/>
          <w:numId w:val="4"/>
        </w:numPr>
        <w:rPr>
          <w:b/>
          <w:bCs/>
        </w:rPr>
      </w:pPr>
      <w:r w:rsidRPr="00EF7947">
        <w:rPr>
          <w:b/>
          <w:bCs/>
        </w:rPr>
        <w:t xml:space="preserve">Monto Pagado: </w:t>
      </w:r>
      <w:r w:rsidR="007E73B4" w:rsidRPr="00EF7947">
        <w:t>Cantidad de</w:t>
      </w:r>
      <w:r w:rsidR="00367C50" w:rsidRPr="00EF7947">
        <w:t xml:space="preserve"> dinero</w:t>
      </w:r>
      <w:r w:rsidR="00DE3DE8" w:rsidRPr="00EF7947">
        <w:t xml:space="preserve"> </w:t>
      </w:r>
      <w:r w:rsidR="00E12E14" w:rsidRPr="00EF7947">
        <w:t xml:space="preserve">que se ha </w:t>
      </w:r>
      <w:r w:rsidR="00DE3DE8" w:rsidRPr="00EF7947">
        <w:t>pag</w:t>
      </w:r>
      <w:r w:rsidR="00E12E14" w:rsidRPr="00EF7947">
        <w:t>ado</w:t>
      </w:r>
      <w:r w:rsidR="00F75DB2" w:rsidRPr="00EF7947">
        <w:t>.</w:t>
      </w:r>
    </w:p>
    <w:p w14:paraId="71227FD2" w14:textId="63E75A7C" w:rsidR="00F75DB2" w:rsidRPr="00EF7947" w:rsidRDefault="00AB375D" w:rsidP="00CA44B1">
      <w:pPr>
        <w:pStyle w:val="Prrafodelista"/>
        <w:numPr>
          <w:ilvl w:val="0"/>
          <w:numId w:val="4"/>
        </w:numPr>
        <w:rPr>
          <w:b/>
          <w:bCs/>
        </w:rPr>
      </w:pPr>
      <w:r w:rsidRPr="00EF7947">
        <w:rPr>
          <w:b/>
          <w:bCs/>
        </w:rPr>
        <w:t xml:space="preserve">Fecha </w:t>
      </w:r>
      <w:r w:rsidR="007915CD" w:rsidRPr="00EF7947">
        <w:rPr>
          <w:b/>
          <w:bCs/>
        </w:rPr>
        <w:t xml:space="preserve">vencimiento </w:t>
      </w:r>
      <w:r w:rsidRPr="00EF7947">
        <w:rPr>
          <w:b/>
          <w:bCs/>
        </w:rPr>
        <w:t xml:space="preserve">del pago: </w:t>
      </w:r>
      <w:r w:rsidR="00C93C48" w:rsidRPr="00EF7947">
        <w:t>Fecha</w:t>
      </w:r>
      <w:r w:rsidR="00DD2C09" w:rsidRPr="00EF7947">
        <w:t xml:space="preserve"> e</w:t>
      </w:r>
      <w:r w:rsidR="00507EC7" w:rsidRPr="00EF7947">
        <w:t>l</w:t>
      </w:r>
      <w:r w:rsidR="000A7740" w:rsidRPr="00EF7947">
        <w:t xml:space="preserve"> cual se </w:t>
      </w:r>
      <w:r w:rsidR="00C16251" w:rsidRPr="00EF7947">
        <w:t>vence</w:t>
      </w:r>
      <w:r w:rsidR="000A7740" w:rsidRPr="00EF7947">
        <w:t xml:space="preserve"> el pago</w:t>
      </w:r>
      <w:r w:rsidR="00297A47" w:rsidRPr="00EF7947">
        <w:t>.</w:t>
      </w:r>
      <w:r w:rsidR="00455E42" w:rsidRPr="00EF7947">
        <w:t xml:space="preserve"> </w:t>
      </w:r>
    </w:p>
    <w:p w14:paraId="6893CC5A" w14:textId="47532375" w:rsidR="00CB775C" w:rsidRPr="00EF7947" w:rsidRDefault="00884EF6" w:rsidP="00CA44B1">
      <w:pPr>
        <w:pStyle w:val="Prrafodelista"/>
        <w:numPr>
          <w:ilvl w:val="0"/>
          <w:numId w:val="4"/>
        </w:numPr>
        <w:rPr>
          <w:b/>
          <w:bCs/>
        </w:rPr>
      </w:pPr>
      <w:r w:rsidRPr="00EF7947">
        <w:rPr>
          <w:b/>
          <w:bCs/>
        </w:rPr>
        <w:t>Pagado</w:t>
      </w:r>
      <w:r w:rsidR="00A63751" w:rsidRPr="00EF7947">
        <w:rPr>
          <w:b/>
          <w:bCs/>
        </w:rPr>
        <w:t xml:space="preserve">: </w:t>
      </w:r>
      <w:r w:rsidR="00134F22" w:rsidRPr="00EF7947">
        <w:t xml:space="preserve">Valor que indica si </w:t>
      </w:r>
      <w:r w:rsidR="00E1291B" w:rsidRPr="00EF7947">
        <w:t xml:space="preserve">se </w:t>
      </w:r>
      <w:r w:rsidR="00DD67DF" w:rsidRPr="00EF7947">
        <w:t>realizó</w:t>
      </w:r>
      <w:r w:rsidR="00E1291B" w:rsidRPr="00EF7947">
        <w:t xml:space="preserve"> el pago.</w:t>
      </w:r>
    </w:p>
    <w:p w14:paraId="0B192E14" w14:textId="75171475" w:rsidR="008D2EB8" w:rsidRPr="00EF7947" w:rsidRDefault="008D2EB8" w:rsidP="00CA44B1">
      <w:pPr>
        <w:pStyle w:val="Prrafodelista"/>
        <w:numPr>
          <w:ilvl w:val="0"/>
          <w:numId w:val="4"/>
        </w:numPr>
        <w:rPr>
          <w:b/>
          <w:bCs/>
        </w:rPr>
      </w:pPr>
      <w:r w:rsidRPr="00EF7947">
        <w:rPr>
          <w:b/>
          <w:bCs/>
        </w:rPr>
        <w:t xml:space="preserve">Fecha del pago: </w:t>
      </w:r>
      <w:r w:rsidR="00C93C48" w:rsidRPr="00EF7947">
        <w:t>Fecha</w:t>
      </w:r>
      <w:r w:rsidR="001C7B68" w:rsidRPr="00EF7947">
        <w:t xml:space="preserve"> que indica </w:t>
      </w:r>
      <w:r w:rsidR="00DD67DF" w:rsidRPr="00EF7947">
        <w:t>que se realizó el pago</w:t>
      </w:r>
      <w:r w:rsidR="002A3BAC" w:rsidRPr="00EF7947">
        <w:t>.</w:t>
      </w:r>
    </w:p>
    <w:p w14:paraId="54AFD01A" w14:textId="386E5B62" w:rsidR="00AA1DB7" w:rsidRPr="00EF7947" w:rsidRDefault="00F92875" w:rsidP="00CA44B1">
      <w:pPr>
        <w:pStyle w:val="Prrafodelista"/>
        <w:numPr>
          <w:ilvl w:val="0"/>
          <w:numId w:val="4"/>
        </w:numPr>
        <w:rPr>
          <w:b/>
          <w:bCs/>
        </w:rPr>
      </w:pPr>
      <w:r w:rsidRPr="00EF7947">
        <w:rPr>
          <w:b/>
          <w:bCs/>
        </w:rPr>
        <w:t>Ajustes:</w:t>
      </w:r>
      <w:r w:rsidR="00CA44B1" w:rsidRPr="00EF7947">
        <w:rPr>
          <w:b/>
          <w:bCs/>
        </w:rPr>
        <w:t xml:space="preserve"> </w:t>
      </w:r>
      <w:r w:rsidR="00CA44B1" w:rsidRPr="00EF7947">
        <w:t>Cargos adicionales</w:t>
      </w:r>
      <w:r w:rsidR="00B42C87" w:rsidRPr="00EF7947">
        <w:t xml:space="preserve">, </w:t>
      </w:r>
      <w:r w:rsidR="00581BCC" w:rsidRPr="00EF7947">
        <w:t>en el costo</w:t>
      </w:r>
      <w:r w:rsidR="00EB26E5" w:rsidRPr="00EF7947">
        <w:t xml:space="preserve"> total</w:t>
      </w:r>
      <w:r w:rsidR="00581BCC" w:rsidRPr="00EF7947">
        <w:t>.</w:t>
      </w:r>
    </w:p>
    <w:p w14:paraId="35CD89CB" w14:textId="370C3927" w:rsidR="00EB26E5" w:rsidRPr="00EF7947" w:rsidRDefault="00775065" w:rsidP="00CA44B1">
      <w:pPr>
        <w:pStyle w:val="Prrafodelista"/>
        <w:numPr>
          <w:ilvl w:val="0"/>
          <w:numId w:val="4"/>
        </w:numPr>
        <w:rPr>
          <w:b/>
          <w:bCs/>
        </w:rPr>
      </w:pPr>
      <w:r w:rsidRPr="00EF7947">
        <w:rPr>
          <w:b/>
          <w:bCs/>
        </w:rPr>
        <w:t>Envío</w:t>
      </w:r>
      <w:r w:rsidR="00073B03" w:rsidRPr="00EF7947">
        <w:rPr>
          <w:b/>
          <w:bCs/>
        </w:rPr>
        <w:t xml:space="preserve">: </w:t>
      </w:r>
      <w:r w:rsidR="00073B03" w:rsidRPr="00EF7947">
        <w:t>C</w:t>
      </w:r>
      <w:r w:rsidRPr="00EF7947">
        <w:t>osto del envío</w:t>
      </w:r>
      <w:r w:rsidR="00073B03" w:rsidRPr="00EF7947">
        <w:t>.</w:t>
      </w:r>
    </w:p>
    <w:p w14:paraId="5281E460" w14:textId="02D580FB" w:rsidR="00093241" w:rsidRPr="00EF7947" w:rsidRDefault="00093241" w:rsidP="00CA44B1">
      <w:pPr>
        <w:pStyle w:val="Prrafodelista"/>
        <w:numPr>
          <w:ilvl w:val="0"/>
          <w:numId w:val="4"/>
        </w:numPr>
        <w:rPr>
          <w:b/>
          <w:bCs/>
        </w:rPr>
      </w:pPr>
      <w:r w:rsidRPr="00EF7947">
        <w:rPr>
          <w:b/>
          <w:bCs/>
        </w:rPr>
        <w:t xml:space="preserve">Dirección de envío: </w:t>
      </w:r>
      <w:r w:rsidR="00456C69" w:rsidRPr="00EF7947">
        <w:t xml:space="preserve">Dirección </w:t>
      </w:r>
      <w:r w:rsidR="00AE7BC2" w:rsidRPr="00EF7947">
        <w:t>d</w:t>
      </w:r>
      <w:r w:rsidR="00FF112B" w:rsidRPr="00EF7947">
        <w:t xml:space="preserve">el </w:t>
      </w:r>
      <w:r w:rsidR="00456C69" w:rsidRPr="00EF7947">
        <w:t>envío</w:t>
      </w:r>
      <w:r w:rsidR="00BE1C8B" w:rsidRPr="00EF7947">
        <w:t>.</w:t>
      </w:r>
    </w:p>
    <w:p w14:paraId="2EBC4692" w14:textId="0BA7D13E" w:rsidR="00BE1C8B" w:rsidRPr="00EF7947" w:rsidRDefault="00821374" w:rsidP="00CA44B1">
      <w:pPr>
        <w:pStyle w:val="Prrafodelista"/>
        <w:numPr>
          <w:ilvl w:val="0"/>
          <w:numId w:val="4"/>
        </w:numPr>
        <w:rPr>
          <w:b/>
          <w:bCs/>
        </w:rPr>
      </w:pPr>
      <w:r w:rsidRPr="00EF7947">
        <w:rPr>
          <w:b/>
          <w:bCs/>
        </w:rPr>
        <w:t xml:space="preserve">Localización que recibe: </w:t>
      </w:r>
      <w:r w:rsidRPr="00EF7947">
        <w:t>Localización de la tienda.</w:t>
      </w:r>
    </w:p>
    <w:p w14:paraId="6EB2FDA0" w14:textId="7AAE0E5F" w:rsidR="000334CA" w:rsidRPr="00EF7947" w:rsidRDefault="001156AE" w:rsidP="00CA44B1">
      <w:pPr>
        <w:pStyle w:val="Prrafodelista"/>
        <w:numPr>
          <w:ilvl w:val="0"/>
          <w:numId w:val="4"/>
        </w:numPr>
        <w:rPr>
          <w:b/>
          <w:bCs/>
        </w:rPr>
      </w:pPr>
      <w:r w:rsidRPr="00EF7947">
        <w:rPr>
          <w:b/>
          <w:bCs/>
        </w:rPr>
        <w:t xml:space="preserve">Número de factura: </w:t>
      </w:r>
      <w:r w:rsidR="00411235" w:rsidRPr="00EF7947">
        <w:t xml:space="preserve">Identificador </w:t>
      </w:r>
      <w:r w:rsidR="00245A90" w:rsidRPr="00EF7947">
        <w:t xml:space="preserve">de la factura emitida </w:t>
      </w:r>
      <w:r w:rsidR="007636D6" w:rsidRPr="00EF7947">
        <w:t>del proveedor.</w:t>
      </w:r>
    </w:p>
    <w:p w14:paraId="0CF77C8B" w14:textId="02279259" w:rsidR="007636D6" w:rsidRPr="00EF7947" w:rsidRDefault="008A7F5F" w:rsidP="00CA44B1">
      <w:pPr>
        <w:pStyle w:val="Prrafodelista"/>
        <w:numPr>
          <w:ilvl w:val="0"/>
          <w:numId w:val="4"/>
        </w:numPr>
        <w:rPr>
          <w:b/>
          <w:bCs/>
        </w:rPr>
      </w:pPr>
      <w:r w:rsidRPr="00EF7947">
        <w:rPr>
          <w:b/>
          <w:bCs/>
        </w:rPr>
        <w:t xml:space="preserve">Número de orden: </w:t>
      </w:r>
      <w:r w:rsidR="00CA0EF8" w:rsidRPr="00EF7947">
        <w:t>Identificador de la orden que ha creado el proveedor.</w:t>
      </w:r>
    </w:p>
    <w:p w14:paraId="2AF0490D" w14:textId="7164DD8D" w:rsidR="0043338A" w:rsidRPr="00EF7947" w:rsidRDefault="006C3B1C" w:rsidP="00CA44B1">
      <w:pPr>
        <w:pStyle w:val="Prrafodelista"/>
        <w:numPr>
          <w:ilvl w:val="0"/>
          <w:numId w:val="4"/>
        </w:numPr>
        <w:rPr>
          <w:b/>
          <w:bCs/>
        </w:rPr>
      </w:pPr>
      <w:r w:rsidRPr="00EF7947">
        <w:rPr>
          <w:b/>
          <w:bCs/>
        </w:rPr>
        <w:t>Fecha de orden</w:t>
      </w:r>
      <w:r w:rsidR="00DB62EC" w:rsidRPr="00EF7947">
        <w:rPr>
          <w:b/>
          <w:bCs/>
        </w:rPr>
        <w:t xml:space="preserve"> de compra</w:t>
      </w:r>
      <w:r w:rsidRPr="00EF7947">
        <w:rPr>
          <w:b/>
          <w:bCs/>
        </w:rPr>
        <w:t xml:space="preserve">: </w:t>
      </w:r>
      <w:r w:rsidR="00844CB8" w:rsidRPr="00EF7947">
        <w:rPr>
          <w:b/>
          <w:bCs/>
        </w:rPr>
        <w:t xml:space="preserve"> </w:t>
      </w:r>
      <w:r w:rsidR="00064E2A" w:rsidRPr="00EF7947">
        <w:t xml:space="preserve">Fecha </w:t>
      </w:r>
    </w:p>
    <w:p w14:paraId="17D06A30" w14:textId="06BE04B1" w:rsidR="00DA1AA9" w:rsidRPr="00EF7947" w:rsidRDefault="0079135F" w:rsidP="00CA44B1">
      <w:pPr>
        <w:pStyle w:val="Prrafodelista"/>
        <w:numPr>
          <w:ilvl w:val="0"/>
          <w:numId w:val="4"/>
        </w:numPr>
        <w:rPr>
          <w:b/>
          <w:bCs/>
        </w:rPr>
      </w:pPr>
      <w:r w:rsidRPr="00EF7947">
        <w:rPr>
          <w:b/>
          <w:bCs/>
        </w:rPr>
        <w:t>Fecha de factura:</w:t>
      </w:r>
      <w:r w:rsidR="003C2E49" w:rsidRPr="00EF7947">
        <w:rPr>
          <w:b/>
          <w:bCs/>
        </w:rPr>
        <w:t xml:space="preserve"> </w:t>
      </w:r>
      <w:r w:rsidR="003C2E49" w:rsidRPr="00EF7947">
        <w:t>Fecha de la factura emitida.</w:t>
      </w:r>
    </w:p>
    <w:p w14:paraId="7A4AA263" w14:textId="7699B56E" w:rsidR="0079135F" w:rsidRPr="00EF7947" w:rsidRDefault="004241A0" w:rsidP="00CA44B1">
      <w:pPr>
        <w:pStyle w:val="Prrafodelista"/>
        <w:numPr>
          <w:ilvl w:val="0"/>
          <w:numId w:val="4"/>
        </w:numPr>
        <w:rPr>
          <w:b/>
          <w:bCs/>
        </w:rPr>
      </w:pPr>
      <w:r w:rsidRPr="00EF7947">
        <w:rPr>
          <w:b/>
          <w:bCs/>
        </w:rPr>
        <w:t xml:space="preserve">Fecha </w:t>
      </w:r>
      <w:r w:rsidR="00B312D1" w:rsidRPr="00EF7947">
        <w:rPr>
          <w:b/>
          <w:bCs/>
        </w:rPr>
        <w:t>prevista</w:t>
      </w:r>
      <w:r w:rsidRPr="00EF7947">
        <w:rPr>
          <w:b/>
          <w:bCs/>
        </w:rPr>
        <w:t>:</w:t>
      </w:r>
      <w:r w:rsidR="003C2E49" w:rsidRPr="00EF7947">
        <w:rPr>
          <w:b/>
          <w:bCs/>
        </w:rPr>
        <w:t xml:space="preserve"> </w:t>
      </w:r>
      <w:r w:rsidR="007411AB" w:rsidRPr="00EF7947">
        <w:t xml:space="preserve">Fecha esperada </w:t>
      </w:r>
      <w:r w:rsidR="00F06E4D" w:rsidRPr="00EF7947">
        <w:t xml:space="preserve">para </w:t>
      </w:r>
      <w:r w:rsidR="00AF4AEC" w:rsidRPr="00EF7947">
        <w:t>recibir el envío</w:t>
      </w:r>
      <w:r w:rsidR="00F06E4D" w:rsidRPr="00EF7947">
        <w:t>.</w:t>
      </w:r>
    </w:p>
    <w:p w14:paraId="0439C4D7" w14:textId="74B9F82A" w:rsidR="004241A0" w:rsidRPr="00EF7947" w:rsidRDefault="004241A0" w:rsidP="00CA44B1">
      <w:pPr>
        <w:pStyle w:val="Prrafodelista"/>
        <w:numPr>
          <w:ilvl w:val="0"/>
          <w:numId w:val="4"/>
        </w:numPr>
        <w:rPr>
          <w:b/>
          <w:bCs/>
        </w:rPr>
      </w:pPr>
      <w:r w:rsidRPr="00EF7947">
        <w:rPr>
          <w:b/>
          <w:bCs/>
        </w:rPr>
        <w:t xml:space="preserve">Fecha de </w:t>
      </w:r>
      <w:r w:rsidR="00614657" w:rsidRPr="00EF7947">
        <w:rPr>
          <w:b/>
          <w:bCs/>
        </w:rPr>
        <w:t>envió</w:t>
      </w:r>
      <w:r w:rsidR="00DC2A9B" w:rsidRPr="00EF7947">
        <w:rPr>
          <w:b/>
          <w:bCs/>
        </w:rPr>
        <w:t xml:space="preserve">: </w:t>
      </w:r>
      <w:r w:rsidR="00B14A36" w:rsidRPr="00EF7947">
        <w:t xml:space="preserve">Fecha </w:t>
      </w:r>
      <w:r w:rsidR="005373E5" w:rsidRPr="00EF7947">
        <w:t xml:space="preserve">el cual se </w:t>
      </w:r>
      <w:r w:rsidR="009B7C76" w:rsidRPr="00EF7947">
        <w:t>realiza el envío.</w:t>
      </w:r>
    </w:p>
    <w:p w14:paraId="77F708B9" w14:textId="2F1AF4CC" w:rsidR="003273BA" w:rsidRPr="00EF7947" w:rsidRDefault="00F06B06" w:rsidP="00CA44B1">
      <w:pPr>
        <w:pStyle w:val="Prrafodelista"/>
        <w:numPr>
          <w:ilvl w:val="0"/>
          <w:numId w:val="4"/>
        </w:numPr>
        <w:rPr>
          <w:b/>
          <w:bCs/>
        </w:rPr>
      </w:pPr>
      <w:r w:rsidRPr="00EF7947">
        <w:rPr>
          <w:b/>
          <w:bCs/>
        </w:rPr>
        <w:t xml:space="preserve">Fecha </w:t>
      </w:r>
      <w:r w:rsidR="001E0517" w:rsidRPr="00EF7947">
        <w:rPr>
          <w:b/>
          <w:bCs/>
        </w:rPr>
        <w:t xml:space="preserve">de </w:t>
      </w:r>
      <w:r w:rsidR="00261782" w:rsidRPr="00EF7947">
        <w:rPr>
          <w:b/>
          <w:bCs/>
        </w:rPr>
        <w:t>cancelación:</w:t>
      </w:r>
      <w:r w:rsidR="009B7C76" w:rsidRPr="00EF7947">
        <w:rPr>
          <w:b/>
          <w:bCs/>
        </w:rPr>
        <w:t xml:space="preserve"> </w:t>
      </w:r>
      <w:r w:rsidR="00EB25BA" w:rsidRPr="00EF7947">
        <w:t xml:space="preserve">Fecha plazo máximo para </w:t>
      </w:r>
      <w:r w:rsidR="00017F3D" w:rsidRPr="00EF7947">
        <w:t>recibir</w:t>
      </w:r>
      <w:r w:rsidR="009A4980" w:rsidRPr="00EF7947">
        <w:t xml:space="preserve"> el envío.</w:t>
      </w:r>
    </w:p>
    <w:p w14:paraId="0C5F59EF" w14:textId="70A85C22" w:rsidR="001F75B8" w:rsidRPr="00EF7947" w:rsidRDefault="00E10B95" w:rsidP="00CA44B1">
      <w:pPr>
        <w:pStyle w:val="Prrafodelista"/>
        <w:numPr>
          <w:ilvl w:val="0"/>
          <w:numId w:val="4"/>
        </w:numPr>
        <w:rPr>
          <w:b/>
          <w:bCs/>
        </w:rPr>
      </w:pPr>
      <w:r w:rsidRPr="00EF7947">
        <w:rPr>
          <w:b/>
          <w:bCs/>
        </w:rPr>
        <w:t xml:space="preserve">Archivos (Adjuntos): </w:t>
      </w:r>
      <w:r w:rsidR="007D69C4" w:rsidRPr="00EF7947">
        <w:t xml:space="preserve">Menú para </w:t>
      </w:r>
      <w:r w:rsidR="00D66080" w:rsidRPr="00EF7947">
        <w:t xml:space="preserve">incluir archivos en la orden de compra, y emitir al proveedor, por ejemplo, </w:t>
      </w:r>
      <w:r w:rsidR="00722AC3" w:rsidRPr="00EF7947">
        <w:t>comprobante de pago.</w:t>
      </w:r>
    </w:p>
    <w:p w14:paraId="7FCF21E4" w14:textId="17EFC7D1" w:rsidR="00722AC3" w:rsidRPr="00EF7947" w:rsidRDefault="00682D04" w:rsidP="00CA44B1">
      <w:pPr>
        <w:pStyle w:val="Prrafodelista"/>
        <w:numPr>
          <w:ilvl w:val="0"/>
          <w:numId w:val="4"/>
        </w:numPr>
        <w:rPr>
          <w:b/>
          <w:bCs/>
        </w:rPr>
      </w:pPr>
      <w:r w:rsidRPr="00EF7947">
        <w:rPr>
          <w:b/>
          <w:bCs/>
        </w:rPr>
        <w:t xml:space="preserve">PO Notas: </w:t>
      </w:r>
      <w:r w:rsidR="00240EA1" w:rsidRPr="00EF7947">
        <w:t>Observaciones</w:t>
      </w:r>
      <w:r w:rsidR="00957338" w:rsidRPr="00EF7947">
        <w:t xml:space="preserve"> adicionales</w:t>
      </w:r>
      <w:r w:rsidR="00240EA1" w:rsidRPr="00EF7947">
        <w:t xml:space="preserve"> para que pueda visualizar el proveedor.</w:t>
      </w:r>
    </w:p>
    <w:p w14:paraId="3428EF76" w14:textId="0372FF2B" w:rsidR="00FB2ECD" w:rsidRPr="00EF7947" w:rsidRDefault="00DB03B1" w:rsidP="00FB2ECD">
      <w:pPr>
        <w:pStyle w:val="Prrafodelista"/>
        <w:numPr>
          <w:ilvl w:val="0"/>
          <w:numId w:val="4"/>
        </w:numPr>
        <w:rPr>
          <w:b/>
          <w:bCs/>
        </w:rPr>
      </w:pPr>
      <w:r w:rsidRPr="00EF7947">
        <w:rPr>
          <w:b/>
          <w:bCs/>
        </w:rPr>
        <w:t xml:space="preserve">Notas </w:t>
      </w:r>
      <w:r w:rsidR="00430B87" w:rsidRPr="00EF7947">
        <w:rPr>
          <w:b/>
          <w:bCs/>
        </w:rPr>
        <w:t>del p</w:t>
      </w:r>
      <w:r w:rsidR="000B630D" w:rsidRPr="00EF7947">
        <w:rPr>
          <w:b/>
          <w:bCs/>
        </w:rPr>
        <w:t xml:space="preserve">roveedor: </w:t>
      </w:r>
      <w:r w:rsidR="00883378" w:rsidRPr="00EF7947">
        <w:t>Observaciones que el proveedor no puede</w:t>
      </w:r>
      <w:r w:rsidR="00430B87" w:rsidRPr="00EF7947">
        <w:t xml:space="preserve"> ver</w:t>
      </w:r>
      <w:r w:rsidR="00C6432F" w:rsidRPr="00EF7947">
        <w:t>.</w:t>
      </w:r>
    </w:p>
    <w:p w14:paraId="7D73D1A6" w14:textId="77777777" w:rsidR="00FB2ECD" w:rsidRPr="00EF7947" w:rsidRDefault="00FB2ECD" w:rsidP="00FB2ECD">
      <w:pPr>
        <w:rPr>
          <w:b/>
          <w:bCs/>
        </w:rPr>
      </w:pPr>
    </w:p>
    <w:p w14:paraId="13A19B87" w14:textId="4E122944" w:rsidR="000F318E" w:rsidRPr="00EF7947" w:rsidRDefault="00FB2ECD" w:rsidP="00C5582E">
      <w:r w:rsidRPr="00EF7947">
        <w:rPr>
          <w:noProof/>
        </w:rPr>
        <w:drawing>
          <wp:inline distT="0" distB="0" distL="0" distR="0" wp14:anchorId="4F808D90" wp14:editId="31061FCF">
            <wp:extent cx="5335245" cy="3601502"/>
            <wp:effectExtent l="0" t="0" r="0" b="0"/>
            <wp:docPr id="8072678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67818" name="Imagen 1" descr="Interfaz de usuario gráfica, Aplicación&#10;&#10;Descripción generada automáticamente"/>
                    <pic:cNvPicPr/>
                  </pic:nvPicPr>
                  <pic:blipFill>
                    <a:blip r:embed="rId33"/>
                    <a:stretch>
                      <a:fillRect/>
                    </a:stretch>
                  </pic:blipFill>
                  <pic:spPr>
                    <a:xfrm>
                      <a:off x="0" y="0"/>
                      <a:ext cx="5345586" cy="3608483"/>
                    </a:xfrm>
                    <a:prstGeom prst="rect">
                      <a:avLst/>
                    </a:prstGeom>
                  </pic:spPr>
                </pic:pic>
              </a:graphicData>
            </a:graphic>
          </wp:inline>
        </w:drawing>
      </w:r>
    </w:p>
    <w:p w14:paraId="2B0787B6" w14:textId="2B103900" w:rsidR="000F318E" w:rsidRPr="00EF7947" w:rsidRDefault="000F318E" w:rsidP="00C5582E">
      <w:pPr>
        <w:rPr>
          <w:rFonts w:asciiTheme="majorHAnsi" w:eastAsiaTheme="majorEastAsia" w:hAnsiTheme="majorHAnsi" w:cstheme="majorBidi"/>
          <w:b/>
          <w:bCs/>
        </w:rPr>
      </w:pPr>
      <w:r w:rsidRPr="00EF7947">
        <w:rPr>
          <w:rFonts w:asciiTheme="majorHAnsi" w:eastAsiaTheme="majorEastAsia" w:hAnsiTheme="majorHAnsi" w:cstheme="majorBidi"/>
          <w:b/>
          <w:bCs/>
        </w:rPr>
        <w:lastRenderedPageBreak/>
        <w:t>Carga de producto masivo</w:t>
      </w:r>
    </w:p>
    <w:p w14:paraId="28415B62" w14:textId="77777777" w:rsidR="000F318E" w:rsidRPr="00EF7947" w:rsidRDefault="000F318E" w:rsidP="00C5582E"/>
    <w:p w14:paraId="153609E6" w14:textId="29CD6A06" w:rsidR="007B3C0E" w:rsidRPr="00EF7947" w:rsidRDefault="002714D8" w:rsidP="00C5582E">
      <w:r w:rsidRPr="00EF7947">
        <w:t xml:space="preserve">Para el cargue masivo de los productos en la orden de compra, </w:t>
      </w:r>
      <w:r w:rsidR="004D42D4" w:rsidRPr="00EF7947">
        <w:t xml:space="preserve">Stocky ofrece la función de importar un archivo en formato CSV para </w:t>
      </w:r>
      <w:r w:rsidR="00704753" w:rsidRPr="00EF7947">
        <w:t xml:space="preserve">identificar los productos mediante el código SKU, </w:t>
      </w:r>
      <w:r w:rsidR="005C513A" w:rsidRPr="00EF7947">
        <w:t xml:space="preserve">código </w:t>
      </w:r>
      <w:r w:rsidR="00704753" w:rsidRPr="00EF7947">
        <w:t>de barras o el ID del producto en Shopify</w:t>
      </w:r>
      <w:r w:rsidR="00CD431F" w:rsidRPr="00EF7947">
        <w:t xml:space="preserve">, </w:t>
      </w:r>
      <w:r w:rsidR="00A47578" w:rsidRPr="00EF7947">
        <w:t xml:space="preserve">para que de esta forma sea </w:t>
      </w:r>
      <w:r w:rsidR="00930284" w:rsidRPr="00EF7947">
        <w:t>más</w:t>
      </w:r>
      <w:r w:rsidR="00A47578" w:rsidRPr="00EF7947">
        <w:t xml:space="preserve"> sencillo </w:t>
      </w:r>
      <w:r w:rsidR="00930284" w:rsidRPr="00EF7947">
        <w:t>buscar</w:t>
      </w:r>
      <w:r w:rsidR="00A47578" w:rsidRPr="00EF7947">
        <w:t xml:space="preserve"> los productos y cantidades</w:t>
      </w:r>
      <w:r w:rsidR="00B71362" w:rsidRPr="00EF7947">
        <w:t>. En la siguiente imagen se</w:t>
      </w:r>
      <w:r w:rsidR="00C130BE" w:rsidRPr="00EF7947">
        <w:t xml:space="preserve"> muestra la forma de importar los datos</w:t>
      </w:r>
      <w:r w:rsidR="00B71362" w:rsidRPr="00EF7947">
        <w:t>:</w:t>
      </w:r>
    </w:p>
    <w:p w14:paraId="331AEE6E" w14:textId="77777777" w:rsidR="007C0491" w:rsidRPr="00EF7947" w:rsidRDefault="007C0491" w:rsidP="00C5582E"/>
    <w:p w14:paraId="540880C6" w14:textId="2AE9917E" w:rsidR="00FD12E0" w:rsidRPr="00EF7947" w:rsidRDefault="007C0491" w:rsidP="00C5582E">
      <w:r w:rsidRPr="00EF7947">
        <w:t xml:space="preserve">Seleccionar </w:t>
      </w:r>
      <w:r w:rsidR="00FD12E0" w:rsidRPr="00EF7947">
        <w:t>el botón de “añadir productos” y en botón “importar CSV”.</w:t>
      </w:r>
    </w:p>
    <w:p w14:paraId="1D848420" w14:textId="77777777" w:rsidR="00C130BE" w:rsidRPr="00EF7947" w:rsidRDefault="00C130BE" w:rsidP="00C5582E"/>
    <w:p w14:paraId="0BFE4D7F" w14:textId="625E64B6" w:rsidR="00C130BE" w:rsidRPr="00EF7947" w:rsidRDefault="00C130BE" w:rsidP="00C5582E">
      <w:r w:rsidRPr="00EF7947">
        <w:rPr>
          <w:noProof/>
        </w:rPr>
        <w:drawing>
          <wp:inline distT="0" distB="0" distL="0" distR="0" wp14:anchorId="5A4A8830" wp14:editId="1244FE6A">
            <wp:extent cx="5612130" cy="2411730"/>
            <wp:effectExtent l="0" t="0" r="7620" b="7620"/>
            <wp:docPr id="156242209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2098" name="Imagen 1" descr="Interfaz de usuario gráfica, Texto, Aplicación, Correo electrónico&#10;&#10;Descripción generada automáticamente"/>
                    <pic:cNvPicPr/>
                  </pic:nvPicPr>
                  <pic:blipFill>
                    <a:blip r:embed="rId34"/>
                    <a:stretch>
                      <a:fillRect/>
                    </a:stretch>
                  </pic:blipFill>
                  <pic:spPr>
                    <a:xfrm>
                      <a:off x="0" y="0"/>
                      <a:ext cx="5612130" cy="2411730"/>
                    </a:xfrm>
                    <a:prstGeom prst="rect">
                      <a:avLst/>
                    </a:prstGeom>
                  </pic:spPr>
                </pic:pic>
              </a:graphicData>
            </a:graphic>
          </wp:inline>
        </w:drawing>
      </w:r>
    </w:p>
    <w:p w14:paraId="7BA41C68" w14:textId="5A0285FF" w:rsidR="00457CF3" w:rsidRPr="00EF7947" w:rsidRDefault="00457CF3" w:rsidP="00C5582E">
      <w:r w:rsidRPr="00EF7947">
        <w:rPr>
          <w:noProof/>
        </w:rPr>
        <w:drawing>
          <wp:inline distT="0" distB="0" distL="0" distR="0" wp14:anchorId="2DDB7987" wp14:editId="68A6287D">
            <wp:extent cx="5612130" cy="2722245"/>
            <wp:effectExtent l="0" t="0" r="7620" b="1905"/>
            <wp:docPr id="13196510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51076" name="Imagen 1" descr="Interfaz de usuario gráfica, Texto, Aplicación&#10;&#10;Descripción generada automáticamente"/>
                    <pic:cNvPicPr/>
                  </pic:nvPicPr>
                  <pic:blipFill>
                    <a:blip r:embed="rId35"/>
                    <a:stretch>
                      <a:fillRect/>
                    </a:stretch>
                  </pic:blipFill>
                  <pic:spPr>
                    <a:xfrm>
                      <a:off x="0" y="0"/>
                      <a:ext cx="5612130" cy="2722245"/>
                    </a:xfrm>
                    <a:prstGeom prst="rect">
                      <a:avLst/>
                    </a:prstGeom>
                  </pic:spPr>
                </pic:pic>
              </a:graphicData>
            </a:graphic>
          </wp:inline>
        </w:drawing>
      </w:r>
    </w:p>
    <w:p w14:paraId="45BA85BA" w14:textId="77777777" w:rsidR="00774205" w:rsidRPr="00EF7947" w:rsidRDefault="00774205" w:rsidP="00C5582E"/>
    <w:p w14:paraId="34881E3B" w14:textId="64FC7F72" w:rsidR="00774205" w:rsidRPr="00EF7947" w:rsidRDefault="00774205">
      <w:pPr>
        <w:widowControl/>
        <w:spacing w:after="200" w:line="276" w:lineRule="auto"/>
      </w:pPr>
      <w:r w:rsidRPr="00EF7947">
        <w:br w:type="page"/>
      </w:r>
    </w:p>
    <w:p w14:paraId="6E87FAD6" w14:textId="00527BF0" w:rsidR="008F76FB" w:rsidRPr="00EF7947" w:rsidRDefault="005F42A8" w:rsidP="00C5582E">
      <w:r w:rsidRPr="00EF7947">
        <w:lastRenderedPageBreak/>
        <w:t>Al importar</w:t>
      </w:r>
      <w:r w:rsidR="00103FE1" w:rsidRPr="00EF7947">
        <w:t xml:space="preserve"> el archivo</w:t>
      </w:r>
      <w:r w:rsidR="00DD5162" w:rsidRPr="00EF7947">
        <w:t xml:space="preserve">, </w:t>
      </w:r>
      <w:r w:rsidR="008F76FB" w:rsidRPr="00EF7947">
        <w:t>Stocky</w:t>
      </w:r>
      <w:r w:rsidR="003D4569" w:rsidRPr="00EF7947">
        <w:t>,</w:t>
      </w:r>
      <w:r w:rsidR="008F76FB" w:rsidRPr="00EF7947">
        <w:t xml:space="preserve"> </w:t>
      </w:r>
      <w:r w:rsidR="006F0597" w:rsidRPr="00EF7947">
        <w:t xml:space="preserve">solicita </w:t>
      </w:r>
      <w:r w:rsidR="008F76FB" w:rsidRPr="00EF7947">
        <w:t xml:space="preserve">elegir las columnas utilizadas para extraer los datos del </w:t>
      </w:r>
      <w:r w:rsidR="00053B60" w:rsidRPr="00EF7947">
        <w:t xml:space="preserve">archivo </w:t>
      </w:r>
      <w:r w:rsidR="008F76FB" w:rsidRPr="00EF7947">
        <w:t>plano</w:t>
      </w:r>
      <w:r w:rsidR="00053B60" w:rsidRPr="00EF7947">
        <w:t xml:space="preserve">, </w:t>
      </w:r>
      <w:r w:rsidR="00A472FF" w:rsidRPr="00EF7947">
        <w:t>al presionar el botón “Next” busca automáticamente los productos y asigna las cantidades</w:t>
      </w:r>
      <w:r w:rsidR="008F76FB" w:rsidRPr="00EF7947">
        <w:t>:</w:t>
      </w:r>
    </w:p>
    <w:p w14:paraId="60938527" w14:textId="77777777" w:rsidR="008663FD" w:rsidRPr="00EF7947" w:rsidRDefault="008663FD" w:rsidP="00C5582E"/>
    <w:p w14:paraId="5C9F75C4" w14:textId="1182C385" w:rsidR="008F76FB" w:rsidRPr="00EF7947" w:rsidRDefault="008F76FB" w:rsidP="00C5582E">
      <w:r w:rsidRPr="00EF7947">
        <w:rPr>
          <w:noProof/>
        </w:rPr>
        <w:drawing>
          <wp:inline distT="0" distB="0" distL="0" distR="0" wp14:anchorId="584E3447" wp14:editId="4483DB59">
            <wp:extent cx="5612130" cy="4213225"/>
            <wp:effectExtent l="0" t="0" r="7620" b="0"/>
            <wp:docPr id="186936502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65023" name="Imagen 1" descr="Imagen que contiene Gráfico&#10;&#10;Descripción generada automáticamente"/>
                    <pic:cNvPicPr/>
                  </pic:nvPicPr>
                  <pic:blipFill rotWithShape="1">
                    <a:blip r:embed="rId36"/>
                    <a:srcRect t="748"/>
                    <a:stretch/>
                  </pic:blipFill>
                  <pic:spPr bwMode="auto">
                    <a:xfrm>
                      <a:off x="0" y="0"/>
                      <a:ext cx="5612130" cy="4213225"/>
                    </a:xfrm>
                    <a:prstGeom prst="rect">
                      <a:avLst/>
                    </a:prstGeom>
                    <a:ln>
                      <a:noFill/>
                    </a:ln>
                    <a:extLst>
                      <a:ext uri="{53640926-AAD7-44D8-BBD7-CCE9431645EC}">
                        <a14:shadowObscured xmlns:a14="http://schemas.microsoft.com/office/drawing/2010/main"/>
                      </a:ext>
                    </a:extLst>
                  </pic:spPr>
                </pic:pic>
              </a:graphicData>
            </a:graphic>
          </wp:inline>
        </w:drawing>
      </w:r>
    </w:p>
    <w:p w14:paraId="328F13FD" w14:textId="77777777" w:rsidR="0012609C" w:rsidRPr="00EF7947" w:rsidRDefault="0012609C" w:rsidP="00C5582E"/>
    <w:p w14:paraId="023A83D8" w14:textId="77777777" w:rsidR="0012609C" w:rsidRPr="00EF7947" w:rsidRDefault="0012609C" w:rsidP="00C5582E"/>
    <w:p w14:paraId="49999DC2" w14:textId="77777777" w:rsidR="006D3113" w:rsidRPr="00EF7947" w:rsidRDefault="006D3113" w:rsidP="006D3113">
      <w:pPr>
        <w:widowControl/>
        <w:spacing w:after="200" w:line="276" w:lineRule="auto"/>
      </w:pPr>
    </w:p>
    <w:p w14:paraId="09176822" w14:textId="77777777" w:rsidR="006D3113" w:rsidRPr="00EF7947" w:rsidRDefault="006D3113">
      <w:pPr>
        <w:widowControl/>
        <w:spacing w:after="200" w:line="276" w:lineRule="auto"/>
      </w:pPr>
      <w:r w:rsidRPr="00EF7947">
        <w:br w:type="page"/>
      </w:r>
    </w:p>
    <w:p w14:paraId="4CB40D42" w14:textId="2545FD69" w:rsidR="005A36BA" w:rsidRPr="00EF7947" w:rsidRDefault="00492C8F" w:rsidP="006D3113">
      <w:pPr>
        <w:widowControl/>
        <w:spacing w:after="200" w:line="276" w:lineRule="auto"/>
      </w:pPr>
      <w:r w:rsidRPr="00EF7947">
        <w:lastRenderedPageBreak/>
        <w:t>Después de ingresar</w:t>
      </w:r>
      <w:r w:rsidR="004D2B9E" w:rsidRPr="00EF7947">
        <w:t xml:space="preserve"> los productos, cantidades, precios y</w:t>
      </w:r>
      <w:r w:rsidRPr="00EF7947">
        <w:t xml:space="preserve"> los datos de</w:t>
      </w:r>
      <w:r w:rsidR="00294AE5" w:rsidRPr="00EF7947">
        <w:t xml:space="preserve"> la orden de compra</w:t>
      </w:r>
      <w:r w:rsidRPr="00EF7947">
        <w:t xml:space="preserve"> </w:t>
      </w:r>
      <w:r w:rsidR="00294AE5" w:rsidRPr="00EF7947">
        <w:t xml:space="preserve">en el </w:t>
      </w:r>
      <w:r w:rsidRPr="00EF7947">
        <w:t xml:space="preserve">formulario </w:t>
      </w:r>
      <w:r w:rsidR="007722FB" w:rsidRPr="00EF7947">
        <w:t xml:space="preserve">se </w:t>
      </w:r>
      <w:r w:rsidR="00294AE5" w:rsidRPr="00EF7947">
        <w:t>prosigue</w:t>
      </w:r>
      <w:r w:rsidR="005A36BA" w:rsidRPr="00EF7947">
        <w:t xml:space="preserve"> </w:t>
      </w:r>
      <w:r w:rsidR="00294AE5" w:rsidRPr="00EF7947">
        <w:t xml:space="preserve">con </w:t>
      </w:r>
      <w:r w:rsidR="005A36BA" w:rsidRPr="00EF7947">
        <w:t>las siguientes funciones:</w:t>
      </w:r>
    </w:p>
    <w:p w14:paraId="525FB1D3" w14:textId="2720B76C" w:rsidR="00492C8F" w:rsidRPr="00EF7947" w:rsidRDefault="007722FB" w:rsidP="0032084D">
      <w:pPr>
        <w:pStyle w:val="Prrafodelista"/>
        <w:numPr>
          <w:ilvl w:val="0"/>
          <w:numId w:val="6"/>
        </w:numPr>
      </w:pPr>
      <w:r w:rsidRPr="00EF7947">
        <w:rPr>
          <w:b/>
          <w:bCs/>
        </w:rPr>
        <w:t>M</w:t>
      </w:r>
      <w:r w:rsidR="00E65346" w:rsidRPr="00EF7947">
        <w:rPr>
          <w:b/>
          <w:bCs/>
        </w:rPr>
        <w:t xml:space="preserve">arcar </w:t>
      </w:r>
      <w:r w:rsidR="003616F4" w:rsidRPr="00EF7947">
        <w:rPr>
          <w:b/>
          <w:bCs/>
        </w:rPr>
        <w:t>como ordenado</w:t>
      </w:r>
      <w:r w:rsidR="0032084D" w:rsidRPr="00EF7947">
        <w:rPr>
          <w:b/>
          <w:bCs/>
        </w:rPr>
        <w:t xml:space="preserve">: </w:t>
      </w:r>
      <w:r w:rsidR="0032084D" w:rsidRPr="00EF7947">
        <w:t xml:space="preserve">Al presionar el botón </w:t>
      </w:r>
      <w:r w:rsidR="003616F4" w:rsidRPr="00EF7947">
        <w:t>la orden cambia a un estado</w:t>
      </w:r>
      <w:r w:rsidR="0029694C" w:rsidRPr="00EF7947">
        <w:t xml:space="preserve"> </w:t>
      </w:r>
      <w:r w:rsidR="0036524A" w:rsidRPr="00EF7947">
        <w:t>de “Borrador” a “Ordenado”</w:t>
      </w:r>
      <w:r w:rsidRPr="00EF7947">
        <w:t>.</w:t>
      </w:r>
    </w:p>
    <w:p w14:paraId="553CA4CF" w14:textId="77777777" w:rsidR="00971C09" w:rsidRPr="00EF7947" w:rsidRDefault="003D197B" w:rsidP="0032084D">
      <w:pPr>
        <w:pStyle w:val="Prrafodelista"/>
        <w:numPr>
          <w:ilvl w:val="0"/>
          <w:numId w:val="6"/>
        </w:numPr>
      </w:pPr>
      <w:r w:rsidRPr="00EF7947">
        <w:rPr>
          <w:b/>
          <w:bCs/>
        </w:rPr>
        <w:t>Enviar:</w:t>
      </w:r>
      <w:r w:rsidRPr="00EF7947">
        <w:t xml:space="preserve"> </w:t>
      </w:r>
      <w:r w:rsidR="0003714B" w:rsidRPr="00EF7947">
        <w:t xml:space="preserve">Función </w:t>
      </w:r>
      <w:r w:rsidR="00D63083" w:rsidRPr="00EF7947">
        <w:t xml:space="preserve">de Stocky </w:t>
      </w:r>
      <w:r w:rsidR="007459F0" w:rsidRPr="00EF7947">
        <w:t xml:space="preserve">para enviar un correo electrónico con la orden de compra al proveedor, es una de las formas que ofrece Stocky </w:t>
      </w:r>
      <w:r w:rsidR="00971C09" w:rsidRPr="00EF7947">
        <w:t>para las notificaciones.</w:t>
      </w:r>
    </w:p>
    <w:p w14:paraId="6C696AA8" w14:textId="593672FC" w:rsidR="007722FB" w:rsidRPr="00EF7947" w:rsidRDefault="00FC685F" w:rsidP="00F14D80">
      <w:pPr>
        <w:pStyle w:val="Prrafodelista"/>
        <w:numPr>
          <w:ilvl w:val="0"/>
          <w:numId w:val="6"/>
        </w:numPr>
        <w:ind w:right="191"/>
      </w:pPr>
      <w:r w:rsidRPr="00EF7947">
        <w:rPr>
          <w:b/>
          <w:bCs/>
        </w:rPr>
        <w:t>Descargar:</w:t>
      </w:r>
      <w:r w:rsidRPr="00EF7947">
        <w:t xml:space="preserve"> Se obtiene un reporte </w:t>
      </w:r>
      <w:r w:rsidR="00CD5BA7" w:rsidRPr="00EF7947">
        <w:t>de la orden de compra en los siguientes formatos (PDF, TXT, CSV).</w:t>
      </w:r>
    </w:p>
    <w:p w14:paraId="45C34374" w14:textId="5261316A" w:rsidR="00D93A8F" w:rsidRPr="00EF7947" w:rsidRDefault="00AB263B" w:rsidP="0028796B">
      <w:pPr>
        <w:widowControl/>
        <w:spacing w:after="200" w:line="276" w:lineRule="auto"/>
        <w:jc w:val="center"/>
      </w:pPr>
      <w:r w:rsidRPr="00EF7947">
        <w:rPr>
          <w:noProof/>
        </w:rPr>
        <w:drawing>
          <wp:inline distT="0" distB="0" distL="0" distR="0" wp14:anchorId="75B19EC6" wp14:editId="19CA5EF4">
            <wp:extent cx="4622800" cy="2265371"/>
            <wp:effectExtent l="0" t="0" r="6350" b="1905"/>
            <wp:docPr id="1511883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83474" name="Imagen 1" descr="Interfaz de usuario gráfica, Texto, Aplicación&#10;&#10;Descripción generada automáticamente"/>
                    <pic:cNvPicPr/>
                  </pic:nvPicPr>
                  <pic:blipFill>
                    <a:blip r:embed="rId37"/>
                    <a:stretch>
                      <a:fillRect/>
                    </a:stretch>
                  </pic:blipFill>
                  <pic:spPr>
                    <a:xfrm>
                      <a:off x="0" y="0"/>
                      <a:ext cx="4643479" cy="2275504"/>
                    </a:xfrm>
                    <a:prstGeom prst="rect">
                      <a:avLst/>
                    </a:prstGeom>
                  </pic:spPr>
                </pic:pic>
              </a:graphicData>
            </a:graphic>
          </wp:inline>
        </w:drawing>
      </w:r>
    </w:p>
    <w:p w14:paraId="1CD59F12" w14:textId="228DE7F2" w:rsidR="008A7B30" w:rsidRPr="00EF7947" w:rsidRDefault="00FE7B99">
      <w:pPr>
        <w:widowControl/>
        <w:spacing w:after="200" w:line="276" w:lineRule="auto"/>
      </w:pPr>
      <w:r w:rsidRPr="00EF7947">
        <w:t xml:space="preserve">Al cambiar el estado </w:t>
      </w:r>
      <w:r w:rsidR="00F15931" w:rsidRPr="00EF7947">
        <w:t>a “Ordenado”, l</w:t>
      </w:r>
      <w:r w:rsidR="00B638CA" w:rsidRPr="00EF7947">
        <w:t>a orden de compra se verá reflejada</w:t>
      </w:r>
      <w:r w:rsidR="00FF2826" w:rsidRPr="00EF7947">
        <w:t xml:space="preserve"> automáticamente</w:t>
      </w:r>
      <w:r w:rsidR="00B638CA" w:rsidRPr="00EF7947">
        <w:t xml:space="preserve"> en el aplicativo </w:t>
      </w:r>
      <w:r w:rsidR="00B638CA" w:rsidRPr="00EF7947">
        <w:rPr>
          <w:b/>
          <w:bCs/>
        </w:rPr>
        <w:t>Shopify POS</w:t>
      </w:r>
      <w:r w:rsidR="00B638CA" w:rsidRPr="00EF7947">
        <w:t xml:space="preserve"> </w:t>
      </w:r>
      <w:r w:rsidR="00293675" w:rsidRPr="00EF7947">
        <w:t xml:space="preserve">a la espera de </w:t>
      </w:r>
      <w:r w:rsidR="00F15931" w:rsidRPr="00EF7947">
        <w:t>ser recibido</w:t>
      </w:r>
      <w:r w:rsidR="00405029" w:rsidRPr="00EF7947">
        <w:t>:</w:t>
      </w:r>
    </w:p>
    <w:p w14:paraId="4D33451A" w14:textId="584949F9" w:rsidR="007D61FF" w:rsidRPr="00EF7947" w:rsidRDefault="00405029" w:rsidP="001D658C">
      <w:pPr>
        <w:widowControl/>
        <w:spacing w:after="200" w:line="276" w:lineRule="auto"/>
        <w:jc w:val="center"/>
      </w:pPr>
      <w:r w:rsidRPr="00EF7947">
        <w:rPr>
          <w:noProof/>
        </w:rPr>
        <w:drawing>
          <wp:inline distT="0" distB="0" distL="0" distR="0" wp14:anchorId="08143CA2" wp14:editId="316FE947">
            <wp:extent cx="1479550" cy="2597998"/>
            <wp:effectExtent l="0" t="0" r="6350" b="0"/>
            <wp:docPr id="9993703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03" cy="2640408"/>
                    </a:xfrm>
                    <a:prstGeom prst="rect">
                      <a:avLst/>
                    </a:prstGeom>
                    <a:noFill/>
                    <a:ln>
                      <a:noFill/>
                    </a:ln>
                  </pic:spPr>
                </pic:pic>
              </a:graphicData>
            </a:graphic>
          </wp:inline>
        </w:drawing>
      </w:r>
    </w:p>
    <w:p w14:paraId="527B2115" w14:textId="72B8D194" w:rsidR="002379DC" w:rsidRPr="00EF7947" w:rsidRDefault="007D61FF" w:rsidP="002379DC">
      <w:pPr>
        <w:widowControl/>
        <w:spacing w:after="200" w:line="276" w:lineRule="auto"/>
      </w:pPr>
      <w:r w:rsidRPr="00EF7947">
        <w:rPr>
          <w:b/>
          <w:bCs/>
        </w:rPr>
        <w:t>Nota:</w:t>
      </w:r>
      <w:r w:rsidRPr="00EF7947">
        <w:t xml:space="preserve"> Recibir una compra se puede realizar manualmente en Stock</w:t>
      </w:r>
      <w:r w:rsidR="00F373EF" w:rsidRPr="00EF7947">
        <w:t>y</w:t>
      </w:r>
      <w:r w:rsidRPr="00EF7947">
        <w:t>.</w:t>
      </w:r>
    </w:p>
    <w:p w14:paraId="476D5F9F" w14:textId="0804F2F7" w:rsidR="002379DC" w:rsidRPr="00EF7947" w:rsidRDefault="002379DC" w:rsidP="002379DC">
      <w:pPr>
        <w:pStyle w:val="Ttulo2"/>
      </w:pPr>
      <w:bookmarkStart w:id="12" w:name="_Toc179452792"/>
      <w:bookmarkStart w:id="13" w:name="_Toc179969378"/>
      <w:r w:rsidRPr="00EF7947">
        <w:lastRenderedPageBreak/>
        <w:t>Transferencia de producto entre tiendas</w:t>
      </w:r>
      <w:bookmarkEnd w:id="12"/>
      <w:bookmarkEnd w:id="13"/>
    </w:p>
    <w:p w14:paraId="49FA4295" w14:textId="77777777" w:rsidR="002379DC" w:rsidRPr="00EF7947" w:rsidRDefault="002379DC" w:rsidP="002379DC">
      <w:r w:rsidRPr="00EF7947">
        <w:t>Se requiere la funcionalidad que permita el registro y transferencia de productos (inventario) entre las diferentes tiendas configuradas en Shopify POS.</w:t>
      </w:r>
    </w:p>
    <w:p w14:paraId="20D93695" w14:textId="77777777" w:rsidR="002379DC" w:rsidRPr="00EF7947" w:rsidRDefault="002379DC" w:rsidP="002379DC"/>
    <w:p w14:paraId="480FAD8C" w14:textId="77777777" w:rsidR="002379DC" w:rsidRPr="00EF7947" w:rsidRDefault="002379DC" w:rsidP="002379DC">
      <w:r w:rsidRPr="00EF7947">
        <w:t>El registro, gestión y transferencia se realizará desde la aplicación Stocky, el cual es un sistema que se encuentra integrado con la plataforma Shopify, desde ahí se realizarán las transferencias de inventario entre tiendas. Se tiene un formulario, en el cual se deberá ingresa los datos de origen, destino, referencias, cantidades y otros datos informativos.</w:t>
      </w:r>
    </w:p>
    <w:p w14:paraId="1C81AF46" w14:textId="77777777" w:rsidR="002379DC" w:rsidRPr="00EF7947" w:rsidRDefault="002379DC" w:rsidP="002379DC"/>
    <w:p w14:paraId="362DDAFC" w14:textId="56B8E1E1" w:rsidR="002379DC" w:rsidRPr="00EF7947" w:rsidRDefault="002379DC" w:rsidP="002379DC">
      <w:r w:rsidRPr="00EF7947">
        <w:t>Stocky, al estar integrado con Shopify, permite la visualización y gestión en línea de los movimientos o transferencias creados para cada tienda, tanto en la web como en la aplicación Mobile.</w:t>
      </w:r>
    </w:p>
    <w:p w14:paraId="1836C520" w14:textId="77777777" w:rsidR="002379DC" w:rsidRPr="00EF7947" w:rsidRDefault="002379DC" w:rsidP="002379DC"/>
    <w:p w14:paraId="08350C5C" w14:textId="77777777" w:rsidR="002379DC" w:rsidRPr="00EF7947" w:rsidRDefault="002379DC" w:rsidP="002379DC">
      <w:pPr>
        <w:rPr>
          <w:b/>
          <w:bCs/>
        </w:rPr>
      </w:pPr>
      <w:r w:rsidRPr="00EF7947">
        <w:rPr>
          <w:b/>
          <w:bCs/>
        </w:rPr>
        <w:t>Proceso de creación de las transferencias de inventario entre tiendas:</w:t>
      </w:r>
    </w:p>
    <w:p w14:paraId="7627CD95" w14:textId="77777777" w:rsidR="002379DC" w:rsidRPr="00EF7947" w:rsidRDefault="002379DC" w:rsidP="002379DC"/>
    <w:p w14:paraId="7006B4C1" w14:textId="77777777" w:rsidR="002379DC" w:rsidRPr="00EF7947" w:rsidRDefault="002379DC" w:rsidP="002379DC">
      <w:pPr>
        <w:pStyle w:val="Prrafodelista"/>
        <w:numPr>
          <w:ilvl w:val="0"/>
          <w:numId w:val="9"/>
        </w:numPr>
      </w:pPr>
      <w:r w:rsidRPr="00EF7947">
        <w:t>Crear la transferencia.</w:t>
      </w:r>
    </w:p>
    <w:p w14:paraId="4C51320B" w14:textId="77777777" w:rsidR="002379DC" w:rsidRPr="00EF7947" w:rsidRDefault="002379DC" w:rsidP="002379DC">
      <w:r w:rsidRPr="00EF7947">
        <w:rPr>
          <w:noProof/>
        </w:rPr>
        <w:drawing>
          <wp:inline distT="0" distB="0" distL="0" distR="0" wp14:anchorId="26071F8C" wp14:editId="7FDD394A">
            <wp:extent cx="5612130" cy="895985"/>
            <wp:effectExtent l="0" t="0" r="7620" b="0"/>
            <wp:docPr id="2013973256" name="Imagen 1"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73256" name="Imagen 1" descr="Patrón de fondo&#10;&#10;Descripción generada automáticamente con confianza media"/>
                    <pic:cNvPicPr/>
                  </pic:nvPicPr>
                  <pic:blipFill>
                    <a:blip r:embed="rId39"/>
                    <a:stretch>
                      <a:fillRect/>
                    </a:stretch>
                  </pic:blipFill>
                  <pic:spPr>
                    <a:xfrm>
                      <a:off x="0" y="0"/>
                      <a:ext cx="5612130" cy="895985"/>
                    </a:xfrm>
                    <a:prstGeom prst="rect">
                      <a:avLst/>
                    </a:prstGeom>
                  </pic:spPr>
                </pic:pic>
              </a:graphicData>
            </a:graphic>
          </wp:inline>
        </w:drawing>
      </w:r>
    </w:p>
    <w:p w14:paraId="61F9B96B" w14:textId="77777777" w:rsidR="002379DC" w:rsidRPr="00EF7947" w:rsidRDefault="002379DC" w:rsidP="002379DC">
      <w:r w:rsidRPr="00EF7947">
        <w:rPr>
          <w:noProof/>
        </w:rPr>
        <w:drawing>
          <wp:inline distT="0" distB="0" distL="0" distR="0" wp14:anchorId="364ACEE7" wp14:editId="64EBD8AC">
            <wp:extent cx="5612130" cy="917575"/>
            <wp:effectExtent l="0" t="0" r="7620" b="0"/>
            <wp:docPr id="647706314"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06314" name="Imagen 1" descr="Patrón de fondo&#10;&#10;Descripción generada automáticamente"/>
                    <pic:cNvPicPr/>
                  </pic:nvPicPr>
                  <pic:blipFill>
                    <a:blip r:embed="rId40"/>
                    <a:stretch>
                      <a:fillRect/>
                    </a:stretch>
                  </pic:blipFill>
                  <pic:spPr>
                    <a:xfrm>
                      <a:off x="0" y="0"/>
                      <a:ext cx="5612130" cy="917575"/>
                    </a:xfrm>
                    <a:prstGeom prst="rect">
                      <a:avLst/>
                    </a:prstGeom>
                  </pic:spPr>
                </pic:pic>
              </a:graphicData>
            </a:graphic>
          </wp:inline>
        </w:drawing>
      </w:r>
    </w:p>
    <w:p w14:paraId="444B2D84" w14:textId="77777777" w:rsidR="002379DC" w:rsidRPr="00EF7947" w:rsidRDefault="002379DC" w:rsidP="002379DC">
      <w:pPr>
        <w:pStyle w:val="Prrafodelista"/>
        <w:numPr>
          <w:ilvl w:val="0"/>
          <w:numId w:val="9"/>
        </w:numPr>
      </w:pPr>
      <w:r w:rsidRPr="00EF7947">
        <w:t>Seleccionar la tienda de origen y destino.</w:t>
      </w:r>
    </w:p>
    <w:p w14:paraId="131DED29" w14:textId="77777777" w:rsidR="002379DC" w:rsidRPr="00EF7947" w:rsidRDefault="002379DC" w:rsidP="002379DC">
      <w:r w:rsidRPr="00EF7947">
        <w:rPr>
          <w:noProof/>
        </w:rPr>
        <w:drawing>
          <wp:inline distT="0" distB="0" distL="0" distR="0" wp14:anchorId="15090FF6" wp14:editId="46E42403">
            <wp:extent cx="5612130" cy="1056005"/>
            <wp:effectExtent l="0" t="0" r="7620" b="0"/>
            <wp:docPr id="4535444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44467" name="Imagen 1" descr="Interfaz de usuario gráfica, Texto, Aplicación&#10;&#10;Descripción generada automáticamente"/>
                    <pic:cNvPicPr/>
                  </pic:nvPicPr>
                  <pic:blipFill>
                    <a:blip r:embed="rId41"/>
                    <a:stretch>
                      <a:fillRect/>
                    </a:stretch>
                  </pic:blipFill>
                  <pic:spPr>
                    <a:xfrm>
                      <a:off x="0" y="0"/>
                      <a:ext cx="5612130" cy="1056005"/>
                    </a:xfrm>
                    <a:prstGeom prst="rect">
                      <a:avLst/>
                    </a:prstGeom>
                  </pic:spPr>
                </pic:pic>
              </a:graphicData>
            </a:graphic>
          </wp:inline>
        </w:drawing>
      </w:r>
    </w:p>
    <w:p w14:paraId="7E1FE6F4" w14:textId="77777777" w:rsidR="002379DC" w:rsidRPr="00EF7947" w:rsidRDefault="002379DC" w:rsidP="002379DC"/>
    <w:p w14:paraId="32751037" w14:textId="5209E541" w:rsidR="002379DC" w:rsidRPr="00EF7947" w:rsidRDefault="002379DC" w:rsidP="002379DC">
      <w:pPr>
        <w:widowControl/>
        <w:spacing w:after="200" w:line="276" w:lineRule="auto"/>
      </w:pPr>
      <w:r w:rsidRPr="00EF7947">
        <w:br w:type="page"/>
      </w:r>
    </w:p>
    <w:p w14:paraId="28EC0D29" w14:textId="77777777" w:rsidR="002379DC" w:rsidRPr="00EF7947" w:rsidRDefault="002379DC" w:rsidP="002379DC">
      <w:pPr>
        <w:pStyle w:val="Prrafodelista"/>
        <w:numPr>
          <w:ilvl w:val="0"/>
          <w:numId w:val="9"/>
        </w:numPr>
      </w:pPr>
      <w:r w:rsidRPr="00EF7947">
        <w:lastRenderedPageBreak/>
        <w:t>Ingresar las referencias que se gestionarán con sus cantidades y marcar la transferencia en tránsito.</w:t>
      </w:r>
    </w:p>
    <w:p w14:paraId="02C1B4BE" w14:textId="77777777" w:rsidR="002379DC" w:rsidRPr="00EF7947" w:rsidRDefault="002379DC" w:rsidP="002379DC">
      <w:r w:rsidRPr="00EF7947">
        <w:rPr>
          <w:noProof/>
        </w:rPr>
        <w:drawing>
          <wp:inline distT="0" distB="0" distL="0" distR="0" wp14:anchorId="3CEC4512" wp14:editId="4F22A7B8">
            <wp:extent cx="5612130" cy="2232025"/>
            <wp:effectExtent l="0" t="0" r="7620" b="0"/>
            <wp:docPr id="2034301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1694" name=""/>
                    <pic:cNvPicPr/>
                  </pic:nvPicPr>
                  <pic:blipFill>
                    <a:blip r:embed="rId42"/>
                    <a:stretch>
                      <a:fillRect/>
                    </a:stretch>
                  </pic:blipFill>
                  <pic:spPr>
                    <a:xfrm>
                      <a:off x="0" y="0"/>
                      <a:ext cx="5612130" cy="2232025"/>
                    </a:xfrm>
                    <a:prstGeom prst="rect">
                      <a:avLst/>
                    </a:prstGeom>
                  </pic:spPr>
                </pic:pic>
              </a:graphicData>
            </a:graphic>
          </wp:inline>
        </w:drawing>
      </w:r>
    </w:p>
    <w:p w14:paraId="5C3F7E24" w14:textId="77777777" w:rsidR="002379DC" w:rsidRPr="00EF7947" w:rsidRDefault="002379DC" w:rsidP="002379DC"/>
    <w:p w14:paraId="48193CED" w14:textId="487CB49F" w:rsidR="002379DC" w:rsidRPr="00EF7947" w:rsidRDefault="002379DC" w:rsidP="002379DC">
      <w:pPr>
        <w:pStyle w:val="Prrafodelista"/>
        <w:numPr>
          <w:ilvl w:val="0"/>
          <w:numId w:val="9"/>
        </w:numPr>
      </w:pPr>
      <w:r w:rsidRPr="00EF7947">
        <w:t>Recepción de la transferencia, en la aplicación Mobile.</w:t>
      </w:r>
    </w:p>
    <w:p w14:paraId="77884129" w14:textId="77777777" w:rsidR="002379DC" w:rsidRPr="00EF7947" w:rsidRDefault="002379DC" w:rsidP="002379DC">
      <w:r w:rsidRPr="00EF7947">
        <w:rPr>
          <w:noProof/>
        </w:rPr>
        <w:drawing>
          <wp:inline distT="0" distB="0" distL="0" distR="0" wp14:anchorId="7F89120F" wp14:editId="394665A6">
            <wp:extent cx="5612130" cy="1760220"/>
            <wp:effectExtent l="0" t="0" r="7620" b="0"/>
            <wp:docPr id="1194410226"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10226" name="Imagen 1" descr="Interfaz de usuario gráfica, Texto, Correo electrónico&#10;&#10;Descripción generada automáticamente"/>
                    <pic:cNvPicPr/>
                  </pic:nvPicPr>
                  <pic:blipFill>
                    <a:blip r:embed="rId43"/>
                    <a:stretch>
                      <a:fillRect/>
                    </a:stretch>
                  </pic:blipFill>
                  <pic:spPr>
                    <a:xfrm>
                      <a:off x="0" y="0"/>
                      <a:ext cx="5612130" cy="1760220"/>
                    </a:xfrm>
                    <a:prstGeom prst="rect">
                      <a:avLst/>
                    </a:prstGeom>
                  </pic:spPr>
                </pic:pic>
              </a:graphicData>
            </a:graphic>
          </wp:inline>
        </w:drawing>
      </w:r>
    </w:p>
    <w:p w14:paraId="4138C4B8" w14:textId="77777777" w:rsidR="002379DC" w:rsidRPr="00EF7947" w:rsidRDefault="002379DC" w:rsidP="002379DC">
      <w:r w:rsidRPr="00EF7947">
        <w:rPr>
          <w:noProof/>
        </w:rPr>
        <w:drawing>
          <wp:inline distT="0" distB="0" distL="0" distR="0" wp14:anchorId="76E4528C" wp14:editId="303FCAAF">
            <wp:extent cx="1339913" cy="2716287"/>
            <wp:effectExtent l="0" t="0" r="0" b="8255"/>
            <wp:docPr id="344561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61714" name=""/>
                    <pic:cNvPicPr/>
                  </pic:nvPicPr>
                  <pic:blipFill>
                    <a:blip r:embed="rId44"/>
                    <a:stretch>
                      <a:fillRect/>
                    </a:stretch>
                  </pic:blipFill>
                  <pic:spPr>
                    <a:xfrm>
                      <a:off x="0" y="0"/>
                      <a:ext cx="1366546" cy="2770277"/>
                    </a:xfrm>
                    <a:prstGeom prst="rect">
                      <a:avLst/>
                    </a:prstGeom>
                  </pic:spPr>
                </pic:pic>
              </a:graphicData>
            </a:graphic>
          </wp:inline>
        </w:drawing>
      </w:r>
    </w:p>
    <w:p w14:paraId="39DFA661" w14:textId="77777777" w:rsidR="002379DC" w:rsidRPr="00EF7947" w:rsidRDefault="002379DC" w:rsidP="002379DC">
      <w:pPr>
        <w:pStyle w:val="Prrafodelista"/>
        <w:numPr>
          <w:ilvl w:val="0"/>
          <w:numId w:val="9"/>
        </w:numPr>
      </w:pPr>
      <w:r w:rsidRPr="00EF7947">
        <w:lastRenderedPageBreak/>
        <w:t>Validación de inventario y estado de la transferencia.</w:t>
      </w:r>
    </w:p>
    <w:p w14:paraId="5E314BB8" w14:textId="77777777" w:rsidR="002379DC" w:rsidRPr="00EF7947" w:rsidRDefault="002379DC" w:rsidP="002379DC">
      <w:pPr>
        <w:pStyle w:val="Prrafodelista"/>
      </w:pPr>
    </w:p>
    <w:p w14:paraId="53FEA16B" w14:textId="77777777" w:rsidR="002379DC" w:rsidRPr="00EF7947" w:rsidRDefault="002379DC" w:rsidP="002379DC">
      <w:r w:rsidRPr="00EF7947">
        <w:rPr>
          <w:noProof/>
        </w:rPr>
        <w:drawing>
          <wp:inline distT="0" distB="0" distL="0" distR="0" wp14:anchorId="1A4F5EF0" wp14:editId="71F9DBFA">
            <wp:extent cx="5612130" cy="3056255"/>
            <wp:effectExtent l="0" t="0" r="7620" b="0"/>
            <wp:docPr id="257410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10350" name=""/>
                    <pic:cNvPicPr/>
                  </pic:nvPicPr>
                  <pic:blipFill>
                    <a:blip r:embed="rId45"/>
                    <a:stretch>
                      <a:fillRect/>
                    </a:stretch>
                  </pic:blipFill>
                  <pic:spPr>
                    <a:xfrm>
                      <a:off x="0" y="0"/>
                      <a:ext cx="5612130" cy="3056255"/>
                    </a:xfrm>
                    <a:prstGeom prst="rect">
                      <a:avLst/>
                    </a:prstGeom>
                  </pic:spPr>
                </pic:pic>
              </a:graphicData>
            </a:graphic>
          </wp:inline>
        </w:drawing>
      </w:r>
    </w:p>
    <w:p w14:paraId="6A8358F7" w14:textId="77777777" w:rsidR="002379DC" w:rsidRPr="00EF7947" w:rsidRDefault="002379DC" w:rsidP="002379DC">
      <w:r w:rsidRPr="00EF7947">
        <w:rPr>
          <w:noProof/>
        </w:rPr>
        <w:drawing>
          <wp:inline distT="0" distB="0" distL="0" distR="0" wp14:anchorId="1978E7E7" wp14:editId="4E6559EA">
            <wp:extent cx="5612130" cy="1831340"/>
            <wp:effectExtent l="0" t="0" r="7620" b="0"/>
            <wp:docPr id="1195548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48049" name=""/>
                    <pic:cNvPicPr/>
                  </pic:nvPicPr>
                  <pic:blipFill>
                    <a:blip r:embed="rId46"/>
                    <a:stretch>
                      <a:fillRect/>
                    </a:stretch>
                  </pic:blipFill>
                  <pic:spPr>
                    <a:xfrm>
                      <a:off x="0" y="0"/>
                      <a:ext cx="5612130" cy="1831340"/>
                    </a:xfrm>
                    <a:prstGeom prst="rect">
                      <a:avLst/>
                    </a:prstGeom>
                  </pic:spPr>
                </pic:pic>
              </a:graphicData>
            </a:graphic>
          </wp:inline>
        </w:drawing>
      </w:r>
    </w:p>
    <w:p w14:paraId="4BF8E66E" w14:textId="77777777" w:rsidR="002379DC" w:rsidRPr="00EF7947" w:rsidRDefault="002379DC" w:rsidP="002379DC">
      <w:r w:rsidRPr="00EF7947">
        <w:rPr>
          <w:noProof/>
        </w:rPr>
        <w:drawing>
          <wp:inline distT="0" distB="0" distL="0" distR="0" wp14:anchorId="21374D69" wp14:editId="5CB673FC">
            <wp:extent cx="5612130" cy="1223645"/>
            <wp:effectExtent l="0" t="0" r="7620" b="0"/>
            <wp:docPr id="10497017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01740" name="Imagen 1" descr="Interfaz de usuario gráfica, Aplicación&#10;&#10;Descripción generada automáticamente"/>
                    <pic:cNvPicPr/>
                  </pic:nvPicPr>
                  <pic:blipFill>
                    <a:blip r:embed="rId47"/>
                    <a:stretch>
                      <a:fillRect/>
                    </a:stretch>
                  </pic:blipFill>
                  <pic:spPr>
                    <a:xfrm>
                      <a:off x="0" y="0"/>
                      <a:ext cx="5612130" cy="1223645"/>
                    </a:xfrm>
                    <a:prstGeom prst="rect">
                      <a:avLst/>
                    </a:prstGeom>
                  </pic:spPr>
                </pic:pic>
              </a:graphicData>
            </a:graphic>
          </wp:inline>
        </w:drawing>
      </w:r>
    </w:p>
    <w:p w14:paraId="26ACD69D" w14:textId="77777777" w:rsidR="002379DC" w:rsidRPr="00EF7947" w:rsidRDefault="002379DC" w:rsidP="002379DC">
      <w:r w:rsidRPr="00EF7947">
        <w:rPr>
          <w:noProof/>
        </w:rPr>
        <w:lastRenderedPageBreak/>
        <w:drawing>
          <wp:inline distT="0" distB="0" distL="0" distR="0" wp14:anchorId="0C08C177" wp14:editId="46F2B78A">
            <wp:extent cx="1551375" cy="3330893"/>
            <wp:effectExtent l="0" t="0" r="0" b="3175"/>
            <wp:docPr id="332391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91463" name=""/>
                    <pic:cNvPicPr/>
                  </pic:nvPicPr>
                  <pic:blipFill>
                    <a:blip r:embed="rId48"/>
                    <a:stretch>
                      <a:fillRect/>
                    </a:stretch>
                  </pic:blipFill>
                  <pic:spPr>
                    <a:xfrm>
                      <a:off x="0" y="0"/>
                      <a:ext cx="1560286" cy="3350026"/>
                    </a:xfrm>
                    <a:prstGeom prst="rect">
                      <a:avLst/>
                    </a:prstGeom>
                  </pic:spPr>
                </pic:pic>
              </a:graphicData>
            </a:graphic>
          </wp:inline>
        </w:drawing>
      </w:r>
    </w:p>
    <w:p w14:paraId="2B993044" w14:textId="77777777" w:rsidR="006443FD" w:rsidRPr="00EF7947" w:rsidRDefault="006443FD" w:rsidP="002379DC"/>
    <w:p w14:paraId="7E0E3221" w14:textId="77777777" w:rsidR="006443FD" w:rsidRPr="00EF7947" w:rsidRDefault="006443FD" w:rsidP="002379DC"/>
    <w:p w14:paraId="7E4BF512" w14:textId="0FD193BB" w:rsidR="002379DC" w:rsidRPr="00EF7947" w:rsidRDefault="002379DC" w:rsidP="002379DC">
      <w:pPr>
        <w:pStyle w:val="Ttulo2"/>
      </w:pPr>
      <w:bookmarkStart w:id="14" w:name="_Toc179452793"/>
      <w:bookmarkStart w:id="15" w:name="_Toc179969379"/>
      <w:r w:rsidRPr="00EF7947">
        <w:t>Ajustes de inventario</w:t>
      </w:r>
      <w:bookmarkEnd w:id="14"/>
      <w:bookmarkEnd w:id="15"/>
    </w:p>
    <w:p w14:paraId="4305B2EB" w14:textId="77777777" w:rsidR="002379DC" w:rsidRPr="00EF7947" w:rsidRDefault="002379DC" w:rsidP="002379DC">
      <w:r w:rsidRPr="00EF7947">
        <w:t>Se requiere la funcionalidad que permita el registro y ajuste del inventario de productos, en las diferentes tiendas configuradas en Shopify POS.</w:t>
      </w:r>
    </w:p>
    <w:p w14:paraId="4CADB31E" w14:textId="77777777" w:rsidR="002379DC" w:rsidRPr="00EF7947" w:rsidRDefault="002379DC" w:rsidP="002379DC"/>
    <w:p w14:paraId="3EBD6642" w14:textId="77777777" w:rsidR="002379DC" w:rsidRPr="00EF7947" w:rsidRDefault="002379DC" w:rsidP="002379DC">
      <w:r w:rsidRPr="00EF7947">
        <w:t>El registro, gestión y ajuste se realizará desde la aplicación Stocky, el cual es un sistema que se encuentra integrado con la plataforma Shopify, desde ahí se realizarán los ajuates de inventario en tiendas. Se tiene un formulario, en el cual se deberá ingresa los datos de la tienda, referencias, cantidades y otros datos informativos.</w:t>
      </w:r>
    </w:p>
    <w:p w14:paraId="0308BC16" w14:textId="77777777" w:rsidR="002379DC" w:rsidRPr="00EF7947" w:rsidRDefault="002379DC" w:rsidP="002379DC"/>
    <w:p w14:paraId="01243DC3" w14:textId="3A32D9B0" w:rsidR="002379DC" w:rsidRPr="00EF7947" w:rsidRDefault="002379DC" w:rsidP="002379DC">
      <w:r w:rsidRPr="00EF7947">
        <w:t xml:space="preserve">Stocky, al estar integrado con Shopify, permite la visualización y gestión en </w:t>
      </w:r>
      <w:r w:rsidR="00A854F3" w:rsidRPr="00EF7947">
        <w:t>línea</w:t>
      </w:r>
      <w:r w:rsidRPr="00EF7947">
        <w:t xml:space="preserve"> de los movimientos o ajustes creados para cada tienda, tanto en la web como en la aplicación Mobile.</w:t>
      </w:r>
    </w:p>
    <w:p w14:paraId="666203EF" w14:textId="77777777" w:rsidR="002379DC" w:rsidRPr="00EF7947" w:rsidRDefault="002379DC" w:rsidP="002379DC"/>
    <w:p w14:paraId="6418A237" w14:textId="3573AC6D" w:rsidR="006443FD" w:rsidRPr="00EF7947" w:rsidRDefault="006443FD">
      <w:pPr>
        <w:widowControl/>
        <w:spacing w:after="200" w:line="276" w:lineRule="auto"/>
      </w:pPr>
      <w:r w:rsidRPr="00EF7947">
        <w:br w:type="page"/>
      </w:r>
    </w:p>
    <w:p w14:paraId="31AAA751" w14:textId="77777777" w:rsidR="006443FD" w:rsidRPr="00EF7947" w:rsidRDefault="006443FD" w:rsidP="002379DC"/>
    <w:p w14:paraId="72C4E77E" w14:textId="1721DDD6" w:rsidR="006443FD" w:rsidRPr="00EF7947" w:rsidRDefault="002379DC" w:rsidP="006443FD">
      <w:pPr>
        <w:rPr>
          <w:b/>
          <w:bCs/>
        </w:rPr>
      </w:pPr>
      <w:r w:rsidRPr="00EF7947">
        <w:rPr>
          <w:b/>
          <w:bCs/>
        </w:rPr>
        <w:t>Proceso de creación de los ajustes de inventario en tiendas:</w:t>
      </w:r>
    </w:p>
    <w:p w14:paraId="306C9CF1" w14:textId="77777777" w:rsidR="006443FD" w:rsidRPr="00EF7947" w:rsidRDefault="006443FD" w:rsidP="006443FD">
      <w:pPr>
        <w:rPr>
          <w:b/>
          <w:bCs/>
        </w:rPr>
      </w:pPr>
    </w:p>
    <w:p w14:paraId="0D2D7EC5" w14:textId="5629CC3F" w:rsidR="002379DC" w:rsidRPr="00EF7947" w:rsidRDefault="002379DC" w:rsidP="002379DC">
      <w:pPr>
        <w:pStyle w:val="Prrafodelista"/>
        <w:numPr>
          <w:ilvl w:val="0"/>
          <w:numId w:val="10"/>
        </w:numPr>
      </w:pPr>
      <w:r w:rsidRPr="00EF7947">
        <w:t xml:space="preserve">Opción </w:t>
      </w:r>
      <w:r w:rsidR="00E12CB1" w:rsidRPr="00EF7947">
        <w:t>I</w:t>
      </w:r>
      <w:r w:rsidRPr="00EF7947">
        <w:t>nventory/ Adjustments.</w:t>
      </w:r>
    </w:p>
    <w:p w14:paraId="25650B55" w14:textId="77777777" w:rsidR="002379DC" w:rsidRPr="00EF7947" w:rsidRDefault="002379DC" w:rsidP="002379DC">
      <w:r w:rsidRPr="00EF7947">
        <w:rPr>
          <w:noProof/>
        </w:rPr>
        <w:drawing>
          <wp:inline distT="0" distB="0" distL="0" distR="0" wp14:anchorId="687803A5" wp14:editId="5F30BAF7">
            <wp:extent cx="5612130" cy="2038350"/>
            <wp:effectExtent l="0" t="0" r="7620" b="0"/>
            <wp:docPr id="892872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72080" name=""/>
                    <pic:cNvPicPr/>
                  </pic:nvPicPr>
                  <pic:blipFill>
                    <a:blip r:embed="rId49"/>
                    <a:stretch>
                      <a:fillRect/>
                    </a:stretch>
                  </pic:blipFill>
                  <pic:spPr>
                    <a:xfrm>
                      <a:off x="0" y="0"/>
                      <a:ext cx="5612130" cy="2038350"/>
                    </a:xfrm>
                    <a:prstGeom prst="rect">
                      <a:avLst/>
                    </a:prstGeom>
                  </pic:spPr>
                </pic:pic>
              </a:graphicData>
            </a:graphic>
          </wp:inline>
        </w:drawing>
      </w:r>
    </w:p>
    <w:p w14:paraId="30708576" w14:textId="77777777" w:rsidR="002379DC" w:rsidRPr="00EF7947" w:rsidRDefault="002379DC" w:rsidP="002379DC"/>
    <w:p w14:paraId="6DE9B40D" w14:textId="4E18911E" w:rsidR="006443FD" w:rsidRPr="00EF7947" w:rsidRDefault="002379DC" w:rsidP="002379DC">
      <w:pPr>
        <w:pStyle w:val="Prrafodelista"/>
        <w:numPr>
          <w:ilvl w:val="0"/>
          <w:numId w:val="10"/>
        </w:numPr>
      </w:pPr>
      <w:r w:rsidRPr="00EF7947">
        <w:t>Deberá seleccionar la tienda.</w:t>
      </w:r>
    </w:p>
    <w:p w14:paraId="6365BEBE" w14:textId="27868003" w:rsidR="002379DC" w:rsidRPr="00EF7947" w:rsidRDefault="002379DC" w:rsidP="002379DC">
      <w:r w:rsidRPr="00EF7947">
        <w:rPr>
          <w:noProof/>
        </w:rPr>
        <w:drawing>
          <wp:inline distT="0" distB="0" distL="0" distR="0" wp14:anchorId="6B817064" wp14:editId="240323F0">
            <wp:extent cx="5612130" cy="1270000"/>
            <wp:effectExtent l="0" t="0" r="7620" b="6350"/>
            <wp:docPr id="18760942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94202" name="Imagen 1" descr="Interfaz de usuario gráfica, Texto, Aplicación&#10;&#10;Descripción generada automáticamente"/>
                    <pic:cNvPicPr/>
                  </pic:nvPicPr>
                  <pic:blipFill rotWithShape="1">
                    <a:blip r:embed="rId50"/>
                    <a:srcRect b="25429"/>
                    <a:stretch/>
                  </pic:blipFill>
                  <pic:spPr bwMode="auto">
                    <a:xfrm>
                      <a:off x="0" y="0"/>
                      <a:ext cx="5612130" cy="1270000"/>
                    </a:xfrm>
                    <a:prstGeom prst="rect">
                      <a:avLst/>
                    </a:prstGeom>
                    <a:ln>
                      <a:noFill/>
                    </a:ln>
                    <a:extLst>
                      <a:ext uri="{53640926-AAD7-44D8-BBD7-CCE9431645EC}">
                        <a14:shadowObscured xmlns:a14="http://schemas.microsoft.com/office/drawing/2010/main"/>
                      </a:ext>
                    </a:extLst>
                  </pic:spPr>
                </pic:pic>
              </a:graphicData>
            </a:graphic>
          </wp:inline>
        </w:drawing>
      </w:r>
    </w:p>
    <w:p w14:paraId="51537915" w14:textId="77777777" w:rsidR="002379DC" w:rsidRPr="00EF7947" w:rsidRDefault="002379DC" w:rsidP="002379DC"/>
    <w:p w14:paraId="0A58F05A" w14:textId="77777777" w:rsidR="002379DC" w:rsidRPr="00EF7947" w:rsidRDefault="002379DC" w:rsidP="002379DC">
      <w:pPr>
        <w:pStyle w:val="Prrafodelista"/>
        <w:numPr>
          <w:ilvl w:val="0"/>
          <w:numId w:val="10"/>
        </w:numPr>
      </w:pPr>
      <w:r w:rsidRPr="00EF7947">
        <w:t>Deberá ingresar la información del producto (manual o escaneado), las cantidades, notas entre otra información.</w:t>
      </w:r>
    </w:p>
    <w:p w14:paraId="11095862" w14:textId="77777777" w:rsidR="002379DC" w:rsidRPr="00EF7947" w:rsidRDefault="002379DC" w:rsidP="002379DC">
      <w:r w:rsidRPr="00EF7947">
        <w:rPr>
          <w:noProof/>
        </w:rPr>
        <w:drawing>
          <wp:inline distT="0" distB="0" distL="0" distR="0" wp14:anchorId="22C87D62" wp14:editId="14025868">
            <wp:extent cx="5346700" cy="2578370"/>
            <wp:effectExtent l="0" t="0" r="6350" b="0"/>
            <wp:docPr id="160940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06880" name=""/>
                    <pic:cNvPicPr/>
                  </pic:nvPicPr>
                  <pic:blipFill>
                    <a:blip r:embed="rId51"/>
                    <a:stretch>
                      <a:fillRect/>
                    </a:stretch>
                  </pic:blipFill>
                  <pic:spPr>
                    <a:xfrm>
                      <a:off x="0" y="0"/>
                      <a:ext cx="5374042" cy="2591555"/>
                    </a:xfrm>
                    <a:prstGeom prst="rect">
                      <a:avLst/>
                    </a:prstGeom>
                  </pic:spPr>
                </pic:pic>
              </a:graphicData>
            </a:graphic>
          </wp:inline>
        </w:drawing>
      </w:r>
    </w:p>
    <w:p w14:paraId="2E90571C" w14:textId="77777777" w:rsidR="002379DC" w:rsidRPr="00EF7947" w:rsidRDefault="002379DC" w:rsidP="002379DC"/>
    <w:p w14:paraId="726A86CA" w14:textId="77777777" w:rsidR="002379DC" w:rsidRPr="00EF7947" w:rsidRDefault="002379DC" w:rsidP="002379DC">
      <w:pPr>
        <w:pStyle w:val="Prrafodelista"/>
        <w:numPr>
          <w:ilvl w:val="0"/>
          <w:numId w:val="10"/>
        </w:numPr>
      </w:pPr>
      <w:r w:rsidRPr="00EF7947">
        <w:t>Registro del ajuste en sitio web y en app Mobile.</w:t>
      </w:r>
    </w:p>
    <w:p w14:paraId="58089D39" w14:textId="77777777" w:rsidR="00E12CB1" w:rsidRPr="00EF7947" w:rsidRDefault="00E12CB1" w:rsidP="00E12CB1">
      <w:pPr>
        <w:ind w:left="360"/>
      </w:pPr>
    </w:p>
    <w:p w14:paraId="7BC1E75E" w14:textId="77777777" w:rsidR="002379DC" w:rsidRPr="00EF7947" w:rsidRDefault="002379DC" w:rsidP="002379DC">
      <w:r w:rsidRPr="00EF7947">
        <w:rPr>
          <w:noProof/>
        </w:rPr>
        <w:drawing>
          <wp:inline distT="0" distB="0" distL="0" distR="0" wp14:anchorId="1B53CDD8" wp14:editId="4C38CD06">
            <wp:extent cx="5612130" cy="2339975"/>
            <wp:effectExtent l="0" t="0" r="7620" b="3175"/>
            <wp:docPr id="8115799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79930" name="Imagen 1" descr="Interfaz de usuario gráfica, Aplicación&#10;&#10;Descripción generada automáticamente"/>
                    <pic:cNvPicPr/>
                  </pic:nvPicPr>
                  <pic:blipFill>
                    <a:blip r:embed="rId52"/>
                    <a:stretch>
                      <a:fillRect/>
                    </a:stretch>
                  </pic:blipFill>
                  <pic:spPr>
                    <a:xfrm>
                      <a:off x="0" y="0"/>
                      <a:ext cx="5612130" cy="2339975"/>
                    </a:xfrm>
                    <a:prstGeom prst="rect">
                      <a:avLst/>
                    </a:prstGeom>
                  </pic:spPr>
                </pic:pic>
              </a:graphicData>
            </a:graphic>
          </wp:inline>
        </w:drawing>
      </w:r>
    </w:p>
    <w:p w14:paraId="58D6083E" w14:textId="77777777" w:rsidR="002379DC" w:rsidRPr="00EF7947" w:rsidRDefault="002379DC" w:rsidP="002379DC">
      <w:r w:rsidRPr="00EF7947">
        <w:rPr>
          <w:noProof/>
        </w:rPr>
        <w:drawing>
          <wp:inline distT="0" distB="0" distL="0" distR="0" wp14:anchorId="757CB212" wp14:editId="4BC84FB4">
            <wp:extent cx="5612130" cy="1738630"/>
            <wp:effectExtent l="0" t="0" r="7620" b="0"/>
            <wp:docPr id="199148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80368" name=""/>
                    <pic:cNvPicPr/>
                  </pic:nvPicPr>
                  <pic:blipFill>
                    <a:blip r:embed="rId53"/>
                    <a:stretch>
                      <a:fillRect/>
                    </a:stretch>
                  </pic:blipFill>
                  <pic:spPr>
                    <a:xfrm>
                      <a:off x="0" y="0"/>
                      <a:ext cx="5612130" cy="1738630"/>
                    </a:xfrm>
                    <a:prstGeom prst="rect">
                      <a:avLst/>
                    </a:prstGeom>
                  </pic:spPr>
                </pic:pic>
              </a:graphicData>
            </a:graphic>
          </wp:inline>
        </w:drawing>
      </w:r>
    </w:p>
    <w:p w14:paraId="1584F5B7" w14:textId="77777777" w:rsidR="002379DC" w:rsidRPr="00EF7947" w:rsidRDefault="002379DC" w:rsidP="00272A5B"/>
    <w:p w14:paraId="35DB6496" w14:textId="77777777" w:rsidR="005952CB" w:rsidRPr="00EF7947" w:rsidRDefault="005952CB" w:rsidP="00272A5B"/>
    <w:p w14:paraId="38656ECA" w14:textId="77777777" w:rsidR="00272A5B" w:rsidRPr="00EF7947" w:rsidRDefault="00272A5B" w:rsidP="00432DFD">
      <w:pPr>
        <w:rPr>
          <w:rFonts w:ascii="Century Gothic" w:hAnsi="Century Gothic"/>
        </w:rPr>
      </w:pPr>
    </w:p>
    <w:p w14:paraId="1E857CF1" w14:textId="7B6C8DB6" w:rsidR="00432DFD" w:rsidRPr="00EF7947" w:rsidRDefault="00191F07" w:rsidP="00E7163F">
      <w:pPr>
        <w:widowControl/>
        <w:spacing w:after="200" w:line="276" w:lineRule="auto"/>
        <w:rPr>
          <w:rFonts w:ascii="Century Gothic" w:hAnsi="Century Gothic"/>
        </w:rPr>
      </w:pPr>
      <w:r w:rsidRPr="00EF7947">
        <w:rPr>
          <w:rFonts w:ascii="Century Gothic" w:hAnsi="Century Gothic"/>
        </w:rPr>
        <w:br w:type="page"/>
      </w:r>
    </w:p>
    <w:p w14:paraId="5AAB5BCC" w14:textId="26148ECF" w:rsidR="005164CD" w:rsidRPr="00EF7947" w:rsidRDefault="005164CD" w:rsidP="00FB79CA">
      <w:pPr>
        <w:pStyle w:val="Ttulo2"/>
      </w:pPr>
      <w:bookmarkStart w:id="16" w:name="_Toc179969380"/>
      <w:r w:rsidRPr="00EF7947">
        <w:lastRenderedPageBreak/>
        <w:t>Reportes</w:t>
      </w:r>
      <w:r w:rsidR="00970D34" w:rsidRPr="00EF7947">
        <w:t xml:space="preserve"> de movimientos e inventario</w:t>
      </w:r>
      <w:bookmarkEnd w:id="16"/>
    </w:p>
    <w:p w14:paraId="12C04FBC" w14:textId="362BE3C7" w:rsidR="00912F44" w:rsidRPr="00EF7947" w:rsidRDefault="004C17E4" w:rsidP="00912F44">
      <w:r w:rsidRPr="00EF7947">
        <w:t xml:space="preserve">En </w:t>
      </w:r>
      <w:r w:rsidR="00D73373" w:rsidRPr="00EF7947">
        <w:t>la pestaña “Reportes”</w:t>
      </w:r>
      <w:r w:rsidR="00924282" w:rsidRPr="00EF7947">
        <w:t xml:space="preserve"> de Stocky es en</w:t>
      </w:r>
      <w:r w:rsidR="00D73373" w:rsidRPr="00EF7947">
        <w:t xml:space="preserve"> donde se consulta</w:t>
      </w:r>
      <w:r w:rsidR="00EE6C33" w:rsidRPr="00EF7947">
        <w:t xml:space="preserve"> la</w:t>
      </w:r>
      <w:r w:rsidR="00D73373" w:rsidRPr="00EF7947">
        <w:t xml:space="preserve"> información </w:t>
      </w:r>
      <w:r w:rsidR="0063477B" w:rsidRPr="00EF7947">
        <w:t>del inventario</w:t>
      </w:r>
      <w:r w:rsidR="0004708C" w:rsidRPr="00EF7947">
        <w:t xml:space="preserve">, </w:t>
      </w:r>
      <w:r w:rsidR="0063477B" w:rsidRPr="00EF7947">
        <w:t xml:space="preserve">productos, transferencias, </w:t>
      </w:r>
      <w:r w:rsidR="00EE6C33" w:rsidRPr="00EF7947">
        <w:t>órdenes</w:t>
      </w:r>
      <w:r w:rsidR="0063477B" w:rsidRPr="00EF7947">
        <w:t xml:space="preserve"> y </w:t>
      </w:r>
      <w:r w:rsidR="00EE6C33" w:rsidRPr="00EF7947">
        <w:t>datos estadísticos</w:t>
      </w:r>
      <w:r w:rsidR="0028481B" w:rsidRPr="00EF7947">
        <w:t xml:space="preserve">, permite filtrar los datos según el contexto del reporte </w:t>
      </w:r>
      <w:r w:rsidR="0077494B" w:rsidRPr="00EF7947">
        <w:t>además de exportar l</w:t>
      </w:r>
      <w:r w:rsidR="00DF797E" w:rsidRPr="00EF7947">
        <w:t>os datos</w:t>
      </w:r>
      <w:r w:rsidR="0077494B" w:rsidRPr="00EF7947">
        <w:t xml:space="preserve"> en formato CSV</w:t>
      </w:r>
      <w:r w:rsidR="00844DC1" w:rsidRPr="00EF7947">
        <w:t>.</w:t>
      </w:r>
      <w:r w:rsidR="004F11C3" w:rsidRPr="00EF7947">
        <w:t xml:space="preserve"> </w:t>
      </w:r>
      <w:r w:rsidR="00844DC1" w:rsidRPr="00EF7947">
        <w:t xml:space="preserve">En la siguiente imagen </w:t>
      </w:r>
      <w:r w:rsidR="008504BF" w:rsidRPr="00EF7947">
        <w:t>se visualiza</w:t>
      </w:r>
      <w:r w:rsidR="005E108A" w:rsidRPr="00EF7947">
        <w:t xml:space="preserve"> que</w:t>
      </w:r>
      <w:r w:rsidR="008504BF" w:rsidRPr="00EF7947">
        <w:t xml:space="preserve"> en la pestaña de los reportes </w:t>
      </w:r>
      <w:r w:rsidR="005E108A" w:rsidRPr="00EF7947">
        <w:t xml:space="preserve">se puede exportar la información </w:t>
      </w:r>
      <w:r w:rsidR="00C3189E" w:rsidRPr="00EF7947">
        <w:t>de los siguientes contextos:</w:t>
      </w:r>
    </w:p>
    <w:p w14:paraId="2EDBC2B0" w14:textId="77777777" w:rsidR="00912F44" w:rsidRPr="00EF7947" w:rsidRDefault="00912F44" w:rsidP="00912F44"/>
    <w:p w14:paraId="111BB12D" w14:textId="1BC1AE8F" w:rsidR="00912F44" w:rsidRPr="00EF7947" w:rsidRDefault="00451656" w:rsidP="00912F44">
      <w:r w:rsidRPr="00EF7947">
        <w:rPr>
          <w:noProof/>
        </w:rPr>
        <w:drawing>
          <wp:inline distT="0" distB="0" distL="0" distR="0" wp14:anchorId="705264E9" wp14:editId="26B07099">
            <wp:extent cx="4641850" cy="2104536"/>
            <wp:effectExtent l="0" t="0" r="6350" b="0"/>
            <wp:docPr id="1795950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50352" name=""/>
                    <pic:cNvPicPr/>
                  </pic:nvPicPr>
                  <pic:blipFill>
                    <a:blip r:embed="rId54"/>
                    <a:stretch>
                      <a:fillRect/>
                    </a:stretch>
                  </pic:blipFill>
                  <pic:spPr>
                    <a:xfrm>
                      <a:off x="0" y="0"/>
                      <a:ext cx="4645915" cy="2106379"/>
                    </a:xfrm>
                    <a:prstGeom prst="rect">
                      <a:avLst/>
                    </a:prstGeom>
                  </pic:spPr>
                </pic:pic>
              </a:graphicData>
            </a:graphic>
          </wp:inline>
        </w:drawing>
      </w:r>
    </w:p>
    <w:p w14:paraId="0B627811" w14:textId="77777777" w:rsidR="00451656" w:rsidRPr="00EF7947" w:rsidRDefault="00451656" w:rsidP="00912F44"/>
    <w:p w14:paraId="5DCC9505" w14:textId="2CB674B0" w:rsidR="00451656" w:rsidRPr="00EF7947" w:rsidRDefault="007D09F1" w:rsidP="00912F44">
      <w:r w:rsidRPr="00EF7947">
        <w:t xml:space="preserve">Al </w:t>
      </w:r>
      <w:r w:rsidR="00D14B49" w:rsidRPr="00EF7947">
        <w:t xml:space="preserve">presionar en los reportes de las transferencias se </w:t>
      </w:r>
      <w:r w:rsidR="006042AC" w:rsidRPr="00EF7947">
        <w:t xml:space="preserve">muestra un cuadro que enlista </w:t>
      </w:r>
      <w:r w:rsidR="00963B21" w:rsidRPr="00EF7947">
        <w:t xml:space="preserve">todas las transferencias hechas y al constado un set de filtros para los datos, por último, el botón CSV para exportar </w:t>
      </w:r>
      <w:r w:rsidR="000D3B53" w:rsidRPr="00EF7947">
        <w:t>los datos:</w:t>
      </w:r>
    </w:p>
    <w:p w14:paraId="20C92663" w14:textId="77777777" w:rsidR="000D3B53" w:rsidRPr="00EF7947" w:rsidRDefault="000D3B53" w:rsidP="00912F44"/>
    <w:p w14:paraId="27652E34" w14:textId="34021041" w:rsidR="000D3B53" w:rsidRPr="00EF7947" w:rsidRDefault="000D3B53" w:rsidP="00912F44">
      <w:r w:rsidRPr="00EF7947">
        <w:rPr>
          <w:noProof/>
        </w:rPr>
        <w:drawing>
          <wp:inline distT="0" distB="0" distL="0" distR="0" wp14:anchorId="4E365984" wp14:editId="24A1D1B9">
            <wp:extent cx="4152900" cy="3247889"/>
            <wp:effectExtent l="0" t="0" r="0" b="0"/>
            <wp:docPr id="20058937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93785" name="Imagen 1" descr="Interfaz de usuario gráfica, Aplicación&#10;&#10;Descripción generada automáticamente"/>
                    <pic:cNvPicPr/>
                  </pic:nvPicPr>
                  <pic:blipFill>
                    <a:blip r:embed="rId55"/>
                    <a:stretch>
                      <a:fillRect/>
                    </a:stretch>
                  </pic:blipFill>
                  <pic:spPr>
                    <a:xfrm>
                      <a:off x="0" y="0"/>
                      <a:ext cx="4155922" cy="3250252"/>
                    </a:xfrm>
                    <a:prstGeom prst="rect">
                      <a:avLst/>
                    </a:prstGeom>
                  </pic:spPr>
                </pic:pic>
              </a:graphicData>
            </a:graphic>
          </wp:inline>
        </w:drawing>
      </w:r>
    </w:p>
    <w:p w14:paraId="7345FCB9" w14:textId="4F367511" w:rsidR="00912F44" w:rsidRPr="00EF7947" w:rsidRDefault="005168E8" w:rsidP="00912F44">
      <w:pPr>
        <w:pStyle w:val="Ttulo2"/>
      </w:pPr>
      <w:bookmarkStart w:id="17" w:name="_Toc179969381"/>
      <w:r w:rsidRPr="00EF7947">
        <w:lastRenderedPageBreak/>
        <w:t xml:space="preserve">Reportes </w:t>
      </w:r>
      <w:r w:rsidR="00524E41" w:rsidRPr="00EF7947">
        <w:t>con la</w:t>
      </w:r>
      <w:r w:rsidRPr="00EF7947">
        <w:t xml:space="preserve"> API’s Stocky</w:t>
      </w:r>
      <w:bookmarkEnd w:id="17"/>
    </w:p>
    <w:p w14:paraId="11385A7A" w14:textId="2D9567AF" w:rsidR="005168E8" w:rsidRPr="00EF7947" w:rsidRDefault="001C4C05" w:rsidP="00912F44">
      <w:r w:rsidRPr="00EF7947">
        <w:t xml:space="preserve">Para la comunicación entre servicios e integración Stocky permite </w:t>
      </w:r>
      <w:r w:rsidR="00A35244" w:rsidRPr="00EF7947">
        <w:t>el uso de API REST para consultar la información</w:t>
      </w:r>
      <w:r w:rsidR="00785618" w:rsidRPr="00EF7947">
        <w:t xml:space="preserve"> y crear unos reportes automatizados, </w:t>
      </w:r>
      <w:r w:rsidR="008760FB" w:rsidRPr="00EF7947">
        <w:t>a continuación, se detallan los recursos que ofrece la API:</w:t>
      </w:r>
    </w:p>
    <w:p w14:paraId="2D583B9E" w14:textId="77777777" w:rsidR="008760FB" w:rsidRPr="00EF7947" w:rsidRDefault="008760FB" w:rsidP="00912F44"/>
    <w:p w14:paraId="2642F372" w14:textId="67E302E1" w:rsidR="008760FB" w:rsidRPr="00EF7947" w:rsidRDefault="00B130B0" w:rsidP="008760FB">
      <w:pPr>
        <w:pStyle w:val="Prrafodelista"/>
        <w:numPr>
          <w:ilvl w:val="0"/>
          <w:numId w:val="14"/>
        </w:numPr>
      </w:pPr>
      <w:r w:rsidRPr="00EF7947">
        <w:t>Órdenes</w:t>
      </w:r>
      <w:r w:rsidR="008760FB" w:rsidRPr="00EF7947">
        <w:t xml:space="preserve"> de compra</w:t>
      </w:r>
      <w:r w:rsidR="00B80205" w:rsidRPr="00EF7947">
        <w:t xml:space="preserve"> (“purchse_</w:t>
      </w:r>
      <w:proofErr w:type="gramStart"/>
      <w:r w:rsidR="00B80205" w:rsidRPr="00EF7947">
        <w:t>orders</w:t>
      </w:r>
      <w:r w:rsidR="00B8059F" w:rsidRPr="00EF7947">
        <w:t>.json</w:t>
      </w:r>
      <w:proofErr w:type="gramEnd"/>
      <w:r w:rsidR="00B80205" w:rsidRPr="00EF7947">
        <w:t>”)</w:t>
      </w:r>
    </w:p>
    <w:p w14:paraId="7AC65580" w14:textId="0FDA0AE3" w:rsidR="008760FB" w:rsidRPr="00D60073" w:rsidRDefault="00572912" w:rsidP="008760FB">
      <w:pPr>
        <w:pStyle w:val="Prrafodelista"/>
        <w:numPr>
          <w:ilvl w:val="0"/>
          <w:numId w:val="14"/>
        </w:numPr>
        <w:rPr>
          <w:lang w:val="en-US"/>
        </w:rPr>
      </w:pPr>
      <w:proofErr w:type="spellStart"/>
      <w:r w:rsidRPr="00D60073">
        <w:rPr>
          <w:lang w:val="en-US"/>
        </w:rPr>
        <w:t>Ajuste</w:t>
      </w:r>
      <w:r w:rsidR="00C41A60" w:rsidRPr="00D60073">
        <w:rPr>
          <w:lang w:val="en-US"/>
        </w:rPr>
        <w:t>s</w:t>
      </w:r>
      <w:proofErr w:type="spellEnd"/>
      <w:r w:rsidRPr="00D60073">
        <w:rPr>
          <w:lang w:val="en-US"/>
        </w:rPr>
        <w:t xml:space="preserve"> de stock </w:t>
      </w:r>
      <w:proofErr w:type="spellStart"/>
      <w:r w:rsidRPr="00D60073">
        <w:rPr>
          <w:lang w:val="en-US"/>
        </w:rPr>
        <w:t>por</w:t>
      </w:r>
      <w:proofErr w:type="spellEnd"/>
      <w:r w:rsidRPr="00D60073">
        <w:rPr>
          <w:lang w:val="en-US"/>
        </w:rPr>
        <w:t xml:space="preserve"> </w:t>
      </w:r>
      <w:r w:rsidR="00B130B0" w:rsidRPr="00D60073">
        <w:rPr>
          <w:lang w:val="en-US"/>
        </w:rPr>
        <w:t>I</w:t>
      </w:r>
      <w:r w:rsidRPr="00D60073">
        <w:rPr>
          <w:lang w:val="en-US"/>
        </w:rPr>
        <w:t>tem</w:t>
      </w:r>
      <w:r w:rsidR="00B80205" w:rsidRPr="00D60073">
        <w:rPr>
          <w:lang w:val="en-US"/>
        </w:rPr>
        <w:t xml:space="preserve"> (“</w:t>
      </w:r>
      <w:r w:rsidR="00B8059F" w:rsidRPr="00D60073">
        <w:rPr>
          <w:lang w:val="en-US"/>
        </w:rPr>
        <w:t>stock_adjustment_</w:t>
      </w:r>
      <w:proofErr w:type="gramStart"/>
      <w:r w:rsidR="00B8059F" w:rsidRPr="00D60073">
        <w:rPr>
          <w:lang w:val="en-US"/>
        </w:rPr>
        <w:t>items.json</w:t>
      </w:r>
      <w:proofErr w:type="gramEnd"/>
      <w:r w:rsidR="00B8059F" w:rsidRPr="00D60073">
        <w:rPr>
          <w:lang w:val="en-US"/>
        </w:rPr>
        <w:t>”)</w:t>
      </w:r>
    </w:p>
    <w:p w14:paraId="10D75271" w14:textId="33228C5C" w:rsidR="00572912" w:rsidRPr="00D60073" w:rsidRDefault="00572912" w:rsidP="008760FB">
      <w:pPr>
        <w:pStyle w:val="Prrafodelista"/>
        <w:numPr>
          <w:ilvl w:val="0"/>
          <w:numId w:val="14"/>
        </w:numPr>
        <w:rPr>
          <w:lang w:val="en-US"/>
        </w:rPr>
      </w:pPr>
      <w:proofErr w:type="spellStart"/>
      <w:r w:rsidRPr="00D60073">
        <w:rPr>
          <w:lang w:val="en-US"/>
        </w:rPr>
        <w:t>Ajustes</w:t>
      </w:r>
      <w:proofErr w:type="spellEnd"/>
      <w:r w:rsidR="00FB0234" w:rsidRPr="00D60073">
        <w:rPr>
          <w:lang w:val="en-US"/>
        </w:rPr>
        <w:t xml:space="preserve"> de stock</w:t>
      </w:r>
      <w:r w:rsidR="00B8059F" w:rsidRPr="00D60073">
        <w:rPr>
          <w:lang w:val="en-US"/>
        </w:rPr>
        <w:t xml:space="preserve"> (“stock_</w:t>
      </w:r>
      <w:proofErr w:type="gramStart"/>
      <w:r w:rsidR="00B8059F" w:rsidRPr="00D60073">
        <w:rPr>
          <w:lang w:val="en-US"/>
        </w:rPr>
        <w:t>adjustments.json</w:t>
      </w:r>
      <w:proofErr w:type="gramEnd"/>
      <w:r w:rsidR="00B8059F" w:rsidRPr="00D60073">
        <w:rPr>
          <w:lang w:val="en-US"/>
        </w:rPr>
        <w:t>”)</w:t>
      </w:r>
    </w:p>
    <w:p w14:paraId="51434926" w14:textId="7A3AC00C" w:rsidR="00FB0234" w:rsidRPr="00EF7947" w:rsidRDefault="00FB0234" w:rsidP="008760FB">
      <w:pPr>
        <w:pStyle w:val="Prrafodelista"/>
        <w:numPr>
          <w:ilvl w:val="0"/>
          <w:numId w:val="14"/>
        </w:numPr>
      </w:pPr>
      <w:r w:rsidRPr="00EF7947">
        <w:t>Transferencias</w:t>
      </w:r>
      <w:r w:rsidR="00B8059F" w:rsidRPr="00EF7947">
        <w:t xml:space="preserve"> (“</w:t>
      </w:r>
      <w:r w:rsidR="00F1709E" w:rsidRPr="00EF7947">
        <w:t>stock_</w:t>
      </w:r>
      <w:proofErr w:type="gramStart"/>
      <w:r w:rsidR="00F1709E" w:rsidRPr="00EF7947">
        <w:t>transfers.json</w:t>
      </w:r>
      <w:proofErr w:type="gramEnd"/>
      <w:r w:rsidR="00F1709E" w:rsidRPr="00EF7947">
        <w:t>”)</w:t>
      </w:r>
    </w:p>
    <w:p w14:paraId="3DFD3659" w14:textId="173F58EE" w:rsidR="00FB0234" w:rsidRPr="00EF7947" w:rsidRDefault="00FB0234" w:rsidP="008760FB">
      <w:pPr>
        <w:pStyle w:val="Prrafodelista"/>
        <w:numPr>
          <w:ilvl w:val="0"/>
          <w:numId w:val="14"/>
        </w:numPr>
      </w:pPr>
      <w:r w:rsidRPr="00EF7947">
        <w:t>Proveedores</w:t>
      </w:r>
      <w:r w:rsidR="00F1709E" w:rsidRPr="00EF7947">
        <w:t xml:space="preserve"> (“</w:t>
      </w:r>
      <w:proofErr w:type="gramStart"/>
      <w:r w:rsidR="00F1709E" w:rsidRPr="00EF7947">
        <w:t>suppliers.json</w:t>
      </w:r>
      <w:proofErr w:type="gramEnd"/>
      <w:r w:rsidR="00F1709E" w:rsidRPr="00EF7947">
        <w:t>”)</w:t>
      </w:r>
    </w:p>
    <w:p w14:paraId="4492AB76" w14:textId="2AE573BC" w:rsidR="00E369D8" w:rsidRPr="00EF7947" w:rsidRDefault="00BA3B88" w:rsidP="00E369D8">
      <w:pPr>
        <w:pStyle w:val="Prrafodelista"/>
        <w:numPr>
          <w:ilvl w:val="0"/>
          <w:numId w:val="14"/>
        </w:numPr>
      </w:pPr>
      <w:r w:rsidRPr="00EF7947">
        <w:t>Tipo Tax</w:t>
      </w:r>
      <w:r w:rsidR="00F1709E" w:rsidRPr="00EF7947">
        <w:t xml:space="preserve"> (“tax_</w:t>
      </w:r>
      <w:proofErr w:type="gramStart"/>
      <w:r w:rsidR="00F1709E" w:rsidRPr="00EF7947">
        <w:t>types.json</w:t>
      </w:r>
      <w:proofErr w:type="gramEnd"/>
      <w:r w:rsidR="00F1709E" w:rsidRPr="00EF7947">
        <w:t>”)</w:t>
      </w:r>
    </w:p>
    <w:p w14:paraId="67DA17BD" w14:textId="77777777" w:rsidR="00E369D8" w:rsidRPr="00EF7947" w:rsidRDefault="00E369D8" w:rsidP="00E369D8"/>
    <w:p w14:paraId="0455BC64" w14:textId="77777777" w:rsidR="00E369D8" w:rsidRPr="00D60073" w:rsidRDefault="00E369D8" w:rsidP="00E369D8">
      <w:pPr>
        <w:rPr>
          <w:lang w:val="en-US"/>
        </w:rPr>
      </w:pPr>
      <w:r w:rsidRPr="00D60073">
        <w:rPr>
          <w:lang w:val="en-US"/>
        </w:rPr>
        <w:t>GET https://stocky.shopifyapps.com/api/v2/purchase_orders.json</w:t>
      </w:r>
    </w:p>
    <w:p w14:paraId="6828EC4B" w14:textId="77777777" w:rsidR="00E369D8" w:rsidRPr="00D60073" w:rsidRDefault="00E369D8" w:rsidP="00E369D8">
      <w:pPr>
        <w:rPr>
          <w:lang w:val="en-US"/>
        </w:rPr>
      </w:pPr>
      <w:r w:rsidRPr="00D60073">
        <w:rPr>
          <w:lang w:val="en-US"/>
        </w:rPr>
        <w:t xml:space="preserve">    Store-Name: example.myshopify.com</w:t>
      </w:r>
    </w:p>
    <w:p w14:paraId="04FDDA48" w14:textId="77777777" w:rsidR="00E369D8" w:rsidRPr="00D60073" w:rsidRDefault="00E369D8" w:rsidP="00E369D8">
      <w:pPr>
        <w:rPr>
          <w:lang w:val="en-US"/>
        </w:rPr>
      </w:pPr>
      <w:r w:rsidRPr="00D60073">
        <w:rPr>
          <w:lang w:val="en-US"/>
        </w:rPr>
        <w:t xml:space="preserve">    Authorization: API KEY=abcdefghijklmnopqrstuvwxyz123456</w:t>
      </w:r>
    </w:p>
    <w:p w14:paraId="3A637AE9" w14:textId="77777777" w:rsidR="00E369D8" w:rsidRPr="00D60073" w:rsidRDefault="00E369D8" w:rsidP="00E369D8">
      <w:pPr>
        <w:rPr>
          <w:lang w:val="en-US"/>
        </w:rPr>
      </w:pPr>
    </w:p>
    <w:p w14:paraId="0E4B0E5F" w14:textId="62399AE1" w:rsidR="0092023D" w:rsidRPr="00EF7947" w:rsidRDefault="00E26E63" w:rsidP="0092023D">
      <w:r w:rsidRPr="00EF7947">
        <w:t xml:space="preserve">El token de autorización de la API se puede extraer desde Stocky en </w:t>
      </w:r>
      <w:r w:rsidR="006416BD" w:rsidRPr="00EF7947">
        <w:t>las preferencias</w:t>
      </w:r>
      <w:r w:rsidR="005579A9" w:rsidRPr="00EF7947">
        <w:t>.</w:t>
      </w:r>
    </w:p>
    <w:p w14:paraId="059523A9" w14:textId="77777777" w:rsidR="005579A9" w:rsidRPr="00EF7947" w:rsidRDefault="005579A9" w:rsidP="0092023D"/>
    <w:p w14:paraId="6A5D80FC" w14:textId="1218B371" w:rsidR="004A06C6" w:rsidRPr="00EF7947" w:rsidRDefault="003D78E0" w:rsidP="003D78E0">
      <w:r w:rsidRPr="00EF7947">
        <w:rPr>
          <w:noProof/>
        </w:rPr>
        <w:drawing>
          <wp:inline distT="0" distB="0" distL="0" distR="0" wp14:anchorId="58A8B48A" wp14:editId="181E5B5C">
            <wp:extent cx="5612130" cy="2237105"/>
            <wp:effectExtent l="0" t="0" r="7620" b="0"/>
            <wp:docPr id="18030456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45677" name="Imagen 1" descr="Interfaz de usuario gráfica, Texto, Aplicación, Correo electrónico&#10;&#10;Descripción generada automáticamente"/>
                    <pic:cNvPicPr/>
                  </pic:nvPicPr>
                  <pic:blipFill>
                    <a:blip r:embed="rId56"/>
                    <a:stretch>
                      <a:fillRect/>
                    </a:stretch>
                  </pic:blipFill>
                  <pic:spPr>
                    <a:xfrm>
                      <a:off x="0" y="0"/>
                      <a:ext cx="5612130" cy="2237105"/>
                    </a:xfrm>
                    <a:prstGeom prst="rect">
                      <a:avLst/>
                    </a:prstGeom>
                  </pic:spPr>
                </pic:pic>
              </a:graphicData>
            </a:graphic>
          </wp:inline>
        </w:drawing>
      </w:r>
    </w:p>
    <w:p w14:paraId="0C096161" w14:textId="77777777" w:rsidR="004A06C6" w:rsidRPr="00EF7947" w:rsidRDefault="004A06C6" w:rsidP="0092023D"/>
    <w:p w14:paraId="4E861FFB" w14:textId="77777777" w:rsidR="00F06F81" w:rsidRPr="00EF7947" w:rsidRDefault="00F06F81" w:rsidP="0092023D"/>
    <w:p w14:paraId="4EDD51F1" w14:textId="38A7AD4E" w:rsidR="00F06F81" w:rsidRPr="00EF7947" w:rsidRDefault="00F06F81" w:rsidP="00F06F81">
      <w:pPr>
        <w:widowControl/>
        <w:spacing w:after="200" w:line="276" w:lineRule="auto"/>
      </w:pPr>
      <w:r w:rsidRPr="00EF7947">
        <w:br w:type="page"/>
      </w:r>
    </w:p>
    <w:p w14:paraId="0A6E58EB" w14:textId="171A0E86" w:rsidR="0092023D" w:rsidRPr="00EF7947" w:rsidRDefault="00A809F5" w:rsidP="00E365B5">
      <w:pPr>
        <w:pStyle w:val="Ttulo2"/>
      </w:pPr>
      <w:bookmarkStart w:id="18" w:name="_Toc179969382"/>
      <w:r w:rsidRPr="00EF7947">
        <w:lastRenderedPageBreak/>
        <w:t>Automatización en la creación de órdenes de compra</w:t>
      </w:r>
      <w:bookmarkEnd w:id="18"/>
    </w:p>
    <w:p w14:paraId="740E4CF2" w14:textId="59C44FC7" w:rsidR="00E365B5" w:rsidRPr="00EF7947" w:rsidRDefault="009B76B2" w:rsidP="00912F44">
      <w:r w:rsidRPr="00EF7947">
        <w:t>Se requiere un servicio de automatización para la</w:t>
      </w:r>
      <w:r w:rsidR="005301EF" w:rsidRPr="00EF7947">
        <w:t xml:space="preserve"> creación de </w:t>
      </w:r>
      <w:r w:rsidRPr="00EF7947">
        <w:t>órdenes</w:t>
      </w:r>
      <w:r w:rsidR="005301EF" w:rsidRPr="00EF7947">
        <w:t xml:space="preserve"> de compra </w:t>
      </w:r>
      <w:r w:rsidR="00954FAC" w:rsidRPr="00EF7947">
        <w:t xml:space="preserve">en Stocky </w:t>
      </w:r>
      <w:r w:rsidR="00CC6AE0" w:rsidRPr="00EF7947">
        <w:t xml:space="preserve">por medio de la solución alternativa </w:t>
      </w:r>
      <w:r w:rsidR="00CC6AE0" w:rsidRPr="00EF7947">
        <w:rPr>
          <w:b/>
          <w:bCs/>
        </w:rPr>
        <w:t>“Web Scr</w:t>
      </w:r>
      <w:r w:rsidR="00992154" w:rsidRPr="00EF7947">
        <w:rPr>
          <w:b/>
          <w:bCs/>
        </w:rPr>
        <w:t>a</w:t>
      </w:r>
      <w:r w:rsidR="00CC6AE0" w:rsidRPr="00EF7947">
        <w:rPr>
          <w:b/>
          <w:bCs/>
        </w:rPr>
        <w:t>ping”</w:t>
      </w:r>
      <w:r w:rsidR="00E30472" w:rsidRPr="00EF7947">
        <w:t xml:space="preserve">, </w:t>
      </w:r>
      <w:r w:rsidR="00770742" w:rsidRPr="00EF7947">
        <w:t xml:space="preserve">el cual consiste en un </w:t>
      </w:r>
      <w:r w:rsidR="00770742" w:rsidRPr="00EF7947">
        <w:rPr>
          <w:b/>
          <w:bCs/>
        </w:rPr>
        <w:t>BOT</w:t>
      </w:r>
      <w:r w:rsidR="00770742" w:rsidRPr="00EF7947">
        <w:t xml:space="preserve"> </w:t>
      </w:r>
      <w:r w:rsidR="003E720E" w:rsidRPr="00EF7947">
        <w:t>que realice las siguientes tareas:</w:t>
      </w:r>
    </w:p>
    <w:p w14:paraId="5D6D0208" w14:textId="534BB65A" w:rsidR="003E720E" w:rsidRPr="00EF7947" w:rsidRDefault="00812782" w:rsidP="003E720E">
      <w:pPr>
        <w:pStyle w:val="Prrafodelista"/>
        <w:numPr>
          <w:ilvl w:val="0"/>
          <w:numId w:val="17"/>
        </w:numPr>
      </w:pPr>
      <w:r w:rsidRPr="00EF7947">
        <w:t xml:space="preserve">Consulte la información requerida de las facturas de </w:t>
      </w:r>
      <w:r w:rsidR="00DD0572" w:rsidRPr="00EF7947">
        <w:t xml:space="preserve">venta en el </w:t>
      </w:r>
      <w:r w:rsidR="00DD0572" w:rsidRPr="00EF7947">
        <w:rPr>
          <w:b/>
          <w:bCs/>
        </w:rPr>
        <w:t>D365</w:t>
      </w:r>
      <w:r w:rsidR="00DD0572" w:rsidRPr="00EF7947">
        <w:t xml:space="preserve"> a nombre de “MAS S.A.S BIC.</w:t>
      </w:r>
    </w:p>
    <w:p w14:paraId="71076BCB" w14:textId="6CB6767A" w:rsidR="00DD0572" w:rsidRPr="00EF7947" w:rsidRDefault="00C932D9" w:rsidP="003E720E">
      <w:pPr>
        <w:pStyle w:val="Prrafodelista"/>
        <w:numPr>
          <w:ilvl w:val="0"/>
          <w:numId w:val="17"/>
        </w:numPr>
      </w:pPr>
      <w:r w:rsidRPr="00EF7947">
        <w:t xml:space="preserve">Organice </w:t>
      </w:r>
      <w:r w:rsidR="0027525E" w:rsidRPr="00EF7947">
        <w:t xml:space="preserve">los datos de las facturas y homologue </w:t>
      </w:r>
      <w:r w:rsidR="009E1648" w:rsidRPr="00EF7947">
        <w:t>datos que son requeridos por Stocky.</w:t>
      </w:r>
    </w:p>
    <w:p w14:paraId="30BA809A" w14:textId="2139D263" w:rsidR="009E1648" w:rsidRPr="00EF7947" w:rsidRDefault="00FC0360" w:rsidP="003E720E">
      <w:pPr>
        <w:pStyle w:val="Prrafodelista"/>
        <w:numPr>
          <w:ilvl w:val="0"/>
          <w:numId w:val="17"/>
        </w:numPr>
      </w:pPr>
      <w:r w:rsidRPr="00EF7947">
        <w:t>Acceda a Stocky con permisos.</w:t>
      </w:r>
    </w:p>
    <w:p w14:paraId="4A590190" w14:textId="7F5ED8CA" w:rsidR="00FC0360" w:rsidRPr="00EF7947" w:rsidRDefault="00793FBC" w:rsidP="003E720E">
      <w:pPr>
        <w:pStyle w:val="Prrafodelista"/>
        <w:numPr>
          <w:ilvl w:val="0"/>
          <w:numId w:val="17"/>
        </w:numPr>
      </w:pPr>
      <w:r w:rsidRPr="00EF7947">
        <w:t>Con la técnica Web Scr</w:t>
      </w:r>
      <w:r w:rsidR="00992154" w:rsidRPr="00EF7947">
        <w:t>a</w:t>
      </w:r>
      <w:r w:rsidRPr="00EF7947">
        <w:t xml:space="preserve">ping </w:t>
      </w:r>
      <w:r w:rsidR="005E07C6" w:rsidRPr="00EF7947">
        <w:t xml:space="preserve">recolecta e interactúa con </w:t>
      </w:r>
      <w:r w:rsidR="00BE77BF" w:rsidRPr="00EF7947">
        <w:t xml:space="preserve">la web de </w:t>
      </w:r>
      <w:r w:rsidR="005E07C6" w:rsidRPr="00EF7947">
        <w:t>Stocky.</w:t>
      </w:r>
    </w:p>
    <w:p w14:paraId="59DB42A8" w14:textId="19A1B0DC" w:rsidR="005E07C6" w:rsidRPr="00EF7947" w:rsidRDefault="005E07C6" w:rsidP="003E720E">
      <w:pPr>
        <w:pStyle w:val="Prrafodelista"/>
        <w:numPr>
          <w:ilvl w:val="0"/>
          <w:numId w:val="17"/>
        </w:numPr>
      </w:pPr>
      <w:r w:rsidRPr="00EF7947">
        <w:t xml:space="preserve">Crea la orden de compra y </w:t>
      </w:r>
      <w:r w:rsidR="00BE77BF" w:rsidRPr="00EF7947">
        <w:t>rellena los campos del formulario</w:t>
      </w:r>
      <w:r w:rsidR="00027963" w:rsidRPr="00EF7947">
        <w:t>.</w:t>
      </w:r>
    </w:p>
    <w:p w14:paraId="31A145C9" w14:textId="3F079DD6" w:rsidR="00976238" w:rsidRPr="00EF7947" w:rsidRDefault="00976238" w:rsidP="003E720E">
      <w:pPr>
        <w:pStyle w:val="Prrafodelista"/>
        <w:numPr>
          <w:ilvl w:val="0"/>
          <w:numId w:val="17"/>
        </w:numPr>
      </w:pPr>
      <w:r w:rsidRPr="00EF7947">
        <w:t>Marcar como ordenado la orden de compra</w:t>
      </w:r>
      <w:r w:rsidR="00EB4F02" w:rsidRPr="00EF7947">
        <w:t>.</w:t>
      </w:r>
    </w:p>
    <w:p w14:paraId="638791D1" w14:textId="77777777" w:rsidR="00EB4F02" w:rsidRPr="00EF7947" w:rsidRDefault="00EB4F02" w:rsidP="00F06F81"/>
    <w:p w14:paraId="43B66302" w14:textId="39A88225" w:rsidR="000339D6" w:rsidRPr="00EF7947" w:rsidRDefault="004246C0" w:rsidP="00912F44">
      <w:r w:rsidRPr="00EF7947">
        <w:t xml:space="preserve">El BOT </w:t>
      </w:r>
      <w:r w:rsidR="0037734B" w:rsidRPr="00EF7947">
        <w:t>es</w:t>
      </w:r>
      <w:r w:rsidRPr="00EF7947">
        <w:t xml:space="preserve"> una forma indirecta de realizar la integración </w:t>
      </w:r>
      <w:r w:rsidR="0037734B" w:rsidRPr="00EF7947">
        <w:t>y cumple con el objetivo de automatización</w:t>
      </w:r>
      <w:r w:rsidR="00567A09" w:rsidRPr="00EF7947">
        <w:t>.</w:t>
      </w:r>
      <w:r w:rsidR="00FB17A5" w:rsidRPr="00EF7947">
        <w:t xml:space="preserve"> </w:t>
      </w:r>
      <w:r w:rsidR="00AF7105" w:rsidRPr="00EF7947">
        <w:t xml:space="preserve">Como idea propuesta se detalla un paso a paso </w:t>
      </w:r>
      <w:r w:rsidR="002E4903" w:rsidRPr="00EF7947">
        <w:t>de las tareas del BOT:</w:t>
      </w:r>
    </w:p>
    <w:p w14:paraId="58626F70" w14:textId="77777777" w:rsidR="002E4903" w:rsidRPr="00EF7947" w:rsidRDefault="002E4903" w:rsidP="00912F44"/>
    <w:p w14:paraId="3E5AE023" w14:textId="485F6A27" w:rsidR="002E4903" w:rsidRPr="00EF7947" w:rsidRDefault="00972F86" w:rsidP="00A276F2">
      <w:pPr>
        <w:pStyle w:val="Prrafodelista"/>
        <w:numPr>
          <w:ilvl w:val="0"/>
          <w:numId w:val="18"/>
        </w:numPr>
      </w:pPr>
      <w:r w:rsidRPr="00EF7947">
        <w:t>El proceso</w:t>
      </w:r>
      <w:r w:rsidR="00781F8E" w:rsidRPr="00EF7947">
        <w:t xml:space="preserve"> </w:t>
      </w:r>
      <w:r w:rsidR="00E81F4F" w:rsidRPr="00EF7947">
        <w:t>se</w:t>
      </w:r>
      <w:r w:rsidR="00781F8E" w:rsidRPr="00EF7947">
        <w:t xml:space="preserve"> ejecuta 2 veces al día</w:t>
      </w:r>
      <w:r w:rsidR="00B9177A" w:rsidRPr="00EF7947">
        <w:t xml:space="preserve"> en horas de 7 AM y 1 PM.</w:t>
      </w:r>
    </w:p>
    <w:p w14:paraId="4ACB6DC1" w14:textId="71DB5D53" w:rsidR="00B9177A" w:rsidRPr="00EF7947" w:rsidRDefault="001F01C5" w:rsidP="00A276F2">
      <w:pPr>
        <w:pStyle w:val="Prrafodelista"/>
        <w:numPr>
          <w:ilvl w:val="0"/>
          <w:numId w:val="18"/>
        </w:numPr>
      </w:pPr>
      <w:r w:rsidRPr="00EF7947">
        <w:t>En D365 consulta</w:t>
      </w:r>
      <w:r w:rsidR="00E04C11" w:rsidRPr="00EF7947">
        <w:t xml:space="preserve"> en la ruta </w:t>
      </w:r>
      <w:r w:rsidR="00FD40EB" w:rsidRPr="00EF7947">
        <w:rPr>
          <w:b/>
          <w:bCs/>
        </w:rPr>
        <w:t>“</w:t>
      </w:r>
      <w:r w:rsidR="00E04C11" w:rsidRPr="00EF7947">
        <w:rPr>
          <w:b/>
          <w:bCs/>
        </w:rPr>
        <w:t>Clientes &gt; Consulta e informes &gt; Facturas &gt; Diario de facturas</w:t>
      </w:r>
      <w:r w:rsidR="00FD40EB" w:rsidRPr="00EF7947">
        <w:rPr>
          <w:b/>
          <w:bCs/>
        </w:rPr>
        <w:t>”</w:t>
      </w:r>
      <w:r w:rsidR="00FD40EB" w:rsidRPr="00EF7947">
        <w:t>, todas</w:t>
      </w:r>
      <w:r w:rsidR="00E04C11" w:rsidRPr="00EF7947">
        <w:t xml:space="preserve"> </w:t>
      </w:r>
      <w:r w:rsidR="00C17AB2" w:rsidRPr="00EF7947">
        <w:t>las facturas creadas hasta e</w:t>
      </w:r>
      <w:r w:rsidR="0080610E" w:rsidRPr="00EF7947">
        <w:t>se</w:t>
      </w:r>
      <w:r w:rsidR="00C17AB2" w:rsidRPr="00EF7947">
        <w:t xml:space="preserve"> momento </w:t>
      </w:r>
      <w:r w:rsidR="0080610E" w:rsidRPr="00EF7947">
        <w:t>de la ejecución y obtiene los siguientes campos:</w:t>
      </w:r>
    </w:p>
    <w:p w14:paraId="7FA3AF2C" w14:textId="77777777" w:rsidR="00A12765" w:rsidRPr="00EF7947" w:rsidRDefault="00A12765" w:rsidP="00A12765">
      <w:pPr>
        <w:pStyle w:val="Prrafodelista"/>
      </w:pPr>
    </w:p>
    <w:p w14:paraId="62CC8AD4" w14:textId="77777777" w:rsidR="00EE5DC4" w:rsidRPr="00EF7947" w:rsidRDefault="00EE5DC4" w:rsidP="00EE5DC4">
      <w:pPr>
        <w:pStyle w:val="Prrafodelista"/>
        <w:numPr>
          <w:ilvl w:val="0"/>
          <w:numId w:val="19"/>
        </w:numPr>
      </w:pPr>
      <w:r w:rsidRPr="00EF7947">
        <w:rPr>
          <w:b/>
          <w:bCs/>
        </w:rPr>
        <w:t>Factura:</w:t>
      </w:r>
      <w:r w:rsidRPr="00EF7947">
        <w:t xml:space="preserve"> Número de la factura de venta.</w:t>
      </w:r>
    </w:p>
    <w:p w14:paraId="5BF6CE91" w14:textId="77777777" w:rsidR="00EE5DC4" w:rsidRPr="00EF7947" w:rsidRDefault="00EE5DC4" w:rsidP="00EE5DC4">
      <w:pPr>
        <w:pStyle w:val="Prrafodelista"/>
        <w:numPr>
          <w:ilvl w:val="0"/>
          <w:numId w:val="19"/>
        </w:numPr>
      </w:pPr>
      <w:r w:rsidRPr="00EF7947">
        <w:rPr>
          <w:b/>
          <w:bCs/>
        </w:rPr>
        <w:t>Fecha:</w:t>
      </w:r>
      <w:r w:rsidRPr="00EF7947">
        <w:t xml:space="preserve"> Fecha de la factura de venta.</w:t>
      </w:r>
    </w:p>
    <w:p w14:paraId="265F6B91" w14:textId="77777777" w:rsidR="00EE5DC4" w:rsidRPr="00EF7947" w:rsidRDefault="00EE5DC4" w:rsidP="00EE5DC4">
      <w:pPr>
        <w:pStyle w:val="Prrafodelista"/>
        <w:numPr>
          <w:ilvl w:val="0"/>
          <w:numId w:val="19"/>
        </w:numPr>
      </w:pPr>
      <w:r w:rsidRPr="00EF7947">
        <w:rPr>
          <w:b/>
          <w:bCs/>
        </w:rPr>
        <w:t>Tienda:</w:t>
      </w:r>
      <w:r w:rsidRPr="00EF7947">
        <w:t xml:space="preserve"> Código de la tienda el cual se le homologa con el nombre de entrega.</w:t>
      </w:r>
    </w:p>
    <w:p w14:paraId="4A39D304" w14:textId="1C4895F4" w:rsidR="00EE5DC4" w:rsidRPr="00EF7947" w:rsidRDefault="004502CB" w:rsidP="00EE5DC4">
      <w:pPr>
        <w:pStyle w:val="Prrafodelista"/>
        <w:numPr>
          <w:ilvl w:val="0"/>
          <w:numId w:val="19"/>
        </w:numPr>
      </w:pPr>
      <w:r w:rsidRPr="00EF7947">
        <w:rPr>
          <w:b/>
          <w:bCs/>
        </w:rPr>
        <w:t>SKU</w:t>
      </w:r>
      <w:r w:rsidR="00EE5DC4" w:rsidRPr="00EF7947">
        <w:rPr>
          <w:b/>
          <w:bCs/>
        </w:rPr>
        <w:t>:</w:t>
      </w:r>
      <w:r w:rsidR="00EE5DC4" w:rsidRPr="00EF7947">
        <w:t xml:space="preserve"> El código</w:t>
      </w:r>
      <w:r w:rsidR="00A42EF0" w:rsidRPr="00EF7947">
        <w:t xml:space="preserve"> de la variante</w:t>
      </w:r>
      <w:r w:rsidR="00EE5DC4" w:rsidRPr="00EF7947">
        <w:t xml:space="preserve"> del artículo vendido.</w:t>
      </w:r>
    </w:p>
    <w:p w14:paraId="276127C8" w14:textId="77777777" w:rsidR="00EE5DC4" w:rsidRPr="00EF7947" w:rsidRDefault="00EE5DC4" w:rsidP="00EE5DC4">
      <w:pPr>
        <w:pStyle w:val="Prrafodelista"/>
        <w:numPr>
          <w:ilvl w:val="0"/>
          <w:numId w:val="19"/>
        </w:numPr>
      </w:pPr>
      <w:r w:rsidRPr="00EF7947">
        <w:rPr>
          <w:b/>
          <w:bCs/>
        </w:rPr>
        <w:t>Cantidad:</w:t>
      </w:r>
      <w:r w:rsidRPr="00EF7947">
        <w:t xml:space="preserve"> Unidades del artículo vendido.</w:t>
      </w:r>
    </w:p>
    <w:p w14:paraId="553FE9A3" w14:textId="77777777" w:rsidR="00EE5DC4" w:rsidRPr="00EF7947" w:rsidRDefault="00EE5DC4" w:rsidP="00EE5DC4">
      <w:pPr>
        <w:pStyle w:val="Prrafodelista"/>
        <w:numPr>
          <w:ilvl w:val="0"/>
          <w:numId w:val="19"/>
        </w:numPr>
      </w:pPr>
      <w:r w:rsidRPr="00EF7947">
        <w:rPr>
          <w:b/>
          <w:bCs/>
        </w:rPr>
        <w:t>Precio unitario:</w:t>
      </w:r>
      <w:r w:rsidRPr="00EF7947">
        <w:t xml:space="preserve"> Valor unitario del artículo.</w:t>
      </w:r>
    </w:p>
    <w:p w14:paraId="625AC8F8" w14:textId="72C0D0B7" w:rsidR="0080610E" w:rsidRPr="00EF7947" w:rsidRDefault="00A01CAD" w:rsidP="00A12765">
      <w:pPr>
        <w:pStyle w:val="Prrafodelista"/>
        <w:numPr>
          <w:ilvl w:val="0"/>
          <w:numId w:val="19"/>
        </w:numPr>
      </w:pPr>
      <w:r w:rsidRPr="00EF7947">
        <w:rPr>
          <w:b/>
          <w:bCs/>
        </w:rPr>
        <w:t>Pedido de</w:t>
      </w:r>
      <w:r w:rsidR="00EE5DC4" w:rsidRPr="00EF7947">
        <w:rPr>
          <w:b/>
          <w:bCs/>
        </w:rPr>
        <w:t xml:space="preserve"> factura:</w:t>
      </w:r>
      <w:r w:rsidRPr="00EF7947">
        <w:t xml:space="preserve"> Número del pedido de venta</w:t>
      </w:r>
      <w:r w:rsidR="00EE5DC4" w:rsidRPr="00EF7947">
        <w:t>.</w:t>
      </w:r>
    </w:p>
    <w:p w14:paraId="3651C99A" w14:textId="38BD5A0A" w:rsidR="00F80B9F" w:rsidRPr="00EF7947" w:rsidRDefault="00F80B9F" w:rsidP="00A12765">
      <w:pPr>
        <w:pStyle w:val="Prrafodelista"/>
        <w:numPr>
          <w:ilvl w:val="0"/>
          <w:numId w:val="19"/>
        </w:numPr>
      </w:pPr>
      <w:r w:rsidRPr="00EF7947">
        <w:rPr>
          <w:b/>
          <w:bCs/>
        </w:rPr>
        <w:t xml:space="preserve">Fecha </w:t>
      </w:r>
      <w:r w:rsidR="00CF5324" w:rsidRPr="00EF7947">
        <w:rPr>
          <w:b/>
          <w:bCs/>
        </w:rPr>
        <w:t>Pedido:</w:t>
      </w:r>
      <w:r w:rsidR="00CF5324" w:rsidRPr="00EF7947">
        <w:t xml:space="preserve"> Fecha en la que se creó el pedido.</w:t>
      </w:r>
    </w:p>
    <w:p w14:paraId="21820BA7" w14:textId="77777777" w:rsidR="0080610E" w:rsidRPr="00EF7947" w:rsidRDefault="0080610E" w:rsidP="0080610E">
      <w:pPr>
        <w:pStyle w:val="Prrafodelista"/>
      </w:pPr>
    </w:p>
    <w:p w14:paraId="1CE99159" w14:textId="69CC6C45" w:rsidR="009C5568" w:rsidRPr="00EF7947" w:rsidRDefault="009C5568" w:rsidP="0080610E">
      <w:pPr>
        <w:pStyle w:val="Prrafodelista"/>
      </w:pPr>
      <w:r w:rsidRPr="00EF7947">
        <w:t xml:space="preserve">Todos estos datos organizarlos en un </w:t>
      </w:r>
      <w:r w:rsidR="004C1D98" w:rsidRPr="00EF7947">
        <w:t xml:space="preserve">archivo </w:t>
      </w:r>
      <w:r w:rsidRPr="00EF7947">
        <w:t xml:space="preserve">plano </w:t>
      </w:r>
      <w:r w:rsidR="004C1D98" w:rsidRPr="00EF7947">
        <w:t>con el formato CSV</w:t>
      </w:r>
      <w:r w:rsidR="006634DF" w:rsidRPr="00EF7947">
        <w:t xml:space="preserve">, como </w:t>
      </w:r>
      <w:r w:rsidR="006A7E10" w:rsidRPr="00EF7947">
        <w:t>datos entrantes</w:t>
      </w:r>
      <w:r w:rsidR="006634DF" w:rsidRPr="00EF7947">
        <w:t xml:space="preserve"> para la integración.</w:t>
      </w:r>
    </w:p>
    <w:p w14:paraId="52155BC0" w14:textId="77777777" w:rsidR="005E2266" w:rsidRPr="00EF7947" w:rsidRDefault="005E2266" w:rsidP="0080610E">
      <w:pPr>
        <w:pStyle w:val="Prrafodelista"/>
      </w:pPr>
    </w:p>
    <w:p w14:paraId="5776C73D" w14:textId="7D94BBE7" w:rsidR="007460A0" w:rsidRPr="00EF7947" w:rsidRDefault="007460A0" w:rsidP="007460A0">
      <w:pPr>
        <w:widowControl/>
        <w:spacing w:after="200" w:line="276" w:lineRule="auto"/>
      </w:pPr>
      <w:r w:rsidRPr="00EF7947">
        <w:br w:type="page"/>
      </w:r>
    </w:p>
    <w:p w14:paraId="73CC7921" w14:textId="77777777" w:rsidR="00BE13EB" w:rsidRPr="00EF7947" w:rsidRDefault="00264E9B" w:rsidP="00A276F2">
      <w:pPr>
        <w:pStyle w:val="Prrafodelista"/>
        <w:numPr>
          <w:ilvl w:val="0"/>
          <w:numId w:val="18"/>
        </w:numPr>
      </w:pPr>
      <w:r w:rsidRPr="00EF7947">
        <w:lastRenderedPageBreak/>
        <w:t xml:space="preserve">El BOT debe </w:t>
      </w:r>
      <w:r w:rsidR="006A7E10" w:rsidRPr="00EF7947">
        <w:t xml:space="preserve">gestionar la información entrante de la previa consulta de las facturas y </w:t>
      </w:r>
      <w:r w:rsidR="00BE13EB" w:rsidRPr="00EF7947">
        <w:t>crear una homologación con los campos requeridos por Stocky, de la siguiente forma:</w:t>
      </w:r>
    </w:p>
    <w:p w14:paraId="265B6904" w14:textId="4DF97F68" w:rsidR="005E2266" w:rsidRPr="00EF7947" w:rsidRDefault="005E2266" w:rsidP="007460A0"/>
    <w:tbl>
      <w:tblPr>
        <w:tblStyle w:val="Tablaconcuadrcula"/>
        <w:tblW w:w="10376" w:type="dxa"/>
        <w:tblInd w:w="-636" w:type="dxa"/>
        <w:tblLook w:val="04A0" w:firstRow="1" w:lastRow="0" w:firstColumn="1" w:lastColumn="0" w:noHBand="0" w:noVBand="1"/>
      </w:tblPr>
      <w:tblGrid>
        <w:gridCol w:w="2146"/>
        <w:gridCol w:w="2057"/>
        <w:gridCol w:w="1673"/>
        <w:gridCol w:w="1985"/>
        <w:gridCol w:w="2515"/>
      </w:tblGrid>
      <w:tr w:rsidR="004E5717" w:rsidRPr="00EF7947" w14:paraId="2BFA1DBE" w14:textId="77777777" w:rsidTr="00B43AFD">
        <w:trPr>
          <w:cnfStyle w:val="100000000000" w:firstRow="1" w:lastRow="0" w:firstColumn="0" w:lastColumn="0" w:oddVBand="0" w:evenVBand="0" w:oddHBand="0" w:evenHBand="0" w:firstRowFirstColumn="0" w:firstRowLastColumn="0" w:lastRowFirstColumn="0" w:lastRowLastColumn="0"/>
          <w:trHeight w:val="299"/>
        </w:trPr>
        <w:tc>
          <w:tcPr>
            <w:tcW w:w="2146" w:type="dxa"/>
          </w:tcPr>
          <w:p w14:paraId="6BC3DF07" w14:textId="45366CD1" w:rsidR="004E5717" w:rsidRPr="00EF7947" w:rsidRDefault="004E5717" w:rsidP="006C2D45">
            <w:pPr>
              <w:pStyle w:val="Prrafodelista"/>
              <w:ind w:left="0"/>
              <w:rPr>
                <w:color w:val="FFFFFF" w:themeColor="background1"/>
              </w:rPr>
            </w:pPr>
            <w:r w:rsidRPr="00EF7947">
              <w:rPr>
                <w:color w:val="FFFFFF" w:themeColor="background1"/>
              </w:rPr>
              <w:t>CAMPO STOCKY</w:t>
            </w:r>
          </w:p>
        </w:tc>
        <w:tc>
          <w:tcPr>
            <w:tcW w:w="2057" w:type="dxa"/>
          </w:tcPr>
          <w:p w14:paraId="31AE31F5" w14:textId="4277C9A6" w:rsidR="004E5717" w:rsidRPr="00EF7947" w:rsidRDefault="004E5717" w:rsidP="006C2D45">
            <w:pPr>
              <w:pStyle w:val="Prrafodelista"/>
              <w:ind w:left="0"/>
              <w:rPr>
                <w:color w:val="FFFFFF" w:themeColor="background1"/>
              </w:rPr>
            </w:pPr>
            <w:r w:rsidRPr="00EF7947">
              <w:rPr>
                <w:color w:val="FFFFFF" w:themeColor="background1"/>
              </w:rPr>
              <w:t>EJEMPLO</w:t>
            </w:r>
          </w:p>
        </w:tc>
        <w:tc>
          <w:tcPr>
            <w:tcW w:w="1673" w:type="dxa"/>
          </w:tcPr>
          <w:p w14:paraId="54500AA6" w14:textId="7514953D" w:rsidR="004E5717" w:rsidRPr="00EF7947" w:rsidRDefault="004E5717" w:rsidP="006C2D45">
            <w:pPr>
              <w:pStyle w:val="Prrafodelista"/>
              <w:ind w:left="0"/>
              <w:rPr>
                <w:color w:val="FFFFFF" w:themeColor="background1"/>
              </w:rPr>
            </w:pPr>
            <w:r w:rsidRPr="00EF7947">
              <w:rPr>
                <w:color w:val="FFFFFF" w:themeColor="background1"/>
              </w:rPr>
              <w:t>D365 FACTURA</w:t>
            </w:r>
          </w:p>
        </w:tc>
        <w:tc>
          <w:tcPr>
            <w:tcW w:w="1985" w:type="dxa"/>
          </w:tcPr>
          <w:p w14:paraId="1DB56CEE" w14:textId="7A062C70" w:rsidR="004E5717" w:rsidRPr="00EF7947" w:rsidRDefault="004E5717" w:rsidP="006C2D45">
            <w:pPr>
              <w:pStyle w:val="Prrafodelista"/>
              <w:ind w:left="0"/>
              <w:rPr>
                <w:color w:val="FFFFFF" w:themeColor="background1"/>
              </w:rPr>
            </w:pPr>
            <w:r w:rsidRPr="00EF7947">
              <w:rPr>
                <w:color w:val="FFFFFF" w:themeColor="background1"/>
              </w:rPr>
              <w:t>EJEMPLO</w:t>
            </w:r>
          </w:p>
        </w:tc>
        <w:tc>
          <w:tcPr>
            <w:tcW w:w="2515" w:type="dxa"/>
          </w:tcPr>
          <w:p w14:paraId="5420AC25" w14:textId="5F311CCB" w:rsidR="004E5717" w:rsidRPr="00EF7947" w:rsidRDefault="004E5717" w:rsidP="006C2D45">
            <w:pPr>
              <w:pStyle w:val="Prrafodelista"/>
              <w:ind w:left="0"/>
              <w:rPr>
                <w:color w:val="FFFFFF" w:themeColor="background1"/>
              </w:rPr>
            </w:pPr>
            <w:r w:rsidRPr="00EF7947">
              <w:rPr>
                <w:color w:val="FFFFFF" w:themeColor="background1"/>
              </w:rPr>
              <w:t>OBSERVACIÓN</w:t>
            </w:r>
          </w:p>
        </w:tc>
      </w:tr>
      <w:tr w:rsidR="00A53347" w:rsidRPr="00EF7947" w14:paraId="7B557F11" w14:textId="77777777" w:rsidTr="00B43AFD">
        <w:trPr>
          <w:trHeight w:val="406"/>
        </w:trPr>
        <w:tc>
          <w:tcPr>
            <w:tcW w:w="2146" w:type="dxa"/>
          </w:tcPr>
          <w:p w14:paraId="3553DE90" w14:textId="31A096F1" w:rsidR="00A53347" w:rsidRPr="00EF7947" w:rsidRDefault="00A53347" w:rsidP="006C2D45">
            <w:pPr>
              <w:pStyle w:val="Prrafodelista"/>
              <w:ind w:left="0"/>
            </w:pPr>
            <w:r w:rsidRPr="00EF7947">
              <w:t>SKU Producto</w:t>
            </w:r>
          </w:p>
        </w:tc>
        <w:tc>
          <w:tcPr>
            <w:tcW w:w="2057" w:type="dxa"/>
          </w:tcPr>
          <w:p w14:paraId="2AE98D0D" w14:textId="17312036" w:rsidR="00A53347" w:rsidRPr="00EF7947" w:rsidRDefault="00A53347" w:rsidP="006C2D45">
            <w:pPr>
              <w:pStyle w:val="Prrafodelista"/>
              <w:ind w:left="0"/>
            </w:pPr>
            <w:r w:rsidRPr="00EF7947">
              <w:t>PT1715KST412-14K</w:t>
            </w:r>
          </w:p>
        </w:tc>
        <w:tc>
          <w:tcPr>
            <w:tcW w:w="1673" w:type="dxa"/>
          </w:tcPr>
          <w:p w14:paraId="6D8DFA4C" w14:textId="263719E7" w:rsidR="00A53347" w:rsidRPr="00EF7947" w:rsidRDefault="00A53347" w:rsidP="006C2D45">
            <w:pPr>
              <w:pStyle w:val="Prrafodelista"/>
              <w:ind w:left="0"/>
            </w:pPr>
            <w:r w:rsidRPr="00EF7947">
              <w:t>SKU</w:t>
            </w:r>
          </w:p>
        </w:tc>
        <w:tc>
          <w:tcPr>
            <w:tcW w:w="1985" w:type="dxa"/>
          </w:tcPr>
          <w:p w14:paraId="7AC83A74" w14:textId="17D54287" w:rsidR="00A53347" w:rsidRPr="00EF7947" w:rsidRDefault="00A53347" w:rsidP="006C2D45">
            <w:pPr>
              <w:pStyle w:val="Prrafodelista"/>
              <w:ind w:left="0"/>
            </w:pPr>
            <w:r w:rsidRPr="00EF7947">
              <w:t>PT1715KST412-14K</w:t>
            </w:r>
          </w:p>
        </w:tc>
        <w:tc>
          <w:tcPr>
            <w:tcW w:w="2515" w:type="dxa"/>
            <w:vMerge w:val="restart"/>
          </w:tcPr>
          <w:p w14:paraId="6E77764A" w14:textId="023CD3C0" w:rsidR="00A53347" w:rsidRPr="00EF7947" w:rsidRDefault="004C2A7F" w:rsidP="006C2D45">
            <w:pPr>
              <w:pStyle w:val="Prrafodelista"/>
              <w:ind w:left="0"/>
            </w:pPr>
            <w:r w:rsidRPr="00EF7947">
              <w:t xml:space="preserve">Por factura se debe crear un </w:t>
            </w:r>
            <w:r w:rsidR="00771D72" w:rsidRPr="00EF7947">
              <w:t xml:space="preserve">archivo </w:t>
            </w:r>
            <w:r w:rsidRPr="00EF7947">
              <w:t xml:space="preserve">plano </w:t>
            </w:r>
            <w:r w:rsidR="00771D72" w:rsidRPr="00EF7947">
              <w:t>con los productos para que el BOT importe</w:t>
            </w:r>
            <w:r w:rsidR="00FC0975" w:rsidRPr="00EF7947">
              <w:t xml:space="preserve"> los datos</w:t>
            </w:r>
            <w:r w:rsidR="00771D72" w:rsidRPr="00EF7947">
              <w:t xml:space="preserve"> </w:t>
            </w:r>
            <w:r w:rsidR="00FC0975" w:rsidRPr="00EF7947">
              <w:t>en el formulario.</w:t>
            </w:r>
          </w:p>
        </w:tc>
      </w:tr>
      <w:tr w:rsidR="00A53347" w:rsidRPr="00EF7947" w14:paraId="1ED7603F" w14:textId="77777777" w:rsidTr="00B43AFD">
        <w:trPr>
          <w:trHeight w:val="414"/>
        </w:trPr>
        <w:tc>
          <w:tcPr>
            <w:tcW w:w="2146" w:type="dxa"/>
          </w:tcPr>
          <w:p w14:paraId="540CAB5D" w14:textId="78CB655A" w:rsidR="00A53347" w:rsidRPr="00EF7947" w:rsidRDefault="00A53347" w:rsidP="006C2D45">
            <w:pPr>
              <w:pStyle w:val="Prrafodelista"/>
              <w:ind w:left="0"/>
            </w:pPr>
            <w:r w:rsidRPr="00EF7947">
              <w:t>Costo (Base)</w:t>
            </w:r>
          </w:p>
        </w:tc>
        <w:tc>
          <w:tcPr>
            <w:tcW w:w="2057" w:type="dxa"/>
          </w:tcPr>
          <w:p w14:paraId="4119C100" w14:textId="5CD5073F" w:rsidR="00A53347" w:rsidRPr="00EF7947" w:rsidRDefault="00A53347" w:rsidP="006C2D45">
            <w:pPr>
              <w:pStyle w:val="Prrafodelista"/>
              <w:ind w:left="0"/>
            </w:pPr>
            <w:r w:rsidRPr="00EF7947">
              <w:t>150000</w:t>
            </w:r>
          </w:p>
        </w:tc>
        <w:tc>
          <w:tcPr>
            <w:tcW w:w="1673" w:type="dxa"/>
          </w:tcPr>
          <w:p w14:paraId="0516E4F5" w14:textId="2FB15515" w:rsidR="00A53347" w:rsidRPr="00EF7947" w:rsidRDefault="00A53347" w:rsidP="006C2D45">
            <w:pPr>
              <w:pStyle w:val="Prrafodelista"/>
              <w:ind w:left="0"/>
            </w:pPr>
            <w:r w:rsidRPr="00EF7947">
              <w:t>Precio unitario</w:t>
            </w:r>
          </w:p>
        </w:tc>
        <w:tc>
          <w:tcPr>
            <w:tcW w:w="1985" w:type="dxa"/>
          </w:tcPr>
          <w:p w14:paraId="5A5A3A22" w14:textId="6FDF614D" w:rsidR="00A53347" w:rsidRPr="00EF7947" w:rsidRDefault="00A53347" w:rsidP="006C2D45">
            <w:pPr>
              <w:pStyle w:val="Prrafodelista"/>
              <w:ind w:left="0"/>
            </w:pPr>
            <w:r w:rsidRPr="00EF7947">
              <w:t>150000</w:t>
            </w:r>
          </w:p>
        </w:tc>
        <w:tc>
          <w:tcPr>
            <w:tcW w:w="2515" w:type="dxa"/>
            <w:vMerge/>
          </w:tcPr>
          <w:p w14:paraId="52750DDB" w14:textId="77777777" w:rsidR="00A53347" w:rsidRPr="00EF7947" w:rsidRDefault="00A53347" w:rsidP="006C2D45">
            <w:pPr>
              <w:pStyle w:val="Prrafodelista"/>
              <w:ind w:left="0"/>
            </w:pPr>
          </w:p>
        </w:tc>
      </w:tr>
      <w:tr w:rsidR="00A53347" w:rsidRPr="00EF7947" w14:paraId="446F2B7B" w14:textId="77777777" w:rsidTr="00B43AFD">
        <w:trPr>
          <w:trHeight w:val="288"/>
        </w:trPr>
        <w:tc>
          <w:tcPr>
            <w:tcW w:w="2146" w:type="dxa"/>
          </w:tcPr>
          <w:p w14:paraId="674919ED" w14:textId="2DFC2AAD" w:rsidR="00A53347" w:rsidRPr="00EF7947" w:rsidRDefault="00A53347" w:rsidP="006C2D45">
            <w:pPr>
              <w:pStyle w:val="Prrafodelista"/>
              <w:ind w:left="0"/>
            </w:pPr>
            <w:r w:rsidRPr="00EF7947">
              <w:t>Cantidad</w:t>
            </w:r>
          </w:p>
        </w:tc>
        <w:tc>
          <w:tcPr>
            <w:tcW w:w="2057" w:type="dxa"/>
          </w:tcPr>
          <w:p w14:paraId="5AE381B0" w14:textId="7383D606" w:rsidR="00A53347" w:rsidRPr="00EF7947" w:rsidRDefault="00A53347" w:rsidP="006C2D45">
            <w:pPr>
              <w:pStyle w:val="Prrafodelista"/>
              <w:ind w:left="0"/>
            </w:pPr>
            <w:r w:rsidRPr="00EF7947">
              <w:t>3</w:t>
            </w:r>
          </w:p>
        </w:tc>
        <w:tc>
          <w:tcPr>
            <w:tcW w:w="1673" w:type="dxa"/>
          </w:tcPr>
          <w:p w14:paraId="7A74818B" w14:textId="0CC0C8C9" w:rsidR="00A53347" w:rsidRPr="00EF7947" w:rsidRDefault="00A53347" w:rsidP="006C2D45">
            <w:pPr>
              <w:pStyle w:val="Prrafodelista"/>
              <w:ind w:left="0"/>
            </w:pPr>
            <w:r w:rsidRPr="00EF7947">
              <w:t>Cantidad</w:t>
            </w:r>
          </w:p>
        </w:tc>
        <w:tc>
          <w:tcPr>
            <w:tcW w:w="1985" w:type="dxa"/>
          </w:tcPr>
          <w:p w14:paraId="629AB9A4" w14:textId="3FBC135C" w:rsidR="00A53347" w:rsidRPr="00EF7947" w:rsidRDefault="00A53347" w:rsidP="006C2D45">
            <w:pPr>
              <w:pStyle w:val="Prrafodelista"/>
              <w:ind w:left="0"/>
            </w:pPr>
            <w:r w:rsidRPr="00EF7947">
              <w:t>3</w:t>
            </w:r>
          </w:p>
        </w:tc>
        <w:tc>
          <w:tcPr>
            <w:tcW w:w="2515" w:type="dxa"/>
            <w:vMerge/>
          </w:tcPr>
          <w:p w14:paraId="64D0A410" w14:textId="77777777" w:rsidR="00A53347" w:rsidRPr="00EF7947" w:rsidRDefault="00A53347" w:rsidP="006C2D45">
            <w:pPr>
              <w:pStyle w:val="Prrafodelista"/>
              <w:ind w:left="0"/>
            </w:pPr>
          </w:p>
        </w:tc>
      </w:tr>
      <w:tr w:rsidR="004E5717" w:rsidRPr="00EF7947" w14:paraId="6E4757D0" w14:textId="77777777" w:rsidTr="00B43AFD">
        <w:trPr>
          <w:trHeight w:val="299"/>
        </w:trPr>
        <w:tc>
          <w:tcPr>
            <w:tcW w:w="2146" w:type="dxa"/>
          </w:tcPr>
          <w:p w14:paraId="1B0CE884" w14:textId="3DFE07CA" w:rsidR="004E5717" w:rsidRPr="00EF7947" w:rsidRDefault="004E5717" w:rsidP="006C2D45">
            <w:pPr>
              <w:pStyle w:val="Prrafodelista"/>
              <w:ind w:left="0"/>
            </w:pPr>
            <w:r w:rsidRPr="00EF7947">
              <w:t>Monto Pagado</w:t>
            </w:r>
          </w:p>
        </w:tc>
        <w:tc>
          <w:tcPr>
            <w:tcW w:w="2057" w:type="dxa"/>
          </w:tcPr>
          <w:p w14:paraId="4E052CCE" w14:textId="65DF5F36" w:rsidR="004E5717" w:rsidRPr="00EF7947" w:rsidRDefault="004E5717" w:rsidP="006C2D45">
            <w:pPr>
              <w:pStyle w:val="Prrafodelista"/>
              <w:ind w:left="0"/>
            </w:pPr>
            <w:r w:rsidRPr="00EF7947">
              <w:t>750000</w:t>
            </w:r>
          </w:p>
        </w:tc>
        <w:tc>
          <w:tcPr>
            <w:tcW w:w="1673" w:type="dxa"/>
          </w:tcPr>
          <w:p w14:paraId="5940DEB4" w14:textId="7B9CEB8B" w:rsidR="004E5717" w:rsidRPr="00EF7947" w:rsidRDefault="004E5717" w:rsidP="006C2D45">
            <w:pPr>
              <w:pStyle w:val="Prrafodelista"/>
              <w:ind w:left="0"/>
            </w:pPr>
          </w:p>
        </w:tc>
        <w:tc>
          <w:tcPr>
            <w:tcW w:w="1985" w:type="dxa"/>
          </w:tcPr>
          <w:p w14:paraId="28AC758F" w14:textId="38224C6B" w:rsidR="004E5717" w:rsidRPr="00EF7947" w:rsidRDefault="004E5717" w:rsidP="006C2D45">
            <w:pPr>
              <w:pStyle w:val="Prrafodelista"/>
              <w:ind w:left="0"/>
            </w:pPr>
          </w:p>
        </w:tc>
        <w:tc>
          <w:tcPr>
            <w:tcW w:w="2515" w:type="dxa"/>
          </w:tcPr>
          <w:p w14:paraId="7B26C470" w14:textId="77777777" w:rsidR="004E5717" w:rsidRPr="00EF7947" w:rsidRDefault="004E5717" w:rsidP="006C2D45">
            <w:pPr>
              <w:pStyle w:val="Prrafodelista"/>
              <w:ind w:left="0"/>
            </w:pPr>
          </w:p>
        </w:tc>
      </w:tr>
      <w:tr w:rsidR="004E5717" w:rsidRPr="00EF7947" w14:paraId="47C607F9" w14:textId="77777777" w:rsidTr="00B43AFD">
        <w:trPr>
          <w:trHeight w:val="901"/>
        </w:trPr>
        <w:tc>
          <w:tcPr>
            <w:tcW w:w="2146" w:type="dxa"/>
          </w:tcPr>
          <w:p w14:paraId="41CB2757" w14:textId="557D9B29" w:rsidR="004E5717" w:rsidRPr="00EF7947" w:rsidRDefault="004E5717" w:rsidP="006C2D45">
            <w:pPr>
              <w:pStyle w:val="Prrafodelista"/>
              <w:ind w:left="0"/>
            </w:pPr>
            <w:r w:rsidRPr="00EF7947">
              <w:t>Fecha vencimiento del pago</w:t>
            </w:r>
          </w:p>
        </w:tc>
        <w:tc>
          <w:tcPr>
            <w:tcW w:w="2057" w:type="dxa"/>
          </w:tcPr>
          <w:p w14:paraId="23BF7317" w14:textId="202D3304" w:rsidR="004E5717" w:rsidRPr="00EF7947" w:rsidRDefault="004E5717" w:rsidP="006C2D45">
            <w:pPr>
              <w:pStyle w:val="Prrafodelista"/>
              <w:ind w:left="0"/>
            </w:pPr>
            <w:r w:rsidRPr="00EF7947">
              <w:t>10/10/2024</w:t>
            </w:r>
          </w:p>
        </w:tc>
        <w:tc>
          <w:tcPr>
            <w:tcW w:w="1673" w:type="dxa"/>
          </w:tcPr>
          <w:p w14:paraId="29B10D79" w14:textId="2C0DAD55" w:rsidR="004E5717" w:rsidRPr="00EF7947" w:rsidRDefault="004E5717" w:rsidP="006C2D45">
            <w:pPr>
              <w:pStyle w:val="Prrafodelista"/>
              <w:ind w:left="0"/>
            </w:pPr>
          </w:p>
        </w:tc>
        <w:tc>
          <w:tcPr>
            <w:tcW w:w="1985" w:type="dxa"/>
          </w:tcPr>
          <w:p w14:paraId="085E9EC5" w14:textId="16DA7413" w:rsidR="004E5717" w:rsidRPr="00EF7947" w:rsidRDefault="004E5717" w:rsidP="006C2D45">
            <w:pPr>
              <w:pStyle w:val="Prrafodelista"/>
              <w:ind w:left="0"/>
            </w:pPr>
          </w:p>
        </w:tc>
        <w:tc>
          <w:tcPr>
            <w:tcW w:w="2515" w:type="dxa"/>
          </w:tcPr>
          <w:p w14:paraId="30FDADCE" w14:textId="77777777" w:rsidR="004E5717" w:rsidRPr="00EF7947" w:rsidRDefault="004E5717" w:rsidP="006C2D45">
            <w:pPr>
              <w:pStyle w:val="Prrafodelista"/>
              <w:ind w:left="0"/>
            </w:pPr>
          </w:p>
        </w:tc>
      </w:tr>
      <w:tr w:rsidR="004E5717" w:rsidRPr="00EF7947" w14:paraId="227EC6C2" w14:textId="77777777" w:rsidTr="00B43AFD">
        <w:trPr>
          <w:trHeight w:val="299"/>
        </w:trPr>
        <w:tc>
          <w:tcPr>
            <w:tcW w:w="2146" w:type="dxa"/>
          </w:tcPr>
          <w:p w14:paraId="30DF9BC1" w14:textId="4EB6585F" w:rsidR="004E5717" w:rsidRPr="00EF7947" w:rsidRDefault="004E5717" w:rsidP="006C2D45">
            <w:pPr>
              <w:pStyle w:val="Prrafodelista"/>
              <w:ind w:left="0"/>
            </w:pPr>
            <w:r w:rsidRPr="00EF7947">
              <w:t>Pagado</w:t>
            </w:r>
          </w:p>
        </w:tc>
        <w:tc>
          <w:tcPr>
            <w:tcW w:w="2057" w:type="dxa"/>
          </w:tcPr>
          <w:p w14:paraId="12D77E87" w14:textId="7D40E7AC" w:rsidR="004E5717" w:rsidRPr="00EF7947" w:rsidRDefault="004E5717" w:rsidP="006C2D45">
            <w:pPr>
              <w:pStyle w:val="Prrafodelista"/>
              <w:ind w:left="0"/>
            </w:pPr>
            <w:r w:rsidRPr="00EF7947">
              <w:t>True</w:t>
            </w:r>
          </w:p>
        </w:tc>
        <w:tc>
          <w:tcPr>
            <w:tcW w:w="1673" w:type="dxa"/>
          </w:tcPr>
          <w:p w14:paraId="0D6716C1" w14:textId="61444352" w:rsidR="004E5717" w:rsidRPr="00EF7947" w:rsidRDefault="004E5717" w:rsidP="006C2D45">
            <w:pPr>
              <w:pStyle w:val="Prrafodelista"/>
              <w:ind w:left="0"/>
            </w:pPr>
          </w:p>
        </w:tc>
        <w:tc>
          <w:tcPr>
            <w:tcW w:w="1985" w:type="dxa"/>
          </w:tcPr>
          <w:p w14:paraId="46E0A335" w14:textId="55A3BB9E" w:rsidR="004E5717" w:rsidRPr="00EF7947" w:rsidRDefault="004E5717" w:rsidP="006C2D45">
            <w:pPr>
              <w:pStyle w:val="Prrafodelista"/>
              <w:ind w:left="0"/>
            </w:pPr>
          </w:p>
        </w:tc>
        <w:tc>
          <w:tcPr>
            <w:tcW w:w="2515" w:type="dxa"/>
          </w:tcPr>
          <w:p w14:paraId="32E211D4" w14:textId="77777777" w:rsidR="004E5717" w:rsidRPr="00EF7947" w:rsidRDefault="004E5717" w:rsidP="006C2D45">
            <w:pPr>
              <w:pStyle w:val="Prrafodelista"/>
              <w:ind w:left="0"/>
            </w:pPr>
          </w:p>
        </w:tc>
      </w:tr>
      <w:tr w:rsidR="004E5717" w:rsidRPr="00EF7947" w14:paraId="3469DFD4" w14:textId="77777777" w:rsidTr="00B43AFD">
        <w:trPr>
          <w:trHeight w:val="299"/>
        </w:trPr>
        <w:tc>
          <w:tcPr>
            <w:tcW w:w="2146" w:type="dxa"/>
          </w:tcPr>
          <w:p w14:paraId="1976FC0B" w14:textId="4469249B" w:rsidR="004E5717" w:rsidRPr="00EF7947" w:rsidRDefault="004E5717" w:rsidP="000F33AF">
            <w:pPr>
              <w:pStyle w:val="Prrafodelista"/>
              <w:ind w:left="0"/>
            </w:pPr>
            <w:r w:rsidRPr="00EF7947">
              <w:t>Fecha del pago</w:t>
            </w:r>
          </w:p>
        </w:tc>
        <w:tc>
          <w:tcPr>
            <w:tcW w:w="2057" w:type="dxa"/>
          </w:tcPr>
          <w:p w14:paraId="49E4D233" w14:textId="3115214F" w:rsidR="004E5717" w:rsidRPr="00EF7947" w:rsidRDefault="004E5717" w:rsidP="000F33AF">
            <w:pPr>
              <w:pStyle w:val="Prrafodelista"/>
              <w:ind w:left="0"/>
            </w:pPr>
            <w:r w:rsidRPr="00EF7947">
              <w:t>11/10/2024</w:t>
            </w:r>
          </w:p>
        </w:tc>
        <w:tc>
          <w:tcPr>
            <w:tcW w:w="1673" w:type="dxa"/>
          </w:tcPr>
          <w:p w14:paraId="04AFE8FF" w14:textId="5663B35D" w:rsidR="004E5717" w:rsidRPr="00EF7947" w:rsidRDefault="004E5717" w:rsidP="000F33AF">
            <w:pPr>
              <w:pStyle w:val="Prrafodelista"/>
              <w:ind w:left="0"/>
            </w:pPr>
          </w:p>
        </w:tc>
        <w:tc>
          <w:tcPr>
            <w:tcW w:w="1985" w:type="dxa"/>
          </w:tcPr>
          <w:p w14:paraId="6B8A3E8C" w14:textId="77777777" w:rsidR="004E5717" w:rsidRPr="00EF7947" w:rsidRDefault="004E5717" w:rsidP="000F33AF">
            <w:pPr>
              <w:pStyle w:val="Prrafodelista"/>
              <w:ind w:left="0"/>
            </w:pPr>
          </w:p>
        </w:tc>
        <w:tc>
          <w:tcPr>
            <w:tcW w:w="2515" w:type="dxa"/>
          </w:tcPr>
          <w:p w14:paraId="318E7EBD" w14:textId="77777777" w:rsidR="004E5717" w:rsidRPr="00EF7947" w:rsidRDefault="004E5717" w:rsidP="000F33AF">
            <w:pPr>
              <w:pStyle w:val="Prrafodelista"/>
              <w:ind w:left="0"/>
            </w:pPr>
          </w:p>
        </w:tc>
      </w:tr>
      <w:tr w:rsidR="004E5717" w:rsidRPr="00EF7947" w14:paraId="0D5D3BD1" w14:textId="77777777" w:rsidTr="00B43AFD">
        <w:trPr>
          <w:trHeight w:val="288"/>
        </w:trPr>
        <w:tc>
          <w:tcPr>
            <w:tcW w:w="2146" w:type="dxa"/>
          </w:tcPr>
          <w:p w14:paraId="3671D2B7" w14:textId="10AE1DF6" w:rsidR="004E5717" w:rsidRPr="00EF7947" w:rsidRDefault="004E5717" w:rsidP="000F33AF">
            <w:pPr>
              <w:pStyle w:val="Prrafodelista"/>
              <w:ind w:left="0"/>
            </w:pPr>
            <w:r w:rsidRPr="00EF7947">
              <w:t>Ajustes</w:t>
            </w:r>
          </w:p>
        </w:tc>
        <w:tc>
          <w:tcPr>
            <w:tcW w:w="2057" w:type="dxa"/>
          </w:tcPr>
          <w:p w14:paraId="7344AC12" w14:textId="12ABABE5" w:rsidR="004E5717" w:rsidRPr="00EF7947" w:rsidRDefault="004E5717" w:rsidP="000F33AF">
            <w:pPr>
              <w:pStyle w:val="Prrafodelista"/>
              <w:ind w:left="0"/>
            </w:pPr>
            <w:r w:rsidRPr="00EF7947">
              <w:t>0</w:t>
            </w:r>
          </w:p>
        </w:tc>
        <w:tc>
          <w:tcPr>
            <w:tcW w:w="1673" w:type="dxa"/>
          </w:tcPr>
          <w:p w14:paraId="47AD8B13" w14:textId="43C4E2FC" w:rsidR="004E5717" w:rsidRPr="00EF7947" w:rsidRDefault="004E5717" w:rsidP="000F33AF">
            <w:pPr>
              <w:pStyle w:val="Prrafodelista"/>
              <w:ind w:left="0"/>
            </w:pPr>
          </w:p>
        </w:tc>
        <w:tc>
          <w:tcPr>
            <w:tcW w:w="1985" w:type="dxa"/>
          </w:tcPr>
          <w:p w14:paraId="67BD3483" w14:textId="77777777" w:rsidR="004E5717" w:rsidRPr="00EF7947" w:rsidRDefault="004E5717" w:rsidP="000F33AF">
            <w:pPr>
              <w:pStyle w:val="Prrafodelista"/>
              <w:ind w:left="0"/>
            </w:pPr>
          </w:p>
        </w:tc>
        <w:tc>
          <w:tcPr>
            <w:tcW w:w="2515" w:type="dxa"/>
          </w:tcPr>
          <w:p w14:paraId="609472E9" w14:textId="77777777" w:rsidR="004E5717" w:rsidRPr="00EF7947" w:rsidRDefault="004E5717" w:rsidP="000F33AF">
            <w:pPr>
              <w:pStyle w:val="Prrafodelista"/>
              <w:ind w:left="0"/>
            </w:pPr>
          </w:p>
        </w:tc>
      </w:tr>
      <w:tr w:rsidR="004E5717" w:rsidRPr="00EF7947" w14:paraId="1FA4EBA7" w14:textId="77777777" w:rsidTr="00B43AFD">
        <w:trPr>
          <w:trHeight w:val="299"/>
        </w:trPr>
        <w:tc>
          <w:tcPr>
            <w:tcW w:w="2146" w:type="dxa"/>
          </w:tcPr>
          <w:p w14:paraId="0B8529BC" w14:textId="02C01D12" w:rsidR="004E5717" w:rsidRPr="00EF7947" w:rsidRDefault="004E5717" w:rsidP="000F33AF">
            <w:pPr>
              <w:pStyle w:val="Prrafodelista"/>
              <w:ind w:left="0"/>
            </w:pPr>
            <w:r w:rsidRPr="00EF7947">
              <w:t>Envío</w:t>
            </w:r>
          </w:p>
        </w:tc>
        <w:tc>
          <w:tcPr>
            <w:tcW w:w="2057" w:type="dxa"/>
          </w:tcPr>
          <w:p w14:paraId="4C7E3CB2" w14:textId="650D6B1A" w:rsidR="004E5717" w:rsidRPr="00EF7947" w:rsidRDefault="004E5717" w:rsidP="000F33AF">
            <w:pPr>
              <w:pStyle w:val="Prrafodelista"/>
              <w:ind w:left="0"/>
            </w:pPr>
            <w:r w:rsidRPr="00EF7947">
              <w:t>250000</w:t>
            </w:r>
          </w:p>
        </w:tc>
        <w:tc>
          <w:tcPr>
            <w:tcW w:w="1673" w:type="dxa"/>
          </w:tcPr>
          <w:p w14:paraId="0E9EBF62" w14:textId="1E62B9CA" w:rsidR="004E5717" w:rsidRPr="00EF7947" w:rsidRDefault="004E5717" w:rsidP="000F33AF">
            <w:pPr>
              <w:pStyle w:val="Prrafodelista"/>
              <w:ind w:left="0"/>
            </w:pPr>
          </w:p>
        </w:tc>
        <w:tc>
          <w:tcPr>
            <w:tcW w:w="1985" w:type="dxa"/>
          </w:tcPr>
          <w:p w14:paraId="7B20BAE9" w14:textId="77777777" w:rsidR="004E5717" w:rsidRPr="00EF7947" w:rsidRDefault="004E5717" w:rsidP="000F33AF">
            <w:pPr>
              <w:pStyle w:val="Prrafodelista"/>
              <w:ind w:left="0"/>
            </w:pPr>
          </w:p>
        </w:tc>
        <w:tc>
          <w:tcPr>
            <w:tcW w:w="2515" w:type="dxa"/>
          </w:tcPr>
          <w:p w14:paraId="31AF7235" w14:textId="77777777" w:rsidR="004E5717" w:rsidRPr="00EF7947" w:rsidRDefault="004E5717" w:rsidP="000F33AF">
            <w:pPr>
              <w:pStyle w:val="Prrafodelista"/>
              <w:ind w:left="0"/>
            </w:pPr>
          </w:p>
        </w:tc>
      </w:tr>
      <w:tr w:rsidR="00AA14CA" w:rsidRPr="00EF7947" w14:paraId="2078160A" w14:textId="77777777" w:rsidTr="00B43AFD">
        <w:trPr>
          <w:trHeight w:val="1319"/>
        </w:trPr>
        <w:tc>
          <w:tcPr>
            <w:tcW w:w="2146" w:type="dxa"/>
          </w:tcPr>
          <w:p w14:paraId="74346D7A" w14:textId="1F27DF95" w:rsidR="00AA14CA" w:rsidRPr="00EF7947" w:rsidRDefault="00AA14CA" w:rsidP="000F33AF">
            <w:pPr>
              <w:pStyle w:val="Prrafodelista"/>
              <w:ind w:left="0"/>
            </w:pPr>
            <w:r w:rsidRPr="00EF7947">
              <w:t>Dirección de envío</w:t>
            </w:r>
          </w:p>
        </w:tc>
        <w:tc>
          <w:tcPr>
            <w:tcW w:w="2057" w:type="dxa"/>
          </w:tcPr>
          <w:p w14:paraId="41B1D65E" w14:textId="39BB5D82" w:rsidR="00AA14CA" w:rsidRPr="00EF7947" w:rsidRDefault="00AA14CA" w:rsidP="000F33AF">
            <w:pPr>
              <w:pStyle w:val="Prrafodelista"/>
              <w:ind w:left="0"/>
            </w:pPr>
            <w:r w:rsidRPr="00EF7947">
              <w:t>379876</w:t>
            </w:r>
          </w:p>
        </w:tc>
        <w:tc>
          <w:tcPr>
            <w:tcW w:w="1673" w:type="dxa"/>
          </w:tcPr>
          <w:p w14:paraId="1A58E0B3" w14:textId="11D2090C" w:rsidR="00AA14CA" w:rsidRPr="00EF7947" w:rsidRDefault="00AA14CA" w:rsidP="000F33AF">
            <w:pPr>
              <w:pStyle w:val="Prrafodelista"/>
              <w:ind w:left="0"/>
            </w:pPr>
            <w:r w:rsidRPr="00EF7947">
              <w:t>Tienda</w:t>
            </w:r>
          </w:p>
        </w:tc>
        <w:tc>
          <w:tcPr>
            <w:tcW w:w="1985" w:type="dxa"/>
          </w:tcPr>
          <w:p w14:paraId="5EB104C6" w14:textId="12A7ED97" w:rsidR="00AA14CA" w:rsidRPr="00EF7947" w:rsidRDefault="00AA14CA" w:rsidP="000F33AF">
            <w:pPr>
              <w:pStyle w:val="Prrafodelista"/>
              <w:ind w:left="0"/>
            </w:pPr>
            <w:r w:rsidRPr="00EF7947">
              <w:t>MAAJI TESORO MEDELLÍN</w:t>
            </w:r>
          </w:p>
        </w:tc>
        <w:tc>
          <w:tcPr>
            <w:tcW w:w="2515" w:type="dxa"/>
            <w:vMerge w:val="restart"/>
          </w:tcPr>
          <w:p w14:paraId="4811004A" w14:textId="0FAB9702" w:rsidR="00AA14CA" w:rsidRPr="00EF7947" w:rsidRDefault="00AA14CA" w:rsidP="000F33AF">
            <w:pPr>
              <w:pStyle w:val="Prrafodelista"/>
              <w:ind w:left="0"/>
            </w:pPr>
            <w:r w:rsidRPr="00EF7947">
              <w:t xml:space="preserve">La homologación de tienda se realiza por medio de una tabla que </w:t>
            </w:r>
            <w:r w:rsidR="00B43AFD" w:rsidRPr="00EF7947">
              <w:t>compare el nombre de entrega de las facturas con las localizaciones en Shopify y se guarde el ID de esa localización en Stocky.</w:t>
            </w:r>
          </w:p>
        </w:tc>
      </w:tr>
      <w:tr w:rsidR="00AA14CA" w:rsidRPr="00EF7947" w14:paraId="30F1F33B" w14:textId="77777777" w:rsidTr="00B43AFD">
        <w:trPr>
          <w:trHeight w:val="599"/>
        </w:trPr>
        <w:tc>
          <w:tcPr>
            <w:tcW w:w="2146" w:type="dxa"/>
          </w:tcPr>
          <w:p w14:paraId="51360F09" w14:textId="57B918C4" w:rsidR="00AA14CA" w:rsidRPr="00EF7947" w:rsidRDefault="00AA14CA" w:rsidP="000F33AF">
            <w:pPr>
              <w:pStyle w:val="Prrafodelista"/>
              <w:ind w:left="0"/>
            </w:pPr>
            <w:r w:rsidRPr="00EF7947">
              <w:t>Localización que recibe</w:t>
            </w:r>
          </w:p>
        </w:tc>
        <w:tc>
          <w:tcPr>
            <w:tcW w:w="2057" w:type="dxa"/>
          </w:tcPr>
          <w:p w14:paraId="6D6CF7E7" w14:textId="7B75E833" w:rsidR="00AA14CA" w:rsidRPr="00EF7947" w:rsidRDefault="00AA14CA" w:rsidP="000F33AF">
            <w:pPr>
              <w:pStyle w:val="Prrafodelista"/>
              <w:ind w:left="0"/>
            </w:pPr>
            <w:r w:rsidRPr="00EF7947">
              <w:t>379876</w:t>
            </w:r>
          </w:p>
        </w:tc>
        <w:tc>
          <w:tcPr>
            <w:tcW w:w="1673" w:type="dxa"/>
          </w:tcPr>
          <w:p w14:paraId="21EBB206" w14:textId="4890933A" w:rsidR="00AA14CA" w:rsidRPr="00EF7947" w:rsidRDefault="00AA14CA" w:rsidP="000F33AF">
            <w:pPr>
              <w:pStyle w:val="Prrafodelista"/>
              <w:ind w:left="0"/>
            </w:pPr>
            <w:r w:rsidRPr="00EF7947">
              <w:t>Tienda</w:t>
            </w:r>
          </w:p>
        </w:tc>
        <w:tc>
          <w:tcPr>
            <w:tcW w:w="1985" w:type="dxa"/>
          </w:tcPr>
          <w:p w14:paraId="6A195D47" w14:textId="147D8DEC" w:rsidR="00AA14CA" w:rsidRPr="00EF7947" w:rsidRDefault="00AA14CA" w:rsidP="000F33AF">
            <w:pPr>
              <w:pStyle w:val="Prrafodelista"/>
              <w:ind w:left="0"/>
            </w:pPr>
            <w:r w:rsidRPr="00EF7947">
              <w:t>MAAJI TESORO MEDELLÍN</w:t>
            </w:r>
          </w:p>
        </w:tc>
        <w:tc>
          <w:tcPr>
            <w:tcW w:w="2515" w:type="dxa"/>
            <w:vMerge/>
          </w:tcPr>
          <w:p w14:paraId="6A1C6979" w14:textId="77777777" w:rsidR="00AA14CA" w:rsidRPr="00EF7947" w:rsidRDefault="00AA14CA" w:rsidP="000F33AF">
            <w:pPr>
              <w:pStyle w:val="Prrafodelista"/>
              <w:ind w:left="0"/>
            </w:pPr>
          </w:p>
        </w:tc>
      </w:tr>
      <w:tr w:rsidR="004E5717" w:rsidRPr="00EF7947" w14:paraId="2DC06450" w14:textId="77777777" w:rsidTr="00B43AFD">
        <w:trPr>
          <w:trHeight w:val="589"/>
        </w:trPr>
        <w:tc>
          <w:tcPr>
            <w:tcW w:w="2146" w:type="dxa"/>
          </w:tcPr>
          <w:p w14:paraId="167F878C" w14:textId="72F80C8A" w:rsidR="004E5717" w:rsidRPr="00EF7947" w:rsidRDefault="004E5717" w:rsidP="004E5717">
            <w:pPr>
              <w:pStyle w:val="Prrafodelista"/>
              <w:ind w:left="0"/>
            </w:pPr>
            <w:r w:rsidRPr="00EF7947">
              <w:t>Número de factura</w:t>
            </w:r>
          </w:p>
        </w:tc>
        <w:tc>
          <w:tcPr>
            <w:tcW w:w="2057" w:type="dxa"/>
          </w:tcPr>
          <w:p w14:paraId="440AAE39" w14:textId="1DC3BE29" w:rsidR="004E5717" w:rsidRPr="00EF7947" w:rsidRDefault="004E5717" w:rsidP="004E5717">
            <w:pPr>
              <w:pStyle w:val="Prrafodelista"/>
              <w:ind w:left="0"/>
            </w:pPr>
            <w:r w:rsidRPr="00EF7947">
              <w:t>FEV03321</w:t>
            </w:r>
          </w:p>
        </w:tc>
        <w:tc>
          <w:tcPr>
            <w:tcW w:w="1673" w:type="dxa"/>
          </w:tcPr>
          <w:p w14:paraId="357FC0D4" w14:textId="6D35CD1C" w:rsidR="004E5717" w:rsidRPr="00EF7947" w:rsidRDefault="004E5717" w:rsidP="004E5717">
            <w:pPr>
              <w:pStyle w:val="Prrafodelista"/>
              <w:ind w:left="0"/>
            </w:pPr>
            <w:r w:rsidRPr="00EF7947">
              <w:t>Factura</w:t>
            </w:r>
          </w:p>
        </w:tc>
        <w:tc>
          <w:tcPr>
            <w:tcW w:w="1985" w:type="dxa"/>
          </w:tcPr>
          <w:p w14:paraId="01155CFC" w14:textId="5A5A4F5C" w:rsidR="004E5717" w:rsidRPr="00EF7947" w:rsidRDefault="004E5717" w:rsidP="004E5717">
            <w:pPr>
              <w:pStyle w:val="Prrafodelista"/>
              <w:ind w:left="0"/>
            </w:pPr>
            <w:r w:rsidRPr="00EF7947">
              <w:t>FEV03321</w:t>
            </w:r>
          </w:p>
        </w:tc>
        <w:tc>
          <w:tcPr>
            <w:tcW w:w="2515" w:type="dxa"/>
          </w:tcPr>
          <w:p w14:paraId="2B9CEC77" w14:textId="77777777" w:rsidR="004E5717" w:rsidRPr="00EF7947" w:rsidRDefault="004E5717" w:rsidP="004E5717">
            <w:pPr>
              <w:pStyle w:val="Prrafodelista"/>
              <w:ind w:left="0"/>
            </w:pPr>
          </w:p>
        </w:tc>
      </w:tr>
      <w:tr w:rsidR="004E5717" w:rsidRPr="00EF7947" w14:paraId="2976A137" w14:textId="77777777" w:rsidTr="00B43AFD">
        <w:trPr>
          <w:trHeight w:val="599"/>
        </w:trPr>
        <w:tc>
          <w:tcPr>
            <w:tcW w:w="2146" w:type="dxa"/>
          </w:tcPr>
          <w:p w14:paraId="44290A39" w14:textId="3105F535" w:rsidR="004E5717" w:rsidRPr="00EF7947" w:rsidRDefault="004E5717" w:rsidP="004E5717">
            <w:pPr>
              <w:pStyle w:val="Prrafodelista"/>
              <w:ind w:left="0"/>
            </w:pPr>
            <w:r w:rsidRPr="00EF7947">
              <w:t>Número de orden</w:t>
            </w:r>
          </w:p>
        </w:tc>
        <w:tc>
          <w:tcPr>
            <w:tcW w:w="2057" w:type="dxa"/>
          </w:tcPr>
          <w:p w14:paraId="132A204D" w14:textId="7BB2EAD3" w:rsidR="004E5717" w:rsidRPr="00EF7947" w:rsidRDefault="004E5717" w:rsidP="004E5717">
            <w:pPr>
              <w:pStyle w:val="Prrafodelista"/>
              <w:ind w:left="0"/>
            </w:pPr>
            <w:r w:rsidRPr="00EF7947">
              <w:t>PV-000321</w:t>
            </w:r>
          </w:p>
        </w:tc>
        <w:tc>
          <w:tcPr>
            <w:tcW w:w="1673" w:type="dxa"/>
          </w:tcPr>
          <w:p w14:paraId="7579FAA1" w14:textId="2BFFE613" w:rsidR="004E5717" w:rsidRPr="00EF7947" w:rsidRDefault="004E5717" w:rsidP="004E5717">
            <w:pPr>
              <w:pStyle w:val="Prrafodelista"/>
              <w:ind w:left="0"/>
            </w:pPr>
            <w:r w:rsidRPr="00EF7947">
              <w:t>Pedido de Factura</w:t>
            </w:r>
          </w:p>
        </w:tc>
        <w:tc>
          <w:tcPr>
            <w:tcW w:w="1985" w:type="dxa"/>
          </w:tcPr>
          <w:p w14:paraId="6390EF18" w14:textId="55A359EE" w:rsidR="004E5717" w:rsidRPr="00EF7947" w:rsidRDefault="004E5717" w:rsidP="004E5717">
            <w:pPr>
              <w:pStyle w:val="Prrafodelista"/>
              <w:ind w:left="0"/>
            </w:pPr>
            <w:r w:rsidRPr="00EF7947">
              <w:t>PV-000321</w:t>
            </w:r>
          </w:p>
        </w:tc>
        <w:tc>
          <w:tcPr>
            <w:tcW w:w="2515" w:type="dxa"/>
          </w:tcPr>
          <w:p w14:paraId="4A314841" w14:textId="77777777" w:rsidR="004E5717" w:rsidRPr="00EF7947" w:rsidRDefault="004E5717" w:rsidP="004E5717">
            <w:pPr>
              <w:pStyle w:val="Prrafodelista"/>
              <w:ind w:left="0"/>
            </w:pPr>
          </w:p>
        </w:tc>
      </w:tr>
      <w:tr w:rsidR="004E5717" w:rsidRPr="00EF7947" w14:paraId="5A880DDD" w14:textId="77777777" w:rsidTr="00B43AFD">
        <w:trPr>
          <w:trHeight w:val="599"/>
        </w:trPr>
        <w:tc>
          <w:tcPr>
            <w:tcW w:w="2146" w:type="dxa"/>
          </w:tcPr>
          <w:p w14:paraId="19F8B06E" w14:textId="4C9CBB75" w:rsidR="004E5717" w:rsidRPr="00EF7947" w:rsidRDefault="004E5717" w:rsidP="004E5717">
            <w:pPr>
              <w:pStyle w:val="Prrafodelista"/>
              <w:ind w:left="0"/>
            </w:pPr>
            <w:r w:rsidRPr="00EF7947">
              <w:t>Fecha de orden de compra</w:t>
            </w:r>
          </w:p>
        </w:tc>
        <w:tc>
          <w:tcPr>
            <w:tcW w:w="2057" w:type="dxa"/>
          </w:tcPr>
          <w:p w14:paraId="5693550A" w14:textId="5B0565F6" w:rsidR="004E5717" w:rsidRPr="00EF7947" w:rsidRDefault="004E5717" w:rsidP="004E5717">
            <w:pPr>
              <w:pStyle w:val="Prrafodelista"/>
              <w:ind w:left="0"/>
            </w:pPr>
            <w:r w:rsidRPr="00EF7947">
              <w:t>9/10/2024</w:t>
            </w:r>
          </w:p>
        </w:tc>
        <w:tc>
          <w:tcPr>
            <w:tcW w:w="1673" w:type="dxa"/>
          </w:tcPr>
          <w:p w14:paraId="74952C2C" w14:textId="691B4783" w:rsidR="004E5717" w:rsidRPr="00EF7947" w:rsidRDefault="004E5717" w:rsidP="004E5717">
            <w:pPr>
              <w:pStyle w:val="Prrafodelista"/>
              <w:ind w:left="0"/>
            </w:pPr>
            <w:r w:rsidRPr="00EF7947">
              <w:t>Fecha de pedido</w:t>
            </w:r>
          </w:p>
        </w:tc>
        <w:tc>
          <w:tcPr>
            <w:tcW w:w="1985" w:type="dxa"/>
          </w:tcPr>
          <w:p w14:paraId="19CC8760" w14:textId="76BDF3AC" w:rsidR="004E5717" w:rsidRPr="00EF7947" w:rsidRDefault="004E5717" w:rsidP="004E5717">
            <w:pPr>
              <w:pStyle w:val="Prrafodelista"/>
              <w:ind w:left="0"/>
            </w:pPr>
            <w:r w:rsidRPr="00EF7947">
              <w:t>9/10/2024</w:t>
            </w:r>
          </w:p>
        </w:tc>
        <w:tc>
          <w:tcPr>
            <w:tcW w:w="2515" w:type="dxa"/>
          </w:tcPr>
          <w:p w14:paraId="56723D39" w14:textId="77777777" w:rsidR="004E5717" w:rsidRPr="00EF7947" w:rsidRDefault="004E5717" w:rsidP="004E5717">
            <w:pPr>
              <w:pStyle w:val="Prrafodelista"/>
              <w:ind w:left="0"/>
            </w:pPr>
          </w:p>
        </w:tc>
      </w:tr>
      <w:tr w:rsidR="004E5717" w:rsidRPr="00EF7947" w14:paraId="45A3DDB9" w14:textId="77777777" w:rsidTr="00B43AFD">
        <w:trPr>
          <w:trHeight w:val="599"/>
        </w:trPr>
        <w:tc>
          <w:tcPr>
            <w:tcW w:w="2146" w:type="dxa"/>
          </w:tcPr>
          <w:p w14:paraId="3088BDDD" w14:textId="33D0631A" w:rsidR="004E5717" w:rsidRPr="00EF7947" w:rsidRDefault="004E5717" w:rsidP="004E5717">
            <w:pPr>
              <w:pStyle w:val="Prrafodelista"/>
              <w:ind w:left="0"/>
            </w:pPr>
            <w:r w:rsidRPr="00EF7947">
              <w:t>Fecha de factura</w:t>
            </w:r>
          </w:p>
        </w:tc>
        <w:tc>
          <w:tcPr>
            <w:tcW w:w="2057" w:type="dxa"/>
          </w:tcPr>
          <w:p w14:paraId="712B1D74" w14:textId="51CFD87E" w:rsidR="004E5717" w:rsidRPr="00EF7947" w:rsidRDefault="004E5717" w:rsidP="004E5717">
            <w:pPr>
              <w:pStyle w:val="Prrafodelista"/>
              <w:ind w:left="0"/>
            </w:pPr>
            <w:r w:rsidRPr="00EF7947">
              <w:t>10/10/2024</w:t>
            </w:r>
          </w:p>
        </w:tc>
        <w:tc>
          <w:tcPr>
            <w:tcW w:w="1673" w:type="dxa"/>
          </w:tcPr>
          <w:p w14:paraId="08E89451" w14:textId="4DDEA34A" w:rsidR="004E5717" w:rsidRPr="00EF7947" w:rsidRDefault="004E5717" w:rsidP="004E5717">
            <w:pPr>
              <w:pStyle w:val="Prrafodelista"/>
              <w:ind w:left="0"/>
            </w:pPr>
            <w:r w:rsidRPr="00EF7947">
              <w:t>Fecha</w:t>
            </w:r>
          </w:p>
        </w:tc>
        <w:tc>
          <w:tcPr>
            <w:tcW w:w="1985" w:type="dxa"/>
          </w:tcPr>
          <w:p w14:paraId="5D8E9069" w14:textId="703A031F" w:rsidR="004E5717" w:rsidRPr="00EF7947" w:rsidRDefault="004E5717" w:rsidP="004E5717">
            <w:pPr>
              <w:pStyle w:val="Prrafodelista"/>
              <w:ind w:left="0"/>
            </w:pPr>
            <w:r w:rsidRPr="00EF7947">
              <w:t>10/10/2024</w:t>
            </w:r>
          </w:p>
        </w:tc>
        <w:tc>
          <w:tcPr>
            <w:tcW w:w="2515" w:type="dxa"/>
          </w:tcPr>
          <w:p w14:paraId="4146F3B2" w14:textId="77777777" w:rsidR="004E5717" w:rsidRPr="00EF7947" w:rsidRDefault="004E5717" w:rsidP="004E5717">
            <w:pPr>
              <w:pStyle w:val="Prrafodelista"/>
              <w:ind w:left="0"/>
            </w:pPr>
          </w:p>
        </w:tc>
      </w:tr>
      <w:tr w:rsidR="004E5717" w:rsidRPr="00EF7947" w14:paraId="30B24CFD" w14:textId="77777777" w:rsidTr="00B43AFD">
        <w:trPr>
          <w:trHeight w:val="288"/>
        </w:trPr>
        <w:tc>
          <w:tcPr>
            <w:tcW w:w="2146" w:type="dxa"/>
          </w:tcPr>
          <w:p w14:paraId="3A7DEEA1" w14:textId="5C76AFFD" w:rsidR="004E5717" w:rsidRPr="00EF7947" w:rsidRDefault="004E5717" w:rsidP="004E5717">
            <w:pPr>
              <w:pStyle w:val="Prrafodelista"/>
              <w:ind w:left="0"/>
            </w:pPr>
            <w:r w:rsidRPr="00EF7947">
              <w:t>Fecha prevista</w:t>
            </w:r>
          </w:p>
        </w:tc>
        <w:tc>
          <w:tcPr>
            <w:tcW w:w="2057" w:type="dxa"/>
          </w:tcPr>
          <w:p w14:paraId="6F5E5412" w14:textId="6C72C4A6" w:rsidR="004E5717" w:rsidRPr="00EF7947" w:rsidRDefault="004E5717" w:rsidP="004E5717">
            <w:pPr>
              <w:pStyle w:val="Prrafodelista"/>
              <w:ind w:left="0"/>
            </w:pPr>
            <w:r w:rsidRPr="00EF7947">
              <w:t>12/10/2024</w:t>
            </w:r>
          </w:p>
        </w:tc>
        <w:tc>
          <w:tcPr>
            <w:tcW w:w="1673" w:type="dxa"/>
          </w:tcPr>
          <w:p w14:paraId="0C3869F6" w14:textId="68B47E4E" w:rsidR="004E5717" w:rsidRPr="00EF7947" w:rsidRDefault="004E5717" w:rsidP="004E5717">
            <w:pPr>
              <w:pStyle w:val="Prrafodelista"/>
              <w:ind w:left="0"/>
            </w:pPr>
          </w:p>
        </w:tc>
        <w:tc>
          <w:tcPr>
            <w:tcW w:w="1985" w:type="dxa"/>
          </w:tcPr>
          <w:p w14:paraId="6B45C32E" w14:textId="77777777" w:rsidR="004E5717" w:rsidRPr="00EF7947" w:rsidRDefault="004E5717" w:rsidP="004E5717">
            <w:pPr>
              <w:pStyle w:val="Prrafodelista"/>
              <w:ind w:left="0"/>
            </w:pPr>
          </w:p>
        </w:tc>
        <w:tc>
          <w:tcPr>
            <w:tcW w:w="2515" w:type="dxa"/>
          </w:tcPr>
          <w:p w14:paraId="6E5D9A1E" w14:textId="77777777" w:rsidR="004E5717" w:rsidRPr="00EF7947" w:rsidRDefault="004E5717" w:rsidP="004E5717">
            <w:pPr>
              <w:pStyle w:val="Prrafodelista"/>
              <w:ind w:left="0"/>
            </w:pPr>
          </w:p>
        </w:tc>
      </w:tr>
      <w:tr w:rsidR="004E5717" w:rsidRPr="00EF7947" w14:paraId="27542BCB" w14:textId="77777777" w:rsidTr="00B43AFD">
        <w:trPr>
          <w:trHeight w:val="299"/>
        </w:trPr>
        <w:tc>
          <w:tcPr>
            <w:tcW w:w="2146" w:type="dxa"/>
          </w:tcPr>
          <w:p w14:paraId="43404B98" w14:textId="504A6B0E" w:rsidR="004E5717" w:rsidRPr="00EF7947" w:rsidRDefault="004E5717" w:rsidP="004E5717">
            <w:pPr>
              <w:pStyle w:val="Prrafodelista"/>
              <w:ind w:left="0"/>
            </w:pPr>
            <w:r w:rsidRPr="00EF7947">
              <w:t>Fecha de envió</w:t>
            </w:r>
          </w:p>
        </w:tc>
        <w:tc>
          <w:tcPr>
            <w:tcW w:w="2057" w:type="dxa"/>
          </w:tcPr>
          <w:p w14:paraId="07EE7169" w14:textId="3BDCD9E6" w:rsidR="004E5717" w:rsidRPr="00EF7947" w:rsidRDefault="004E5717" w:rsidP="004E5717">
            <w:pPr>
              <w:pStyle w:val="Prrafodelista"/>
              <w:ind w:left="0"/>
            </w:pPr>
            <w:r w:rsidRPr="00EF7947">
              <w:t>11/10/2024</w:t>
            </w:r>
          </w:p>
        </w:tc>
        <w:tc>
          <w:tcPr>
            <w:tcW w:w="1673" w:type="dxa"/>
          </w:tcPr>
          <w:p w14:paraId="14A0DD37" w14:textId="0E44FEC5" w:rsidR="004E5717" w:rsidRPr="00EF7947" w:rsidRDefault="004E5717" w:rsidP="004E5717">
            <w:pPr>
              <w:pStyle w:val="Prrafodelista"/>
              <w:ind w:left="0"/>
            </w:pPr>
          </w:p>
        </w:tc>
        <w:tc>
          <w:tcPr>
            <w:tcW w:w="1985" w:type="dxa"/>
          </w:tcPr>
          <w:p w14:paraId="7A533608" w14:textId="77777777" w:rsidR="004E5717" w:rsidRPr="00EF7947" w:rsidRDefault="004E5717" w:rsidP="004E5717">
            <w:pPr>
              <w:pStyle w:val="Prrafodelista"/>
              <w:ind w:left="0"/>
            </w:pPr>
          </w:p>
        </w:tc>
        <w:tc>
          <w:tcPr>
            <w:tcW w:w="2515" w:type="dxa"/>
          </w:tcPr>
          <w:p w14:paraId="654CD3CE" w14:textId="77777777" w:rsidR="004E5717" w:rsidRPr="00EF7947" w:rsidRDefault="004E5717" w:rsidP="004E5717">
            <w:pPr>
              <w:pStyle w:val="Prrafodelista"/>
              <w:ind w:left="0"/>
            </w:pPr>
          </w:p>
        </w:tc>
      </w:tr>
      <w:tr w:rsidR="004E5717" w:rsidRPr="00EF7947" w14:paraId="30EC5A11" w14:textId="77777777" w:rsidTr="00B43AFD">
        <w:trPr>
          <w:trHeight w:val="599"/>
        </w:trPr>
        <w:tc>
          <w:tcPr>
            <w:tcW w:w="2146" w:type="dxa"/>
          </w:tcPr>
          <w:p w14:paraId="6320E256" w14:textId="51F9D260" w:rsidR="004E5717" w:rsidRPr="00EF7947" w:rsidRDefault="004E5717" w:rsidP="004E5717">
            <w:pPr>
              <w:pStyle w:val="Prrafodelista"/>
              <w:ind w:left="0"/>
            </w:pPr>
            <w:r w:rsidRPr="00EF7947">
              <w:t>Fecha de cancelación</w:t>
            </w:r>
          </w:p>
        </w:tc>
        <w:tc>
          <w:tcPr>
            <w:tcW w:w="2057" w:type="dxa"/>
          </w:tcPr>
          <w:p w14:paraId="01F1DD96" w14:textId="3AADA0BD" w:rsidR="004E5717" w:rsidRPr="00EF7947" w:rsidRDefault="004E5717" w:rsidP="004E5717">
            <w:pPr>
              <w:pStyle w:val="Prrafodelista"/>
              <w:ind w:left="0"/>
            </w:pPr>
            <w:r w:rsidRPr="00EF7947">
              <w:t>15/10/2024</w:t>
            </w:r>
          </w:p>
        </w:tc>
        <w:tc>
          <w:tcPr>
            <w:tcW w:w="1673" w:type="dxa"/>
          </w:tcPr>
          <w:p w14:paraId="7F97E40A" w14:textId="521EC82A" w:rsidR="004E5717" w:rsidRPr="00EF7947" w:rsidRDefault="004E5717" w:rsidP="004E5717">
            <w:pPr>
              <w:pStyle w:val="Prrafodelista"/>
              <w:ind w:left="0"/>
            </w:pPr>
          </w:p>
        </w:tc>
        <w:tc>
          <w:tcPr>
            <w:tcW w:w="1985" w:type="dxa"/>
          </w:tcPr>
          <w:p w14:paraId="01145BEE" w14:textId="77777777" w:rsidR="004E5717" w:rsidRPr="00EF7947" w:rsidRDefault="004E5717" w:rsidP="004E5717">
            <w:pPr>
              <w:pStyle w:val="Prrafodelista"/>
              <w:ind w:left="0"/>
            </w:pPr>
          </w:p>
        </w:tc>
        <w:tc>
          <w:tcPr>
            <w:tcW w:w="2515" w:type="dxa"/>
          </w:tcPr>
          <w:p w14:paraId="05177C87" w14:textId="77777777" w:rsidR="004E5717" w:rsidRPr="00EF7947" w:rsidRDefault="004E5717" w:rsidP="004E5717">
            <w:pPr>
              <w:pStyle w:val="Prrafodelista"/>
              <w:ind w:left="0"/>
            </w:pPr>
          </w:p>
        </w:tc>
      </w:tr>
    </w:tbl>
    <w:p w14:paraId="1E728367" w14:textId="229AC3EF" w:rsidR="0080610E" w:rsidRPr="00EF7947" w:rsidRDefault="0080610E" w:rsidP="004B1AB8"/>
    <w:p w14:paraId="5FAB9F65" w14:textId="77777777" w:rsidR="004B1AB8" w:rsidRPr="00EF7947" w:rsidRDefault="004B1AB8" w:rsidP="004B1AB8"/>
    <w:p w14:paraId="02976BA4" w14:textId="605A5D78" w:rsidR="004B1AB8" w:rsidRPr="00EF7947" w:rsidRDefault="001C71C8" w:rsidP="004B1AB8">
      <w:pPr>
        <w:pStyle w:val="Prrafodelista"/>
        <w:numPr>
          <w:ilvl w:val="0"/>
          <w:numId w:val="18"/>
        </w:numPr>
      </w:pPr>
      <w:r w:rsidRPr="00EF7947">
        <w:lastRenderedPageBreak/>
        <w:t>A partir de las facturas el BOT debe crear planos por factura que contenga</w:t>
      </w:r>
      <w:r w:rsidR="009834E9" w:rsidRPr="00EF7947">
        <w:t xml:space="preserve"> 3 columnas </w:t>
      </w:r>
      <w:r w:rsidR="003027C0" w:rsidRPr="00EF7947">
        <w:t>los productos</w:t>
      </w:r>
      <w:r w:rsidR="009834E9" w:rsidRPr="00EF7947">
        <w:t xml:space="preserve"> SKU, cantidad</w:t>
      </w:r>
      <w:r w:rsidR="003027C0" w:rsidRPr="00EF7947">
        <w:t>es</w:t>
      </w:r>
      <w:r w:rsidR="009834E9" w:rsidRPr="00EF7947">
        <w:t xml:space="preserve"> y costos, esto con el fin de que el BOT importe los datos de los productos en masivo</w:t>
      </w:r>
      <w:r w:rsidR="003027C0" w:rsidRPr="00EF7947">
        <w:t xml:space="preserve"> en Stocky.</w:t>
      </w:r>
    </w:p>
    <w:p w14:paraId="25F740CD" w14:textId="641F390A" w:rsidR="003027C0" w:rsidRPr="00EF7947" w:rsidRDefault="009145DE" w:rsidP="004B1AB8">
      <w:pPr>
        <w:pStyle w:val="Prrafodelista"/>
        <w:numPr>
          <w:ilvl w:val="0"/>
          <w:numId w:val="18"/>
        </w:numPr>
      </w:pPr>
      <w:r w:rsidRPr="00EF7947">
        <w:t xml:space="preserve">La homologación de la tienda consiste en que el BOT contenga una tabla que </w:t>
      </w:r>
      <w:r w:rsidR="00DE61B6" w:rsidRPr="00EF7947">
        <w:t>identifique</w:t>
      </w:r>
      <w:r w:rsidRPr="00EF7947">
        <w:t xml:space="preserve"> la tienda desde D365 con el nombre de entrega a </w:t>
      </w:r>
      <w:r w:rsidR="00DE61B6" w:rsidRPr="00EF7947">
        <w:t xml:space="preserve">la localización de la tienda en Shopify POS y sea el ID de la localización el dato que se deba </w:t>
      </w:r>
      <w:r w:rsidR="00DE23C4" w:rsidRPr="00EF7947">
        <w:t>ingresar.</w:t>
      </w:r>
    </w:p>
    <w:p w14:paraId="45FAF1E4" w14:textId="1E82E28F" w:rsidR="00DE23C4" w:rsidRPr="00EF7947" w:rsidRDefault="00DE23C4" w:rsidP="004B1AB8">
      <w:pPr>
        <w:pStyle w:val="Prrafodelista"/>
        <w:numPr>
          <w:ilvl w:val="0"/>
          <w:numId w:val="18"/>
        </w:numPr>
      </w:pPr>
      <w:r w:rsidRPr="00EF7947">
        <w:t xml:space="preserve">Cuando el BOT tenga los datos necesarios este </w:t>
      </w:r>
      <w:r w:rsidR="007A4ACD" w:rsidRPr="00EF7947">
        <w:t>de forma interna (sin interfaz o ventana) abre una pest</w:t>
      </w:r>
      <w:r w:rsidR="00CA49EB" w:rsidRPr="00EF7947">
        <w:t xml:space="preserve">aña del navegador web en el cual accede a la aplicación de Stocky y empieza </w:t>
      </w:r>
      <w:r w:rsidR="00E54AF9" w:rsidRPr="00EF7947">
        <w:t xml:space="preserve">a controlar la web </w:t>
      </w:r>
      <w:r w:rsidR="00CA49EB" w:rsidRPr="00EF7947">
        <w:t xml:space="preserve">para la creación de </w:t>
      </w:r>
      <w:r w:rsidR="00C23E1A" w:rsidRPr="00EF7947">
        <w:t>órdenes</w:t>
      </w:r>
      <w:r w:rsidR="00CA49EB" w:rsidRPr="00EF7947">
        <w:t xml:space="preserve"> de compra</w:t>
      </w:r>
      <w:r w:rsidR="0044667E" w:rsidRPr="00EF7947">
        <w:t xml:space="preserve">, </w:t>
      </w:r>
      <w:r w:rsidR="004E3A1F" w:rsidRPr="00EF7947">
        <w:t>al acceder al formulario empieza a rellenar los campos.</w:t>
      </w:r>
    </w:p>
    <w:p w14:paraId="39F1113F" w14:textId="5EB74CAB" w:rsidR="00FC4E8F" w:rsidRPr="00EF7947" w:rsidRDefault="00FC4E8F" w:rsidP="004B1AB8">
      <w:pPr>
        <w:pStyle w:val="Prrafodelista"/>
        <w:numPr>
          <w:ilvl w:val="0"/>
          <w:numId w:val="18"/>
        </w:numPr>
      </w:pPr>
      <w:r w:rsidRPr="00EF7947">
        <w:t xml:space="preserve">Por medio de API el BOT puede validar las </w:t>
      </w:r>
      <w:r w:rsidR="003F5111" w:rsidRPr="00EF7947">
        <w:t>órdenes</w:t>
      </w:r>
      <w:r w:rsidRPr="00EF7947">
        <w:t xml:space="preserve"> de compra</w:t>
      </w:r>
      <w:r w:rsidR="00156567" w:rsidRPr="00EF7947">
        <w:t>, las fechas y números</w:t>
      </w:r>
      <w:r w:rsidR="00A046C2" w:rsidRPr="00EF7947">
        <w:t xml:space="preserve"> </w:t>
      </w:r>
      <w:r w:rsidR="005D0E7B" w:rsidRPr="00EF7947">
        <w:t>de factura</w:t>
      </w:r>
      <w:r w:rsidR="00A046C2" w:rsidRPr="00EF7947">
        <w:t xml:space="preserve"> para asegurar que no va a crear </w:t>
      </w:r>
      <w:r w:rsidR="0089616E" w:rsidRPr="00EF7947">
        <w:t>duplicados en Stocky.</w:t>
      </w:r>
    </w:p>
    <w:p w14:paraId="6F0A031E" w14:textId="7BB170A3" w:rsidR="004E3A1F" w:rsidRPr="00EF7947" w:rsidRDefault="00A31692" w:rsidP="004B1AB8">
      <w:pPr>
        <w:pStyle w:val="Prrafodelista"/>
        <w:numPr>
          <w:ilvl w:val="0"/>
          <w:numId w:val="18"/>
        </w:numPr>
      </w:pPr>
      <w:r w:rsidRPr="00EF7947">
        <w:t>E</w:t>
      </w:r>
      <w:r w:rsidR="007909C9" w:rsidRPr="00EF7947">
        <w:t xml:space="preserve">l BOT puede gestionar un Log el cual pueda servir </w:t>
      </w:r>
      <w:r w:rsidR="00E331FA" w:rsidRPr="00EF7947">
        <w:t>para monitorear los resultados del proceso</w:t>
      </w:r>
      <w:r w:rsidR="00BE4C27" w:rsidRPr="00EF7947">
        <w:t xml:space="preserve"> como salida de la integración</w:t>
      </w:r>
      <w:r w:rsidR="00E331FA" w:rsidRPr="00EF7947">
        <w:t>.</w:t>
      </w:r>
    </w:p>
    <w:p w14:paraId="5EB1229E" w14:textId="77777777" w:rsidR="004B1AB8" w:rsidRPr="00EF7947" w:rsidRDefault="004B1AB8" w:rsidP="004B1AB8">
      <w:pPr>
        <w:rPr>
          <w:rFonts w:ascii="Century Gothic" w:hAnsi="Century Gothic"/>
        </w:rPr>
      </w:pPr>
    </w:p>
    <w:p w14:paraId="3B32AEB2" w14:textId="77777777" w:rsidR="004B1AB8" w:rsidRPr="00EF7947" w:rsidRDefault="004B1AB8" w:rsidP="00700104">
      <w:pPr>
        <w:pStyle w:val="Prrafodelista"/>
        <w:rPr>
          <w:rFonts w:ascii="Century Gothic" w:hAnsi="Century Gothic"/>
        </w:rPr>
      </w:pPr>
    </w:p>
    <w:p w14:paraId="68050897" w14:textId="1B7661E5" w:rsidR="00AA0F4F" w:rsidRPr="00EF7947" w:rsidRDefault="00AA0F4F" w:rsidP="00D3551D">
      <w:pPr>
        <w:rPr>
          <w:rFonts w:ascii="Century Gothic" w:hAnsi="Century Gothic"/>
          <w:b/>
        </w:rPr>
      </w:pPr>
      <w:r w:rsidRPr="00EF7947">
        <w:rPr>
          <w:rFonts w:ascii="Century Gothic" w:hAnsi="Century Gothic"/>
          <w:b/>
          <w:bCs/>
        </w:rPr>
        <w:t>CONSIDERACIONES:</w:t>
      </w:r>
    </w:p>
    <w:p w14:paraId="2AC85FA9" w14:textId="781E9AAF" w:rsidR="00392DFB" w:rsidRPr="00EF7947" w:rsidRDefault="00392DFB" w:rsidP="00D77387">
      <w:pPr>
        <w:rPr>
          <w:rFonts w:ascii="Century Gothic" w:hAnsi="Century Gothic"/>
          <w:sz w:val="18"/>
          <w:szCs w:val="18"/>
        </w:rPr>
      </w:pPr>
    </w:p>
    <w:p w14:paraId="5DA78C87" w14:textId="34670073" w:rsidR="0017171F" w:rsidRPr="00EF7947" w:rsidRDefault="005A7412" w:rsidP="00DA6AF1">
      <w:pPr>
        <w:pStyle w:val="Ttulo1"/>
      </w:pPr>
      <w:bookmarkStart w:id="19" w:name="_Toc179969383"/>
      <w:r w:rsidRPr="00EF7947">
        <w:t>Anexos</w:t>
      </w:r>
      <w:bookmarkEnd w:id="19"/>
    </w:p>
    <w:tbl>
      <w:tblPr>
        <w:tblStyle w:val="Tablaconcuadrcula4-nfasis1"/>
        <w:tblW w:w="0" w:type="auto"/>
        <w:tblLook w:val="06A0" w:firstRow="1" w:lastRow="0" w:firstColumn="1" w:lastColumn="0" w:noHBand="1" w:noVBand="1"/>
      </w:tblPr>
      <w:tblGrid>
        <w:gridCol w:w="3055"/>
        <w:gridCol w:w="5773"/>
      </w:tblGrid>
      <w:tr w:rsidR="0017171F" w:rsidRPr="00EF7947" w14:paraId="7B0259A2" w14:textId="77777777" w:rsidTr="00171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B0D5146" w14:textId="74F02DD3" w:rsidR="0017171F" w:rsidRPr="00EF7947" w:rsidRDefault="0017171F" w:rsidP="0017171F">
            <w:pPr>
              <w:rPr>
                <w:rFonts w:asciiTheme="minorHAnsi" w:hAnsiTheme="minorHAnsi" w:cstheme="minorHAnsi"/>
              </w:rPr>
            </w:pPr>
            <w:r w:rsidRPr="00EF7947">
              <w:rPr>
                <w:rFonts w:asciiTheme="minorHAnsi" w:hAnsiTheme="minorHAnsi" w:cstheme="minorHAnsi"/>
              </w:rPr>
              <w:t>Nombre</w:t>
            </w:r>
          </w:p>
        </w:tc>
        <w:tc>
          <w:tcPr>
            <w:tcW w:w="5773" w:type="dxa"/>
          </w:tcPr>
          <w:p w14:paraId="38F3C611" w14:textId="01F2BE85" w:rsidR="0017171F" w:rsidRPr="00EF7947" w:rsidRDefault="0017171F" w:rsidP="0017171F">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947">
              <w:rPr>
                <w:rFonts w:asciiTheme="minorHAnsi" w:hAnsiTheme="minorHAnsi" w:cstheme="minorHAnsi"/>
              </w:rPr>
              <w:t>Descripción</w:t>
            </w:r>
          </w:p>
        </w:tc>
      </w:tr>
      <w:tr w:rsidR="0017171F" w:rsidRPr="00EF7947" w14:paraId="75865EC1" w14:textId="77777777" w:rsidTr="0017171F">
        <w:tc>
          <w:tcPr>
            <w:cnfStyle w:val="001000000000" w:firstRow="0" w:lastRow="0" w:firstColumn="1" w:lastColumn="0" w:oddVBand="0" w:evenVBand="0" w:oddHBand="0" w:evenHBand="0" w:firstRowFirstColumn="0" w:firstRowLastColumn="0" w:lastRowFirstColumn="0" w:lastRowLastColumn="0"/>
            <w:tcW w:w="3055" w:type="dxa"/>
          </w:tcPr>
          <w:p w14:paraId="2435856D" w14:textId="77AFFD54" w:rsidR="0017171F" w:rsidRPr="00EF7947" w:rsidRDefault="00A42BAC" w:rsidP="0017171F">
            <w:pPr>
              <w:rPr>
                <w:b w:val="0"/>
                <w:bCs w:val="0"/>
              </w:rPr>
            </w:pPr>
            <w:r w:rsidRPr="00EF7947">
              <w:rPr>
                <w:b w:val="0"/>
                <w:bCs w:val="0"/>
              </w:rPr>
              <w:t>Solicitud de Consultoría y Desarrollo Maaji - Producto</w:t>
            </w:r>
          </w:p>
        </w:tc>
        <w:tc>
          <w:tcPr>
            <w:tcW w:w="5773" w:type="dxa"/>
          </w:tcPr>
          <w:p w14:paraId="344C7DE4" w14:textId="4D9F5AD0" w:rsidR="0017171F" w:rsidRPr="00EF7947" w:rsidRDefault="00A42BAC" w:rsidP="0017171F">
            <w:pPr>
              <w:cnfStyle w:val="000000000000" w:firstRow="0" w:lastRow="0" w:firstColumn="0" w:lastColumn="0" w:oddVBand="0" w:evenVBand="0" w:oddHBand="0" w:evenHBand="0" w:firstRowFirstColumn="0" w:firstRowLastColumn="0" w:lastRowFirstColumn="0" w:lastRowLastColumn="0"/>
            </w:pPr>
            <w:r w:rsidRPr="00EF7947">
              <w:t xml:space="preserve">HU para conocer como sincronizar los productos </w:t>
            </w:r>
            <w:r w:rsidR="00B6689F" w:rsidRPr="00EF7947">
              <w:t>el cual es un requerimiento para Stocky.</w:t>
            </w:r>
          </w:p>
        </w:tc>
      </w:tr>
      <w:tr w:rsidR="0017171F" w:rsidRPr="00EF7947" w14:paraId="7F1C7F75" w14:textId="77777777" w:rsidTr="0017171F">
        <w:tc>
          <w:tcPr>
            <w:cnfStyle w:val="001000000000" w:firstRow="0" w:lastRow="0" w:firstColumn="1" w:lastColumn="0" w:oddVBand="0" w:evenVBand="0" w:oddHBand="0" w:evenHBand="0" w:firstRowFirstColumn="0" w:firstRowLastColumn="0" w:lastRowFirstColumn="0" w:lastRowLastColumn="0"/>
            <w:tcW w:w="3055" w:type="dxa"/>
          </w:tcPr>
          <w:p w14:paraId="3EEE0487" w14:textId="500E7ADC" w:rsidR="0017171F" w:rsidRPr="00EF7947" w:rsidRDefault="00B6689F" w:rsidP="0017171F">
            <w:pPr>
              <w:rPr>
                <w:b w:val="0"/>
                <w:bCs w:val="0"/>
              </w:rPr>
            </w:pPr>
            <w:r w:rsidRPr="00EF7947">
              <w:rPr>
                <w:b w:val="0"/>
                <w:bCs w:val="0"/>
              </w:rPr>
              <w:t>API’s Stocky</w:t>
            </w:r>
          </w:p>
        </w:tc>
        <w:tc>
          <w:tcPr>
            <w:tcW w:w="5773" w:type="dxa"/>
          </w:tcPr>
          <w:p w14:paraId="4C3096F8" w14:textId="324241AC" w:rsidR="0017171F" w:rsidRPr="00EF7947" w:rsidRDefault="00B306F3" w:rsidP="0017171F">
            <w:pPr>
              <w:cnfStyle w:val="000000000000" w:firstRow="0" w:lastRow="0" w:firstColumn="0" w:lastColumn="0" w:oddVBand="0" w:evenVBand="0" w:oddHBand="0" w:evenHBand="0" w:firstRowFirstColumn="0" w:firstRowLastColumn="0" w:lastRowFirstColumn="0" w:lastRowLastColumn="0"/>
            </w:pPr>
            <w:hyperlink r:id="rId57" w:history="1">
              <w:r w:rsidRPr="00EF7947">
                <w:rPr>
                  <w:rStyle w:val="Hipervnculo"/>
                  <w:lang w:eastAsia="en-US"/>
                </w:rPr>
                <w:t>https://stocky.shopifyapps.com/api/docs</w:t>
              </w:r>
            </w:hyperlink>
            <w:r w:rsidR="00B6689F" w:rsidRPr="00EF7947">
              <w:br/>
              <w:t>Documentación de los recursos ofrecidos por Stocky vía API.</w:t>
            </w:r>
          </w:p>
        </w:tc>
      </w:tr>
      <w:tr w:rsidR="004156B7" w:rsidRPr="00EF7947" w14:paraId="505ED4C5" w14:textId="77777777" w:rsidTr="0017171F">
        <w:tc>
          <w:tcPr>
            <w:cnfStyle w:val="001000000000" w:firstRow="0" w:lastRow="0" w:firstColumn="1" w:lastColumn="0" w:oddVBand="0" w:evenVBand="0" w:oddHBand="0" w:evenHBand="0" w:firstRowFirstColumn="0" w:firstRowLastColumn="0" w:lastRowFirstColumn="0" w:lastRowLastColumn="0"/>
            <w:tcW w:w="3055" w:type="dxa"/>
          </w:tcPr>
          <w:p w14:paraId="0D80AECB" w14:textId="69809D2B" w:rsidR="004156B7" w:rsidRPr="00EF7947" w:rsidRDefault="004156B7" w:rsidP="0017171F">
            <w:pPr>
              <w:rPr>
                <w:b w:val="0"/>
                <w:bCs w:val="0"/>
              </w:rPr>
            </w:pPr>
          </w:p>
        </w:tc>
        <w:tc>
          <w:tcPr>
            <w:tcW w:w="5773" w:type="dxa"/>
          </w:tcPr>
          <w:p w14:paraId="1CBE6CC0" w14:textId="524CDB29" w:rsidR="004156B7" w:rsidRPr="00EF7947" w:rsidRDefault="004156B7" w:rsidP="0017171F">
            <w:pPr>
              <w:cnfStyle w:val="000000000000" w:firstRow="0" w:lastRow="0" w:firstColumn="0" w:lastColumn="0" w:oddVBand="0" w:evenVBand="0" w:oddHBand="0" w:evenHBand="0" w:firstRowFirstColumn="0" w:firstRowLastColumn="0" w:lastRowFirstColumn="0" w:lastRowLastColumn="0"/>
            </w:pPr>
          </w:p>
        </w:tc>
      </w:tr>
    </w:tbl>
    <w:p w14:paraId="56A63C67" w14:textId="7D1B7A01" w:rsidR="0022523C" w:rsidRPr="00EF7947" w:rsidRDefault="005A7412" w:rsidP="00DA6AF1">
      <w:pPr>
        <w:pStyle w:val="Ttulo1"/>
      </w:pPr>
      <w:bookmarkStart w:id="20" w:name="_Toc179969384"/>
      <w:r w:rsidRPr="00EF7947">
        <w:t>Detalle requerimientos tirilla de ventas u otros documentos</w:t>
      </w:r>
      <w:bookmarkEnd w:id="20"/>
    </w:p>
    <w:p w14:paraId="72B232DF" w14:textId="77777777" w:rsidR="00E51BDE" w:rsidRPr="00EF7947" w:rsidRDefault="00E51BDE" w:rsidP="00E51BDE">
      <w:pPr>
        <w:jc w:val="both"/>
        <w:rPr>
          <w:rFonts w:cstheme="minorHAnsi"/>
          <w:szCs w:val="22"/>
        </w:rPr>
      </w:pPr>
      <w:r w:rsidRPr="00EF7947">
        <w:rPr>
          <w:rFonts w:cstheme="minorHAnsi"/>
          <w:szCs w:val="22"/>
        </w:rPr>
        <w:t>No aplica</w:t>
      </w:r>
    </w:p>
    <w:p w14:paraId="08508F1D" w14:textId="77777777" w:rsidR="0017171F" w:rsidRPr="00EF7947" w:rsidRDefault="0017171F" w:rsidP="0022523C">
      <w:pPr>
        <w:jc w:val="both"/>
        <w:rPr>
          <w:rFonts w:cstheme="minorHAnsi"/>
          <w:szCs w:val="22"/>
        </w:rPr>
      </w:pPr>
    </w:p>
    <w:p w14:paraId="3A27B917" w14:textId="037C7DA9" w:rsidR="0022523C" w:rsidRPr="00EF7947" w:rsidRDefault="005A7412" w:rsidP="00DA6AF1">
      <w:pPr>
        <w:pStyle w:val="Ttulo1"/>
      </w:pPr>
      <w:bookmarkStart w:id="21" w:name="_Toc179969385"/>
      <w:r w:rsidRPr="00EF7947">
        <w:t>Detalle requerimientos reportes</w:t>
      </w:r>
      <w:bookmarkEnd w:id="21"/>
    </w:p>
    <w:p w14:paraId="3FC27354" w14:textId="24D15A10" w:rsidR="00530386" w:rsidRPr="00EF7947" w:rsidRDefault="00A97C18" w:rsidP="0022523C">
      <w:pPr>
        <w:jc w:val="both"/>
        <w:rPr>
          <w:rFonts w:cstheme="minorHAnsi"/>
          <w:szCs w:val="22"/>
        </w:rPr>
      </w:pPr>
      <w:r w:rsidRPr="00EF7947">
        <w:rPr>
          <w:rFonts w:cstheme="minorHAnsi"/>
          <w:szCs w:val="22"/>
        </w:rPr>
        <w:t>No aplica</w:t>
      </w:r>
    </w:p>
    <w:p w14:paraId="3AE03B71" w14:textId="659C9264" w:rsidR="0022523C" w:rsidRPr="00EF7947" w:rsidRDefault="005A7412" w:rsidP="00DA6AF1">
      <w:pPr>
        <w:pStyle w:val="Ttulo1"/>
      </w:pPr>
      <w:bookmarkStart w:id="22" w:name="_Toc179969386"/>
      <w:r w:rsidRPr="00EF7947">
        <w:t>Detalle archivos entrada/salida</w:t>
      </w:r>
      <w:bookmarkEnd w:id="22"/>
    </w:p>
    <w:bookmarkEnd w:id="0"/>
    <w:p w14:paraId="76105DC5" w14:textId="68886532" w:rsidR="00530386" w:rsidRPr="00EF7947" w:rsidRDefault="009D6337" w:rsidP="00393FB5">
      <w:r w:rsidRPr="00EF7947">
        <w:t>No aplica</w:t>
      </w:r>
    </w:p>
    <w:p w14:paraId="272C4E4B" w14:textId="77777777" w:rsidR="00E365B5" w:rsidRPr="00EF7947" w:rsidRDefault="00E365B5" w:rsidP="00393FB5"/>
    <w:p w14:paraId="008227DE" w14:textId="44186772" w:rsidR="00FF68AC" w:rsidRPr="00EF7947" w:rsidRDefault="00FF68AC" w:rsidP="00FF68AC">
      <w:pPr>
        <w:widowControl/>
        <w:spacing w:after="200" w:line="276" w:lineRule="auto"/>
      </w:pPr>
      <w:r w:rsidRPr="00EF7947">
        <w:br w:type="page"/>
      </w:r>
    </w:p>
    <w:p w14:paraId="3926FF11" w14:textId="1288591F" w:rsidR="00B94BCE" w:rsidRPr="00EF7947" w:rsidRDefault="007D6A9C" w:rsidP="00393FB5">
      <w:pPr>
        <w:pStyle w:val="Ttulo1"/>
      </w:pPr>
      <w:bookmarkStart w:id="23" w:name="_Toc179969387"/>
      <w:r w:rsidRPr="00EF7947">
        <w:lastRenderedPageBreak/>
        <w:t xml:space="preserve">Aclaraciones de </w:t>
      </w:r>
      <w:r w:rsidR="00E05BF6" w:rsidRPr="00EF7947">
        <w:t>a</w:t>
      </w:r>
      <w:r w:rsidRPr="00EF7947">
        <w:t>lcance</w:t>
      </w:r>
      <w:bookmarkEnd w:id="23"/>
    </w:p>
    <w:p w14:paraId="1FAC4A5A" w14:textId="66422932" w:rsidR="001A300B" w:rsidRPr="00EF7947" w:rsidRDefault="001A300B" w:rsidP="001A300B">
      <w:pPr>
        <w:pStyle w:val="Ttulo2"/>
      </w:pPr>
      <w:bookmarkStart w:id="24" w:name="_Toc179969388"/>
      <w:r w:rsidRPr="00EF7947">
        <w:t>R</w:t>
      </w:r>
      <w:r w:rsidR="005A7412" w:rsidRPr="00EF7947">
        <w:t>estricciones</w:t>
      </w:r>
      <w:bookmarkEnd w:id="24"/>
    </w:p>
    <w:p w14:paraId="7EA69975" w14:textId="1B872AC7" w:rsidR="00E2078C" w:rsidRPr="00EF7947" w:rsidRDefault="00E2078C" w:rsidP="005C64C4">
      <w:pPr>
        <w:pStyle w:val="Prrafodelista"/>
        <w:numPr>
          <w:ilvl w:val="0"/>
          <w:numId w:val="16"/>
        </w:numPr>
      </w:pPr>
      <w:r w:rsidRPr="00EF7947">
        <w:t xml:space="preserve">Actualmente la aplicación </w:t>
      </w:r>
      <w:r w:rsidRPr="00EF7947">
        <w:rPr>
          <w:b/>
          <w:bCs/>
        </w:rPr>
        <w:t>Stocky</w:t>
      </w:r>
      <w:r w:rsidRPr="00EF7947">
        <w:t xml:space="preserve"> NO cuenta con un servicio </w:t>
      </w:r>
      <w:r w:rsidRPr="00EF7947">
        <w:rPr>
          <w:b/>
          <w:bCs/>
        </w:rPr>
        <w:t xml:space="preserve">API REST </w:t>
      </w:r>
      <w:r w:rsidR="00BF0F78" w:rsidRPr="00EF7947">
        <w:t>para la creación de cualquier registro en Stocky</w:t>
      </w:r>
      <w:r w:rsidR="00A8084E" w:rsidRPr="00EF7947">
        <w:t>, por ejemplo,</w:t>
      </w:r>
      <w:r w:rsidRPr="00EF7947">
        <w:t xml:space="preserve"> en la creación de órdenes de compra en masivo, por </w:t>
      </w:r>
      <w:r w:rsidR="00A8084E" w:rsidRPr="00EF7947">
        <w:t>ende</w:t>
      </w:r>
      <w:r w:rsidRPr="00EF7947">
        <w:t xml:space="preserve">, no es viable para una integración con </w:t>
      </w:r>
      <w:r w:rsidRPr="00EF7947">
        <w:rPr>
          <w:b/>
          <w:bCs/>
        </w:rPr>
        <w:t>D365</w:t>
      </w:r>
      <w:r w:rsidR="00065BDF" w:rsidRPr="00EF7947">
        <w:rPr>
          <w:b/>
          <w:bCs/>
        </w:rPr>
        <w:t xml:space="preserve"> </w:t>
      </w:r>
      <w:r w:rsidR="00065BDF" w:rsidRPr="00EF7947">
        <w:t>con el servicio API</w:t>
      </w:r>
      <w:r w:rsidRPr="00EF7947">
        <w:t>.</w:t>
      </w:r>
    </w:p>
    <w:p w14:paraId="2BFD5368" w14:textId="77777777" w:rsidR="00E2078C" w:rsidRPr="00EF7947" w:rsidRDefault="00E2078C" w:rsidP="00E2078C"/>
    <w:p w14:paraId="2F2758CC" w14:textId="2DFF4F5D" w:rsidR="00E96E19" w:rsidRPr="00EF7947" w:rsidRDefault="00E96E19" w:rsidP="005C64C4">
      <w:pPr>
        <w:pStyle w:val="Prrafodelista"/>
        <w:numPr>
          <w:ilvl w:val="0"/>
          <w:numId w:val="16"/>
        </w:numPr>
      </w:pPr>
      <w:r>
        <w:t xml:space="preserve">Lectura con el </w:t>
      </w:r>
      <w:r w:rsidR="002047DF">
        <w:t>escáner</w:t>
      </w:r>
      <w:r w:rsidR="00D130E4">
        <w:t xml:space="preserve"> </w:t>
      </w:r>
      <w:r w:rsidR="002047DF">
        <w:t>en</w:t>
      </w:r>
      <w:r w:rsidR="00D130E4">
        <w:t xml:space="preserve"> la aplicación Shopify POS</w:t>
      </w:r>
      <w:r>
        <w:t xml:space="preserve"> para las recepciones de las órdenes de compra </w:t>
      </w:r>
      <w:r w:rsidR="00D130E4">
        <w:t>no funciona como se esperaba</w:t>
      </w:r>
      <w:r>
        <w:t>.</w:t>
      </w:r>
    </w:p>
    <w:p w14:paraId="6E608FB4" w14:textId="404CABB2" w:rsidR="3C471539" w:rsidRDefault="33148902" w:rsidP="3C471539">
      <w:pPr>
        <w:pStyle w:val="Prrafodelista"/>
        <w:numPr>
          <w:ilvl w:val="0"/>
          <w:numId w:val="16"/>
        </w:numPr>
      </w:pPr>
      <w:r>
        <w:t>Actualmente Stocky</w:t>
      </w:r>
      <w:r w:rsidR="5A58714A">
        <w:t>,</w:t>
      </w:r>
      <w:r>
        <w:t xml:space="preserve"> no maneja los valores de impuestos, para l</w:t>
      </w:r>
      <w:r w:rsidR="0085B180">
        <w:t>os documentos de compras.</w:t>
      </w:r>
    </w:p>
    <w:p w14:paraId="288AD5AC" w14:textId="77777777" w:rsidR="00E2078C" w:rsidRPr="00EF7947" w:rsidRDefault="00E2078C" w:rsidP="00E2078C"/>
    <w:p w14:paraId="7F3283AA" w14:textId="77BB2878" w:rsidR="00A460FB" w:rsidRPr="00EF7947" w:rsidRDefault="00CF4294" w:rsidP="00D8729D">
      <w:pPr>
        <w:pStyle w:val="Ttulo1"/>
      </w:pPr>
      <w:bookmarkStart w:id="25" w:name="_Toc179969389"/>
      <w:r w:rsidRPr="00EF7947">
        <w:t>C</w:t>
      </w:r>
      <w:r w:rsidR="00E05BF6" w:rsidRPr="00EF7947">
        <w:t>riterios de aceptación</w:t>
      </w:r>
      <w:bookmarkEnd w:id="25"/>
    </w:p>
    <w:p w14:paraId="427506D2" w14:textId="0D62DB7B" w:rsidR="009E1203" w:rsidRPr="00EF7947" w:rsidRDefault="009E1203" w:rsidP="009E1203">
      <w:r w:rsidRPr="00EF7947">
        <w:t>Cumplir con los puntos mencionados en el detalle de este documento.</w:t>
      </w:r>
    </w:p>
    <w:p w14:paraId="0D348435" w14:textId="1ED17E80" w:rsidR="00D8729D" w:rsidRPr="00EF7947" w:rsidRDefault="00D8729D" w:rsidP="00D8729D">
      <w:pPr>
        <w:pStyle w:val="Ttulo1"/>
      </w:pPr>
      <w:bookmarkStart w:id="26" w:name="_Toc179969390"/>
      <w:r w:rsidRPr="00EF7947">
        <w:t>A</w:t>
      </w:r>
      <w:r w:rsidR="00E05BF6" w:rsidRPr="00EF7947">
        <w:t>ceptación del documento</w:t>
      </w:r>
      <w:bookmarkEnd w:id="26"/>
    </w:p>
    <w:p w14:paraId="1860EBEC" w14:textId="41B8363A" w:rsidR="009E1203" w:rsidRPr="00EF7947" w:rsidRDefault="00094FCC" w:rsidP="009E1203">
      <w:r w:rsidRPr="00EF7947">
        <w:rPr>
          <w:sz w:val="20"/>
        </w:rPr>
        <w:t>MAS S.A.S. BIC</w:t>
      </w:r>
      <w:r w:rsidRPr="00EF7947">
        <w:t xml:space="preserve"> </w:t>
      </w:r>
      <w:r w:rsidR="009E1203" w:rsidRPr="00EF7947">
        <w:t>acepta todas las secciones contenidas en este documento.</w:t>
      </w:r>
    </w:p>
    <w:p w14:paraId="7CE049E3" w14:textId="4C0158E1" w:rsidR="00D8729D" w:rsidRPr="00EF7947" w:rsidRDefault="00D8729D" w:rsidP="00D8729D">
      <w:pPr>
        <w:pStyle w:val="Ttulo1"/>
      </w:pPr>
      <w:bookmarkStart w:id="27" w:name="_Toc179969391"/>
      <w:r w:rsidRPr="00EF7947">
        <w:t>F</w:t>
      </w:r>
      <w:r w:rsidR="00E05BF6" w:rsidRPr="00EF7947">
        <w:t>irma de aceptación</w:t>
      </w:r>
      <w:bookmarkEnd w:id="27"/>
    </w:p>
    <w:p w14:paraId="24D13F96" w14:textId="4908BF74" w:rsidR="002B656C" w:rsidRPr="00EF7947" w:rsidRDefault="002B656C" w:rsidP="002B656C">
      <w:pPr>
        <w:pStyle w:val="Default"/>
        <w:rPr>
          <w:rFonts w:asciiTheme="minorHAnsi" w:hAnsiTheme="minorHAnsi" w:cstheme="minorHAnsi"/>
          <w:sz w:val="22"/>
          <w:szCs w:val="22"/>
        </w:rPr>
      </w:pPr>
      <w:r w:rsidRPr="00EF7947">
        <w:rPr>
          <w:rFonts w:asciiTheme="minorHAnsi" w:hAnsiTheme="minorHAnsi" w:cstheme="minorHAnsi"/>
          <w:sz w:val="22"/>
          <w:szCs w:val="22"/>
        </w:rPr>
        <w:t xml:space="preserve">Este documento se aprueba en Medellín a los X días del mes de _X_ de 2024. </w:t>
      </w:r>
    </w:p>
    <w:p w14:paraId="427A1635" w14:textId="77777777" w:rsidR="002B656C" w:rsidRPr="00EF7947" w:rsidRDefault="002B656C" w:rsidP="002B656C">
      <w:pPr>
        <w:pStyle w:val="Default"/>
        <w:rPr>
          <w:rFonts w:asciiTheme="minorHAnsi" w:hAnsiTheme="minorHAnsi" w:cstheme="minorHAnsi"/>
          <w:sz w:val="22"/>
          <w:szCs w:val="22"/>
        </w:rPr>
      </w:pPr>
    </w:p>
    <w:p w14:paraId="18ECD84C" w14:textId="24901E9A" w:rsidR="002B656C" w:rsidRPr="00EF7947" w:rsidRDefault="002B656C" w:rsidP="002B656C">
      <w:pPr>
        <w:pStyle w:val="Default"/>
        <w:rPr>
          <w:rFonts w:asciiTheme="minorHAnsi" w:hAnsiTheme="minorHAnsi" w:cstheme="minorHAnsi"/>
          <w:sz w:val="22"/>
          <w:szCs w:val="22"/>
        </w:rPr>
      </w:pPr>
      <w:r w:rsidRPr="00EF7947">
        <w:rPr>
          <w:rFonts w:asciiTheme="minorHAnsi" w:hAnsiTheme="minorHAnsi" w:cstheme="minorHAnsi"/>
          <w:sz w:val="22"/>
          <w:szCs w:val="22"/>
        </w:rPr>
        <w:t xml:space="preserve">Nota: El desarrollo será realizado de acuerdo con lo expresado en el presente documento, cualquier modificación o adición solicitada por el cliente se considerará un Control de Cambio y debe seguir el procedimiento respectivo. </w:t>
      </w:r>
    </w:p>
    <w:p w14:paraId="4A98046B" w14:textId="51329813" w:rsidR="002B656C" w:rsidRPr="00EF7947" w:rsidRDefault="002B656C" w:rsidP="002B656C">
      <w:pPr>
        <w:rPr>
          <w:rFonts w:eastAsiaTheme="minorHAnsi" w:cstheme="minorHAnsi"/>
          <w:color w:val="000000"/>
          <w:szCs w:val="22"/>
        </w:rPr>
      </w:pPr>
      <w:r w:rsidRPr="00EF7947">
        <w:rPr>
          <w:rFonts w:eastAsiaTheme="minorHAnsi" w:cstheme="minorHAnsi"/>
          <w:color w:val="000000"/>
          <w:szCs w:val="22"/>
        </w:rPr>
        <w:t>Este documento está sujeto a su viabilidad Técnica</w:t>
      </w:r>
    </w:p>
    <w:p w14:paraId="4321B3FB" w14:textId="77777777" w:rsidR="00530386" w:rsidRPr="00530386" w:rsidRDefault="00530386" w:rsidP="00530386">
      <w:pPr>
        <w:jc w:val="both"/>
        <w:rPr>
          <w:rFonts w:cstheme="minorHAnsi"/>
        </w:rPr>
      </w:pPr>
    </w:p>
    <w:sectPr w:rsidR="00530386" w:rsidRPr="00530386" w:rsidSect="00744381">
      <w:headerReference w:type="default" r:id="rId58"/>
      <w:footerReference w:type="default" r:id="rId59"/>
      <w:pgSz w:w="12240" w:h="15840"/>
      <w:pgMar w:top="1109"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4BADCD" w14:textId="77777777" w:rsidR="005D47C2" w:rsidRPr="00EF7947" w:rsidRDefault="005D47C2" w:rsidP="00DC384E">
      <w:pPr>
        <w:spacing w:line="240" w:lineRule="auto"/>
      </w:pPr>
      <w:r w:rsidRPr="00EF7947">
        <w:separator/>
      </w:r>
    </w:p>
    <w:p w14:paraId="77576B02" w14:textId="77777777" w:rsidR="005D47C2" w:rsidRPr="00EF7947" w:rsidRDefault="005D47C2"/>
  </w:endnote>
  <w:endnote w:type="continuationSeparator" w:id="0">
    <w:p w14:paraId="7B483745" w14:textId="77777777" w:rsidR="005D47C2" w:rsidRPr="00EF7947" w:rsidRDefault="005D47C2" w:rsidP="00DC384E">
      <w:pPr>
        <w:spacing w:line="240" w:lineRule="auto"/>
      </w:pPr>
      <w:r w:rsidRPr="00EF7947">
        <w:continuationSeparator/>
      </w:r>
    </w:p>
    <w:p w14:paraId="1C7D532C" w14:textId="77777777" w:rsidR="005D47C2" w:rsidRPr="00EF7947" w:rsidRDefault="005D47C2"/>
  </w:endnote>
  <w:endnote w:type="continuationNotice" w:id="1">
    <w:p w14:paraId="1FC1EC9C" w14:textId="77777777" w:rsidR="005D47C2" w:rsidRPr="00EF7947" w:rsidRDefault="005D47C2">
      <w:pPr>
        <w:spacing w:line="240" w:lineRule="auto"/>
      </w:pPr>
    </w:p>
    <w:p w14:paraId="6D9EEB45" w14:textId="77777777" w:rsidR="005D47C2" w:rsidRPr="00EF7947" w:rsidRDefault="005D47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D2ADB" w14:textId="2BF020D8" w:rsidR="00744381" w:rsidRPr="00EF7947" w:rsidRDefault="00744381" w:rsidP="00744381">
    <w:pPr>
      <w:pStyle w:val="Piedepgina"/>
      <w:jc w:val="right"/>
      <w:rPr>
        <w:sz w:val="18"/>
        <w:szCs w:val="18"/>
      </w:rPr>
    </w:pPr>
    <w:r w:rsidRPr="00EF7947">
      <w:rPr>
        <w:sz w:val="18"/>
        <w:szCs w:val="18"/>
      </w:rPr>
      <w:t xml:space="preserve">Página </w:t>
    </w:r>
    <w:r w:rsidRPr="00EF7947">
      <w:rPr>
        <w:sz w:val="18"/>
        <w:szCs w:val="18"/>
      </w:rPr>
      <w:fldChar w:fldCharType="begin"/>
    </w:r>
    <w:r w:rsidRPr="00EF7947">
      <w:rPr>
        <w:sz w:val="18"/>
        <w:szCs w:val="18"/>
      </w:rPr>
      <w:instrText xml:space="preserve"> PAGE   \* MERGEFORMAT </w:instrText>
    </w:r>
    <w:r w:rsidRPr="00EF7947">
      <w:rPr>
        <w:sz w:val="18"/>
        <w:szCs w:val="18"/>
      </w:rPr>
      <w:fldChar w:fldCharType="separate"/>
    </w:r>
    <w:r w:rsidRPr="00EF7947">
      <w:rPr>
        <w:sz w:val="18"/>
        <w:szCs w:val="18"/>
      </w:rPr>
      <w:t>1</w:t>
    </w:r>
    <w:r w:rsidRPr="00EF7947">
      <w:rPr>
        <w:sz w:val="18"/>
        <w:szCs w:val="18"/>
      </w:rPr>
      <w:fldChar w:fldCharType="end"/>
    </w:r>
    <w:r w:rsidRPr="00EF7947">
      <w:rPr>
        <w:sz w:val="18"/>
        <w:szCs w:val="18"/>
      </w:rPr>
      <w:t xml:space="preserve"> de </w:t>
    </w:r>
    <w:r w:rsidRPr="00EF7947">
      <w:rPr>
        <w:sz w:val="18"/>
        <w:szCs w:val="18"/>
      </w:rPr>
      <w:fldChar w:fldCharType="begin"/>
    </w:r>
    <w:r w:rsidRPr="00EF7947">
      <w:rPr>
        <w:sz w:val="18"/>
        <w:szCs w:val="18"/>
      </w:rPr>
      <w:instrText xml:space="preserve"> NUMPAGES  \* Arabic  \* MERGEFORMAT </w:instrText>
    </w:r>
    <w:r w:rsidRPr="00EF7947">
      <w:rPr>
        <w:sz w:val="18"/>
        <w:szCs w:val="18"/>
      </w:rPr>
      <w:fldChar w:fldCharType="separate"/>
    </w:r>
    <w:r w:rsidRPr="00EF7947">
      <w:rPr>
        <w:sz w:val="18"/>
        <w:szCs w:val="18"/>
      </w:rPr>
      <w:t>2</w:t>
    </w:r>
    <w:r w:rsidRPr="00EF7947">
      <w:rPr>
        <w:sz w:val="18"/>
        <w:szCs w:val="18"/>
      </w:rPr>
      <w:fldChar w:fldCharType="end"/>
    </w:r>
  </w:p>
  <w:p w14:paraId="65BAE081" w14:textId="77777777" w:rsidR="00744381" w:rsidRPr="00EF7947" w:rsidRDefault="007443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D50DB" w14:textId="77777777" w:rsidR="005D47C2" w:rsidRPr="00EF7947" w:rsidRDefault="005D47C2" w:rsidP="00DC384E">
      <w:pPr>
        <w:spacing w:line="240" w:lineRule="auto"/>
      </w:pPr>
      <w:r w:rsidRPr="00EF7947">
        <w:separator/>
      </w:r>
    </w:p>
    <w:p w14:paraId="5643B733" w14:textId="77777777" w:rsidR="005D47C2" w:rsidRPr="00EF7947" w:rsidRDefault="005D47C2"/>
  </w:footnote>
  <w:footnote w:type="continuationSeparator" w:id="0">
    <w:p w14:paraId="420FD415" w14:textId="77777777" w:rsidR="005D47C2" w:rsidRPr="00EF7947" w:rsidRDefault="005D47C2" w:rsidP="00DC384E">
      <w:pPr>
        <w:spacing w:line="240" w:lineRule="auto"/>
      </w:pPr>
      <w:r w:rsidRPr="00EF7947">
        <w:continuationSeparator/>
      </w:r>
    </w:p>
    <w:p w14:paraId="7448094F" w14:textId="77777777" w:rsidR="005D47C2" w:rsidRPr="00EF7947" w:rsidRDefault="005D47C2"/>
  </w:footnote>
  <w:footnote w:type="continuationNotice" w:id="1">
    <w:p w14:paraId="54EB2190" w14:textId="77777777" w:rsidR="005D47C2" w:rsidRPr="00EF7947" w:rsidRDefault="005D47C2">
      <w:pPr>
        <w:spacing w:line="240" w:lineRule="auto"/>
      </w:pPr>
    </w:p>
    <w:p w14:paraId="5B737CC2" w14:textId="77777777" w:rsidR="005D47C2" w:rsidRPr="00EF7947" w:rsidRDefault="005D47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6321" w:type="pct"/>
      <w:tblInd w:w="-995" w:type="dxa"/>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2240"/>
      <w:gridCol w:w="1607"/>
      <w:gridCol w:w="6021"/>
      <w:gridCol w:w="1292"/>
    </w:tblGrid>
    <w:tr w:rsidR="009C44B6" w:rsidRPr="00EF7947" w14:paraId="3151A9CD" w14:textId="77777777" w:rsidTr="41EBCA69">
      <w:trPr>
        <w:cantSplit/>
        <w:trHeight w:val="618"/>
      </w:trPr>
      <w:tc>
        <w:tcPr>
          <w:tcW w:w="806" w:type="pct"/>
          <w:tcBorders>
            <w:top w:val="single" w:sz="4" w:space="0" w:color="auto"/>
            <w:left w:val="single" w:sz="4" w:space="0" w:color="auto"/>
            <w:right w:val="single" w:sz="4" w:space="0" w:color="auto"/>
          </w:tcBorders>
          <w:vAlign w:val="center"/>
        </w:tcPr>
        <w:p w14:paraId="2F5E7CF0" w14:textId="5EF1F339" w:rsidR="009C44B6" w:rsidRPr="00EF7947" w:rsidRDefault="00F57DA7" w:rsidP="00EE24C5">
          <w:pPr>
            <w:pStyle w:val="Encabezado1"/>
            <w:spacing w:after="0" w:line="240" w:lineRule="auto"/>
            <w:jc w:val="center"/>
            <w:rPr>
              <w:sz w:val="24"/>
            </w:rPr>
          </w:pPr>
          <w:r w:rsidRPr="00EF7947">
            <w:rPr>
              <w:noProof/>
            </w:rPr>
            <w:drawing>
              <wp:inline distT="0" distB="0" distL="0" distR="0" wp14:anchorId="030CB969" wp14:editId="022D7DAE">
                <wp:extent cx="1331366" cy="731903"/>
                <wp:effectExtent l="0" t="0" r="2540" b="0"/>
                <wp:docPr id="729076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76411" name=""/>
                        <pic:cNvPicPr/>
                      </pic:nvPicPr>
                      <pic:blipFill>
                        <a:blip r:embed="rId1"/>
                        <a:stretch>
                          <a:fillRect/>
                        </a:stretch>
                      </pic:blipFill>
                      <pic:spPr>
                        <a:xfrm>
                          <a:off x="0" y="0"/>
                          <a:ext cx="1339589" cy="736423"/>
                        </a:xfrm>
                        <a:prstGeom prst="rect">
                          <a:avLst/>
                        </a:prstGeom>
                      </pic:spPr>
                    </pic:pic>
                  </a:graphicData>
                </a:graphic>
              </wp:inline>
            </w:drawing>
          </w:r>
        </w:p>
      </w:tc>
      <w:tc>
        <w:tcPr>
          <w:tcW w:w="4194" w:type="pct"/>
          <w:gridSpan w:val="3"/>
          <w:tcBorders>
            <w:top w:val="single" w:sz="4" w:space="0" w:color="auto"/>
            <w:left w:val="single" w:sz="4" w:space="0" w:color="auto"/>
            <w:bottom w:val="single" w:sz="4" w:space="0" w:color="auto"/>
            <w:right w:val="single" w:sz="4" w:space="0" w:color="auto"/>
          </w:tcBorders>
          <w:vAlign w:val="center"/>
        </w:tcPr>
        <w:p w14:paraId="56EBDB87" w14:textId="5D832F3A" w:rsidR="009C44B6" w:rsidRPr="00EF7947" w:rsidRDefault="005522DC" w:rsidP="00744381">
          <w:pPr>
            <w:jc w:val="center"/>
            <w:rPr>
              <w:rFonts w:cstheme="minorHAnsi"/>
              <w:b/>
              <w:bCs/>
              <w:sz w:val="16"/>
              <w:szCs w:val="16"/>
            </w:rPr>
          </w:pPr>
          <w:r w:rsidRPr="00EF7947">
            <w:rPr>
              <w:rFonts w:cstheme="minorHAnsi"/>
              <w:b/>
              <w:bCs/>
              <w:color w:val="6F94B5" w:themeColor="text1" w:themeShade="BF"/>
              <w:sz w:val="28"/>
              <w:szCs w:val="28"/>
            </w:rPr>
            <w:t>SOLICITUD SERVICIOS DE</w:t>
          </w:r>
          <w:r w:rsidR="0040302C" w:rsidRPr="00EF7947">
            <w:rPr>
              <w:rFonts w:cstheme="minorHAnsi"/>
              <w:b/>
              <w:bCs/>
              <w:color w:val="6F94B5" w:themeColor="text1" w:themeShade="BF"/>
              <w:sz w:val="28"/>
              <w:szCs w:val="28"/>
            </w:rPr>
            <w:t xml:space="preserve"> </w:t>
          </w:r>
          <w:r w:rsidRPr="00EF7947">
            <w:rPr>
              <w:rFonts w:cstheme="minorHAnsi"/>
              <w:b/>
              <w:bCs/>
              <w:color w:val="6F94B5" w:themeColor="text1" w:themeShade="BF"/>
              <w:sz w:val="28"/>
              <w:szCs w:val="28"/>
            </w:rPr>
            <w:t>CONSULTORÍA Y DESARROLLO</w:t>
          </w:r>
          <w:r w:rsidR="00744381" w:rsidRPr="00EF7947">
            <w:rPr>
              <w:rFonts w:cstheme="minorHAnsi"/>
              <w:b/>
              <w:bCs/>
              <w:color w:val="6F94B5" w:themeColor="text1" w:themeShade="BF"/>
              <w:sz w:val="28"/>
              <w:szCs w:val="28"/>
            </w:rPr>
            <w:t xml:space="preserve"> </w:t>
          </w:r>
        </w:p>
      </w:tc>
    </w:tr>
    <w:tr w:rsidR="009C44B6" w:rsidRPr="00EF7947" w14:paraId="5A468F07" w14:textId="77777777" w:rsidTr="3B40B405">
      <w:trPr>
        <w:gridBefore w:val="1"/>
        <w:cantSplit/>
        <w:trHeight w:val="281"/>
      </w:trPr>
      <w:tc>
        <w:tcPr>
          <w:tcW w:w="806" w:type="pct"/>
          <w:vAlign w:val="center"/>
        </w:tcPr>
        <w:p w14:paraId="578CFBAE" w14:textId="77777777" w:rsidR="009C44B6" w:rsidRPr="00EF7947" w:rsidRDefault="009C44B6" w:rsidP="00EE24C5">
          <w:pPr>
            <w:pStyle w:val="Encabezado1"/>
            <w:spacing w:after="0" w:line="240" w:lineRule="auto"/>
            <w:jc w:val="center"/>
            <w:rPr>
              <w:rFonts w:ascii="Arial" w:hAnsi="Arial" w:cs="Arial"/>
            </w:rPr>
          </w:pPr>
        </w:p>
      </w:tc>
      <w:tc>
        <w:tcPr>
          <w:tcW w:w="2783" w:type="pct"/>
          <w:tcBorders>
            <w:top w:val="single" w:sz="4" w:space="0" w:color="auto"/>
            <w:left w:val="single" w:sz="4" w:space="0" w:color="auto"/>
            <w:right w:val="single" w:sz="4" w:space="0" w:color="auto"/>
          </w:tcBorders>
          <w:vAlign w:val="center"/>
        </w:tcPr>
        <w:p w14:paraId="00A3C3CE" w14:textId="2A180E37" w:rsidR="009C44B6" w:rsidRPr="00EF7947" w:rsidRDefault="009C44B6" w:rsidP="00EE24C5">
          <w:pPr>
            <w:pStyle w:val="Encabezado1"/>
            <w:spacing w:after="0" w:line="240" w:lineRule="auto"/>
            <w:jc w:val="center"/>
            <w:rPr>
              <w:rFonts w:ascii="Arial" w:hAnsi="Arial" w:cs="Arial"/>
              <w:bCs/>
              <w:sz w:val="20"/>
              <w:szCs w:val="20"/>
            </w:rPr>
          </w:pPr>
          <w:r w:rsidRPr="00EF7947">
            <w:rPr>
              <w:rFonts w:ascii="Arial" w:hAnsi="Arial" w:cs="Arial"/>
              <w:bCs/>
              <w:sz w:val="20"/>
              <w:szCs w:val="20"/>
            </w:rPr>
            <w:t xml:space="preserve">Fecha: </w:t>
          </w:r>
          <w:sdt>
            <w:sdtPr>
              <w:rPr>
                <w:rFonts w:ascii="Arial" w:hAnsi="Arial" w:cs="Arial"/>
                <w:bCs/>
                <w:sz w:val="20"/>
                <w:szCs w:val="20"/>
              </w:rPr>
              <w:alias w:val="Publish Date"/>
              <w:tag w:val=""/>
              <w:id w:val="-1769384570"/>
              <w:placeholder>
                <w:docPart w:val="E4A1693088544BA6855A2A881747F3B4"/>
              </w:placeholder>
              <w:dataBinding w:prefixMappings="xmlns:ns0='http://schemas.microsoft.com/office/2006/coverPageProps' " w:xpath="/ns0:CoverPageProperties[1]/ns0:PublishDate[1]" w:storeItemID="{55AF091B-3C7A-41E3-B477-F2FDAA23CFDA}"/>
              <w:date w:fullDate="2024-09-06T00:00:00Z">
                <w:dateFormat w:val="M/d/yyyy"/>
                <w:lid w:val="en-US"/>
                <w:storeMappedDataAs w:val="dateTime"/>
                <w:calendar w:val="gregorian"/>
              </w:date>
            </w:sdtPr>
            <w:sdtContent>
              <w:r w:rsidR="00655341" w:rsidRPr="00EF7947">
                <w:rPr>
                  <w:rFonts w:ascii="Arial" w:hAnsi="Arial" w:cs="Arial"/>
                  <w:bCs/>
                  <w:sz w:val="20"/>
                  <w:szCs w:val="20"/>
                </w:rPr>
                <w:t>9/6/2024</w:t>
              </w:r>
            </w:sdtContent>
          </w:sdt>
        </w:p>
      </w:tc>
      <w:tc>
        <w:tcPr>
          <w:tcW w:w="1411" w:type="pct"/>
          <w:tcBorders>
            <w:top w:val="single" w:sz="4" w:space="0" w:color="auto"/>
            <w:left w:val="single" w:sz="4" w:space="0" w:color="auto"/>
            <w:right w:val="single" w:sz="4" w:space="0" w:color="auto"/>
          </w:tcBorders>
          <w:vAlign w:val="center"/>
        </w:tcPr>
        <w:p w14:paraId="56A02F61" w14:textId="14C7F391" w:rsidR="009C44B6" w:rsidRPr="00EF7947" w:rsidRDefault="00744381" w:rsidP="00744381">
          <w:pPr>
            <w:pStyle w:val="Piedepgina"/>
            <w:jc w:val="center"/>
            <w:rPr>
              <w:rFonts w:cs="Arial"/>
            </w:rPr>
          </w:pPr>
          <w:r w:rsidRPr="00EF7947">
            <w:rPr>
              <w:rFonts w:cs="Arial"/>
            </w:rPr>
            <w:t xml:space="preserve">Consecutivo: </w:t>
          </w:r>
          <w:sdt>
            <w:sdtPr>
              <w:rPr>
                <w:rFonts w:cs="Arial"/>
                <w:b/>
                <w:bCs/>
                <w:color w:val="313949"/>
                <w:shd w:val="clear" w:color="auto" w:fill="FFFFFF"/>
              </w:rPr>
              <w:alias w:val="Keywords"/>
              <w:tag w:val=""/>
              <w:id w:val="-1473821164"/>
              <w:placeholder>
                <w:docPart w:val="7FFF56F1E40E499F94636E131C3297E1"/>
              </w:placeholder>
              <w:dataBinding w:prefixMappings="xmlns:ns0='http://purl.org/dc/elements/1.1/' xmlns:ns1='http://schemas.openxmlformats.org/package/2006/metadata/core-properties' " w:xpath="/ns1:coreProperties[1]/ns1:keywords[1]" w:storeItemID="{6C3C8BC8-F283-45AE-878A-BAB7291924A1}"/>
              <w:text/>
            </w:sdtPr>
            <w:sdtContent>
              <w:r w:rsidR="00D20196" w:rsidRPr="00EF7947">
                <w:rPr>
                  <w:rFonts w:cs="Arial"/>
                  <w:b/>
                  <w:bCs/>
                  <w:color w:val="313949"/>
                  <w:shd w:val="clear" w:color="auto" w:fill="FFFFFF"/>
                </w:rPr>
                <w:t>03</w:t>
              </w:r>
            </w:sdtContent>
          </w:sdt>
        </w:p>
      </w:tc>
    </w:tr>
  </w:tbl>
  <w:p w14:paraId="77AC1C59" w14:textId="77777777" w:rsidR="00F01928" w:rsidRPr="00EF7947" w:rsidRDefault="00F019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2B6B"/>
    <w:multiLevelType w:val="multilevel"/>
    <w:tmpl w:val="A3407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67AF0"/>
    <w:multiLevelType w:val="hybridMultilevel"/>
    <w:tmpl w:val="32FC33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B204BA3"/>
    <w:multiLevelType w:val="multilevel"/>
    <w:tmpl w:val="E6D054D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CE3602D"/>
    <w:multiLevelType w:val="hybridMultilevel"/>
    <w:tmpl w:val="2A5C57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1E74AEA"/>
    <w:multiLevelType w:val="hybridMultilevel"/>
    <w:tmpl w:val="121635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C962B09"/>
    <w:multiLevelType w:val="hybridMultilevel"/>
    <w:tmpl w:val="4B22B1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BEC0B96"/>
    <w:multiLevelType w:val="hybridMultilevel"/>
    <w:tmpl w:val="4DB8F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CEA2B55"/>
    <w:multiLevelType w:val="hybridMultilevel"/>
    <w:tmpl w:val="0C8825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23C48E3"/>
    <w:multiLevelType w:val="hybridMultilevel"/>
    <w:tmpl w:val="F98CF6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8825E9B"/>
    <w:multiLevelType w:val="hybridMultilevel"/>
    <w:tmpl w:val="044EA2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8DC5962"/>
    <w:multiLevelType w:val="hybridMultilevel"/>
    <w:tmpl w:val="9050D2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AB121B9"/>
    <w:multiLevelType w:val="hybridMultilevel"/>
    <w:tmpl w:val="C5A03AC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D4637CB"/>
    <w:multiLevelType w:val="hybridMultilevel"/>
    <w:tmpl w:val="8BB628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2732700"/>
    <w:multiLevelType w:val="hybridMultilevel"/>
    <w:tmpl w:val="B2CA69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35601A6"/>
    <w:multiLevelType w:val="hybridMultilevel"/>
    <w:tmpl w:val="A7D889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6BA1839"/>
    <w:multiLevelType w:val="hybridMultilevel"/>
    <w:tmpl w:val="6884310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6F84A8A"/>
    <w:multiLevelType w:val="hybridMultilevel"/>
    <w:tmpl w:val="90208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C633981"/>
    <w:multiLevelType w:val="hybridMultilevel"/>
    <w:tmpl w:val="000043B0"/>
    <w:lvl w:ilvl="0" w:tplc="24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2042902208">
    <w:abstractNumId w:val="2"/>
  </w:num>
  <w:num w:numId="2" w16cid:durableId="1715230127">
    <w:abstractNumId w:val="13"/>
  </w:num>
  <w:num w:numId="3" w16cid:durableId="2013296562">
    <w:abstractNumId w:val="0"/>
  </w:num>
  <w:num w:numId="4" w16cid:durableId="606155215">
    <w:abstractNumId w:val="4"/>
  </w:num>
  <w:num w:numId="5" w16cid:durableId="1554924026">
    <w:abstractNumId w:val="11"/>
  </w:num>
  <w:num w:numId="6" w16cid:durableId="154732844">
    <w:abstractNumId w:val="9"/>
  </w:num>
  <w:num w:numId="7" w16cid:durableId="117842109">
    <w:abstractNumId w:val="6"/>
  </w:num>
  <w:num w:numId="8" w16cid:durableId="1965649833">
    <w:abstractNumId w:val="16"/>
  </w:num>
  <w:num w:numId="9" w16cid:durableId="1545368622">
    <w:abstractNumId w:val="10"/>
  </w:num>
  <w:num w:numId="10" w16cid:durableId="843203968">
    <w:abstractNumId w:val="15"/>
  </w:num>
  <w:num w:numId="11" w16cid:durableId="1524780196">
    <w:abstractNumId w:val="14"/>
  </w:num>
  <w:num w:numId="12" w16cid:durableId="1342852979">
    <w:abstractNumId w:val="12"/>
  </w:num>
  <w:num w:numId="13" w16cid:durableId="14517088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94955359">
    <w:abstractNumId w:val="8"/>
  </w:num>
  <w:num w:numId="15" w16cid:durableId="343702195">
    <w:abstractNumId w:val="7"/>
  </w:num>
  <w:num w:numId="16" w16cid:durableId="620188898">
    <w:abstractNumId w:val="5"/>
  </w:num>
  <w:num w:numId="17" w16cid:durableId="982463454">
    <w:abstractNumId w:val="1"/>
  </w:num>
  <w:num w:numId="18" w16cid:durableId="1018779183">
    <w:abstractNumId w:val="3"/>
  </w:num>
  <w:num w:numId="19" w16cid:durableId="1018505358">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2tDQxMzExsTC2tLBU0lEKTi0uzszPAykwNK0FANwC0CMtAAAA"/>
  </w:docVars>
  <w:rsids>
    <w:rsidRoot w:val="00BA4A24"/>
    <w:rsid w:val="0000002E"/>
    <w:rsid w:val="000021A2"/>
    <w:rsid w:val="000031EF"/>
    <w:rsid w:val="000044A4"/>
    <w:rsid w:val="00004F00"/>
    <w:rsid w:val="00005147"/>
    <w:rsid w:val="00006830"/>
    <w:rsid w:val="00010481"/>
    <w:rsid w:val="00010BC4"/>
    <w:rsid w:val="00010CF2"/>
    <w:rsid w:val="00011781"/>
    <w:rsid w:val="00012E25"/>
    <w:rsid w:val="0001425C"/>
    <w:rsid w:val="00014597"/>
    <w:rsid w:val="00014824"/>
    <w:rsid w:val="000150DA"/>
    <w:rsid w:val="00016646"/>
    <w:rsid w:val="0001723A"/>
    <w:rsid w:val="00017575"/>
    <w:rsid w:val="00017602"/>
    <w:rsid w:val="00017F3D"/>
    <w:rsid w:val="000203D9"/>
    <w:rsid w:val="000205D5"/>
    <w:rsid w:val="00022434"/>
    <w:rsid w:val="00023EF8"/>
    <w:rsid w:val="000240C8"/>
    <w:rsid w:val="00024A67"/>
    <w:rsid w:val="0002529B"/>
    <w:rsid w:val="00025AF5"/>
    <w:rsid w:val="00026423"/>
    <w:rsid w:val="00026D45"/>
    <w:rsid w:val="00027311"/>
    <w:rsid w:val="00027752"/>
    <w:rsid w:val="00027963"/>
    <w:rsid w:val="0003033F"/>
    <w:rsid w:val="000307E9"/>
    <w:rsid w:val="000309C9"/>
    <w:rsid w:val="000312EA"/>
    <w:rsid w:val="000319F9"/>
    <w:rsid w:val="000321BC"/>
    <w:rsid w:val="00032993"/>
    <w:rsid w:val="00032AE3"/>
    <w:rsid w:val="000334CA"/>
    <w:rsid w:val="00033848"/>
    <w:rsid w:val="000339D6"/>
    <w:rsid w:val="00033D61"/>
    <w:rsid w:val="00034169"/>
    <w:rsid w:val="000345BF"/>
    <w:rsid w:val="00034FEE"/>
    <w:rsid w:val="000355EC"/>
    <w:rsid w:val="00036565"/>
    <w:rsid w:val="00036621"/>
    <w:rsid w:val="00036C9E"/>
    <w:rsid w:val="0003714B"/>
    <w:rsid w:val="00041714"/>
    <w:rsid w:val="00041CF4"/>
    <w:rsid w:val="00042029"/>
    <w:rsid w:val="00042D17"/>
    <w:rsid w:val="000430D7"/>
    <w:rsid w:val="00043E3C"/>
    <w:rsid w:val="00044061"/>
    <w:rsid w:val="00045150"/>
    <w:rsid w:val="000455F2"/>
    <w:rsid w:val="00045BAA"/>
    <w:rsid w:val="00046978"/>
    <w:rsid w:val="00046A89"/>
    <w:rsid w:val="0004708C"/>
    <w:rsid w:val="00047E14"/>
    <w:rsid w:val="000505B5"/>
    <w:rsid w:val="00051399"/>
    <w:rsid w:val="000518E4"/>
    <w:rsid w:val="00051A09"/>
    <w:rsid w:val="00051F41"/>
    <w:rsid w:val="00053B60"/>
    <w:rsid w:val="00054646"/>
    <w:rsid w:val="000556A1"/>
    <w:rsid w:val="000557F8"/>
    <w:rsid w:val="00055D65"/>
    <w:rsid w:val="0005671C"/>
    <w:rsid w:val="00056C95"/>
    <w:rsid w:val="00057213"/>
    <w:rsid w:val="00057BAF"/>
    <w:rsid w:val="000619D2"/>
    <w:rsid w:val="00062CD1"/>
    <w:rsid w:val="00062DF1"/>
    <w:rsid w:val="000636DC"/>
    <w:rsid w:val="00064E2A"/>
    <w:rsid w:val="00065B37"/>
    <w:rsid w:val="00065BDF"/>
    <w:rsid w:val="00066942"/>
    <w:rsid w:val="00066CBF"/>
    <w:rsid w:val="00066FF3"/>
    <w:rsid w:val="00067576"/>
    <w:rsid w:val="00070058"/>
    <w:rsid w:val="00070207"/>
    <w:rsid w:val="00070949"/>
    <w:rsid w:val="00070E1C"/>
    <w:rsid w:val="00071410"/>
    <w:rsid w:val="00071472"/>
    <w:rsid w:val="00071553"/>
    <w:rsid w:val="000732D7"/>
    <w:rsid w:val="00073B03"/>
    <w:rsid w:val="00074A55"/>
    <w:rsid w:val="00075625"/>
    <w:rsid w:val="0007562B"/>
    <w:rsid w:val="00076030"/>
    <w:rsid w:val="00076C18"/>
    <w:rsid w:val="00077F16"/>
    <w:rsid w:val="00080240"/>
    <w:rsid w:val="00081AEC"/>
    <w:rsid w:val="00081EAC"/>
    <w:rsid w:val="00082557"/>
    <w:rsid w:val="000831F1"/>
    <w:rsid w:val="00083B47"/>
    <w:rsid w:val="00083CBB"/>
    <w:rsid w:val="00084321"/>
    <w:rsid w:val="000844AE"/>
    <w:rsid w:val="000851DC"/>
    <w:rsid w:val="000854D7"/>
    <w:rsid w:val="00085B1A"/>
    <w:rsid w:val="00086714"/>
    <w:rsid w:val="000869B6"/>
    <w:rsid w:val="00086A43"/>
    <w:rsid w:val="00086C84"/>
    <w:rsid w:val="0008782C"/>
    <w:rsid w:val="000903C1"/>
    <w:rsid w:val="0009043D"/>
    <w:rsid w:val="00090BA1"/>
    <w:rsid w:val="00092B0F"/>
    <w:rsid w:val="00092C53"/>
    <w:rsid w:val="000930EC"/>
    <w:rsid w:val="00093241"/>
    <w:rsid w:val="00093DDC"/>
    <w:rsid w:val="000945FA"/>
    <w:rsid w:val="0009478A"/>
    <w:rsid w:val="00094FCC"/>
    <w:rsid w:val="00095FFB"/>
    <w:rsid w:val="000965CD"/>
    <w:rsid w:val="00096A4C"/>
    <w:rsid w:val="00096A6A"/>
    <w:rsid w:val="000971D2"/>
    <w:rsid w:val="000A0CF4"/>
    <w:rsid w:val="000A0D07"/>
    <w:rsid w:val="000A2888"/>
    <w:rsid w:val="000A28D3"/>
    <w:rsid w:val="000A2A74"/>
    <w:rsid w:val="000A2BE0"/>
    <w:rsid w:val="000A2D2A"/>
    <w:rsid w:val="000A3F9B"/>
    <w:rsid w:val="000A4A07"/>
    <w:rsid w:val="000A5654"/>
    <w:rsid w:val="000A5728"/>
    <w:rsid w:val="000A5843"/>
    <w:rsid w:val="000A6554"/>
    <w:rsid w:val="000A7603"/>
    <w:rsid w:val="000A7740"/>
    <w:rsid w:val="000A7A95"/>
    <w:rsid w:val="000B0109"/>
    <w:rsid w:val="000B1660"/>
    <w:rsid w:val="000B2197"/>
    <w:rsid w:val="000B2A64"/>
    <w:rsid w:val="000B630D"/>
    <w:rsid w:val="000B6693"/>
    <w:rsid w:val="000B6DD6"/>
    <w:rsid w:val="000B7C6E"/>
    <w:rsid w:val="000C0E00"/>
    <w:rsid w:val="000C0F7C"/>
    <w:rsid w:val="000C1932"/>
    <w:rsid w:val="000C1BA0"/>
    <w:rsid w:val="000C2596"/>
    <w:rsid w:val="000C33C2"/>
    <w:rsid w:val="000C3984"/>
    <w:rsid w:val="000C3D08"/>
    <w:rsid w:val="000C4B5A"/>
    <w:rsid w:val="000C4F5B"/>
    <w:rsid w:val="000C5045"/>
    <w:rsid w:val="000C5847"/>
    <w:rsid w:val="000C5BED"/>
    <w:rsid w:val="000C5F75"/>
    <w:rsid w:val="000D0B7F"/>
    <w:rsid w:val="000D191A"/>
    <w:rsid w:val="000D1E1D"/>
    <w:rsid w:val="000D22F3"/>
    <w:rsid w:val="000D2380"/>
    <w:rsid w:val="000D2698"/>
    <w:rsid w:val="000D2A83"/>
    <w:rsid w:val="000D3470"/>
    <w:rsid w:val="000D351E"/>
    <w:rsid w:val="000D356D"/>
    <w:rsid w:val="000D3B53"/>
    <w:rsid w:val="000D597E"/>
    <w:rsid w:val="000D60C4"/>
    <w:rsid w:val="000D6BF6"/>
    <w:rsid w:val="000E035E"/>
    <w:rsid w:val="000E2A33"/>
    <w:rsid w:val="000E312C"/>
    <w:rsid w:val="000E3218"/>
    <w:rsid w:val="000E37D7"/>
    <w:rsid w:val="000E4F97"/>
    <w:rsid w:val="000E5092"/>
    <w:rsid w:val="000E521F"/>
    <w:rsid w:val="000E560A"/>
    <w:rsid w:val="000E5A50"/>
    <w:rsid w:val="000E5ADD"/>
    <w:rsid w:val="000E71D6"/>
    <w:rsid w:val="000E7904"/>
    <w:rsid w:val="000F0071"/>
    <w:rsid w:val="000F0272"/>
    <w:rsid w:val="000F0966"/>
    <w:rsid w:val="000F1CD5"/>
    <w:rsid w:val="000F27FD"/>
    <w:rsid w:val="000F2FB8"/>
    <w:rsid w:val="000F318E"/>
    <w:rsid w:val="000F33AF"/>
    <w:rsid w:val="000F3AE7"/>
    <w:rsid w:val="000F40B9"/>
    <w:rsid w:val="000F4498"/>
    <w:rsid w:val="000F4731"/>
    <w:rsid w:val="000F5CB8"/>
    <w:rsid w:val="000F6A8D"/>
    <w:rsid w:val="000F7895"/>
    <w:rsid w:val="001006AA"/>
    <w:rsid w:val="001012A8"/>
    <w:rsid w:val="001020C1"/>
    <w:rsid w:val="001023BE"/>
    <w:rsid w:val="0010250F"/>
    <w:rsid w:val="0010325B"/>
    <w:rsid w:val="00103FE1"/>
    <w:rsid w:val="00104079"/>
    <w:rsid w:val="001044BD"/>
    <w:rsid w:val="001063C2"/>
    <w:rsid w:val="001070D2"/>
    <w:rsid w:val="001073DD"/>
    <w:rsid w:val="001076CC"/>
    <w:rsid w:val="00107760"/>
    <w:rsid w:val="0011032B"/>
    <w:rsid w:val="00110553"/>
    <w:rsid w:val="0011187D"/>
    <w:rsid w:val="00111B61"/>
    <w:rsid w:val="001121E0"/>
    <w:rsid w:val="001126E6"/>
    <w:rsid w:val="00112E51"/>
    <w:rsid w:val="00113853"/>
    <w:rsid w:val="001156AE"/>
    <w:rsid w:val="001158DE"/>
    <w:rsid w:val="00115D4B"/>
    <w:rsid w:val="00116D01"/>
    <w:rsid w:val="00116F0E"/>
    <w:rsid w:val="00117BD2"/>
    <w:rsid w:val="001206A2"/>
    <w:rsid w:val="0012094F"/>
    <w:rsid w:val="00120A75"/>
    <w:rsid w:val="001213D1"/>
    <w:rsid w:val="00122596"/>
    <w:rsid w:val="0012329E"/>
    <w:rsid w:val="00123FFA"/>
    <w:rsid w:val="00124567"/>
    <w:rsid w:val="0012574D"/>
    <w:rsid w:val="00125793"/>
    <w:rsid w:val="0012609C"/>
    <w:rsid w:val="00126394"/>
    <w:rsid w:val="001273F6"/>
    <w:rsid w:val="00130964"/>
    <w:rsid w:val="00130BF0"/>
    <w:rsid w:val="00132547"/>
    <w:rsid w:val="0013268D"/>
    <w:rsid w:val="00133185"/>
    <w:rsid w:val="001333B1"/>
    <w:rsid w:val="00133E93"/>
    <w:rsid w:val="00133EFC"/>
    <w:rsid w:val="00134EB2"/>
    <w:rsid w:val="00134F22"/>
    <w:rsid w:val="00135244"/>
    <w:rsid w:val="00135389"/>
    <w:rsid w:val="00135624"/>
    <w:rsid w:val="00136BED"/>
    <w:rsid w:val="00140A61"/>
    <w:rsid w:val="00140E0D"/>
    <w:rsid w:val="00140FE8"/>
    <w:rsid w:val="00141247"/>
    <w:rsid w:val="001413B1"/>
    <w:rsid w:val="00143A03"/>
    <w:rsid w:val="00145071"/>
    <w:rsid w:val="00145BFA"/>
    <w:rsid w:val="00147D05"/>
    <w:rsid w:val="00150D74"/>
    <w:rsid w:val="001511CF"/>
    <w:rsid w:val="00151363"/>
    <w:rsid w:val="0015187F"/>
    <w:rsid w:val="00153509"/>
    <w:rsid w:val="00153D6F"/>
    <w:rsid w:val="001540E6"/>
    <w:rsid w:val="0015437A"/>
    <w:rsid w:val="001556E3"/>
    <w:rsid w:val="00156567"/>
    <w:rsid w:val="0016170B"/>
    <w:rsid w:val="0016212B"/>
    <w:rsid w:val="00162E6D"/>
    <w:rsid w:val="00163549"/>
    <w:rsid w:val="00164051"/>
    <w:rsid w:val="0016439C"/>
    <w:rsid w:val="00164AB1"/>
    <w:rsid w:val="00165D1B"/>
    <w:rsid w:val="00170031"/>
    <w:rsid w:val="00170383"/>
    <w:rsid w:val="001703E4"/>
    <w:rsid w:val="00170F11"/>
    <w:rsid w:val="00170F6E"/>
    <w:rsid w:val="0017117F"/>
    <w:rsid w:val="0017171F"/>
    <w:rsid w:val="001724D0"/>
    <w:rsid w:val="00174122"/>
    <w:rsid w:val="0017421E"/>
    <w:rsid w:val="001774BD"/>
    <w:rsid w:val="00180182"/>
    <w:rsid w:val="00180394"/>
    <w:rsid w:val="0018119E"/>
    <w:rsid w:val="0018138B"/>
    <w:rsid w:val="001820AB"/>
    <w:rsid w:val="00182126"/>
    <w:rsid w:val="0018268C"/>
    <w:rsid w:val="0018278C"/>
    <w:rsid w:val="00182B5F"/>
    <w:rsid w:val="00182C4E"/>
    <w:rsid w:val="00183105"/>
    <w:rsid w:val="00183DC9"/>
    <w:rsid w:val="001849CD"/>
    <w:rsid w:val="00184F48"/>
    <w:rsid w:val="0018552F"/>
    <w:rsid w:val="00186145"/>
    <w:rsid w:val="00186410"/>
    <w:rsid w:val="00186830"/>
    <w:rsid w:val="001874EB"/>
    <w:rsid w:val="00187ABF"/>
    <w:rsid w:val="0019040D"/>
    <w:rsid w:val="00191046"/>
    <w:rsid w:val="00191430"/>
    <w:rsid w:val="001917F8"/>
    <w:rsid w:val="00191C04"/>
    <w:rsid w:val="00191F07"/>
    <w:rsid w:val="00192170"/>
    <w:rsid w:val="00192A6B"/>
    <w:rsid w:val="00192CC2"/>
    <w:rsid w:val="001933DE"/>
    <w:rsid w:val="00193CB6"/>
    <w:rsid w:val="00195295"/>
    <w:rsid w:val="001955C1"/>
    <w:rsid w:val="001956C6"/>
    <w:rsid w:val="0019577E"/>
    <w:rsid w:val="00195C9E"/>
    <w:rsid w:val="00197A30"/>
    <w:rsid w:val="001A2171"/>
    <w:rsid w:val="001A2EC1"/>
    <w:rsid w:val="001A300B"/>
    <w:rsid w:val="001A47C8"/>
    <w:rsid w:val="001A4B5B"/>
    <w:rsid w:val="001A4C5E"/>
    <w:rsid w:val="001A57B2"/>
    <w:rsid w:val="001A5A93"/>
    <w:rsid w:val="001A5C86"/>
    <w:rsid w:val="001A5E63"/>
    <w:rsid w:val="001A68AC"/>
    <w:rsid w:val="001A6B59"/>
    <w:rsid w:val="001A6BDA"/>
    <w:rsid w:val="001A764B"/>
    <w:rsid w:val="001B000E"/>
    <w:rsid w:val="001B1B65"/>
    <w:rsid w:val="001B1C3D"/>
    <w:rsid w:val="001B2D66"/>
    <w:rsid w:val="001B3C4A"/>
    <w:rsid w:val="001B4086"/>
    <w:rsid w:val="001B49FA"/>
    <w:rsid w:val="001B4E6A"/>
    <w:rsid w:val="001B50C2"/>
    <w:rsid w:val="001B5F13"/>
    <w:rsid w:val="001B7431"/>
    <w:rsid w:val="001C00C2"/>
    <w:rsid w:val="001C077E"/>
    <w:rsid w:val="001C119B"/>
    <w:rsid w:val="001C1414"/>
    <w:rsid w:val="001C1A11"/>
    <w:rsid w:val="001C369E"/>
    <w:rsid w:val="001C391F"/>
    <w:rsid w:val="001C4258"/>
    <w:rsid w:val="001C4305"/>
    <w:rsid w:val="001C4C05"/>
    <w:rsid w:val="001C5055"/>
    <w:rsid w:val="001C52DE"/>
    <w:rsid w:val="001C5624"/>
    <w:rsid w:val="001C6B7B"/>
    <w:rsid w:val="001C6D39"/>
    <w:rsid w:val="001C71C8"/>
    <w:rsid w:val="001C739A"/>
    <w:rsid w:val="001C7759"/>
    <w:rsid w:val="001C787E"/>
    <w:rsid w:val="001C7B68"/>
    <w:rsid w:val="001D0DC8"/>
    <w:rsid w:val="001D35BD"/>
    <w:rsid w:val="001D3ED6"/>
    <w:rsid w:val="001D40BC"/>
    <w:rsid w:val="001D50CB"/>
    <w:rsid w:val="001D5423"/>
    <w:rsid w:val="001D58B5"/>
    <w:rsid w:val="001D658C"/>
    <w:rsid w:val="001D67C8"/>
    <w:rsid w:val="001D7F2F"/>
    <w:rsid w:val="001E02AA"/>
    <w:rsid w:val="001E0517"/>
    <w:rsid w:val="001E05D2"/>
    <w:rsid w:val="001E0B25"/>
    <w:rsid w:val="001E1782"/>
    <w:rsid w:val="001E2627"/>
    <w:rsid w:val="001E3487"/>
    <w:rsid w:val="001E36A9"/>
    <w:rsid w:val="001E499E"/>
    <w:rsid w:val="001E4D1A"/>
    <w:rsid w:val="001E56A8"/>
    <w:rsid w:val="001E60DC"/>
    <w:rsid w:val="001E70FF"/>
    <w:rsid w:val="001E7513"/>
    <w:rsid w:val="001F01C5"/>
    <w:rsid w:val="001F16C1"/>
    <w:rsid w:val="001F20D7"/>
    <w:rsid w:val="001F2401"/>
    <w:rsid w:val="001F2A1A"/>
    <w:rsid w:val="001F2CF7"/>
    <w:rsid w:val="001F3669"/>
    <w:rsid w:val="001F4417"/>
    <w:rsid w:val="001F4456"/>
    <w:rsid w:val="001F4EA2"/>
    <w:rsid w:val="001F545E"/>
    <w:rsid w:val="001F5D08"/>
    <w:rsid w:val="001F6A94"/>
    <w:rsid w:val="001F6B1F"/>
    <w:rsid w:val="001F75B8"/>
    <w:rsid w:val="00200056"/>
    <w:rsid w:val="002000E0"/>
    <w:rsid w:val="002006BC"/>
    <w:rsid w:val="00200C87"/>
    <w:rsid w:val="00201010"/>
    <w:rsid w:val="00201183"/>
    <w:rsid w:val="00201484"/>
    <w:rsid w:val="002015D9"/>
    <w:rsid w:val="002019EB"/>
    <w:rsid w:val="00201B67"/>
    <w:rsid w:val="002025A4"/>
    <w:rsid w:val="002025FC"/>
    <w:rsid w:val="002033BE"/>
    <w:rsid w:val="002047DF"/>
    <w:rsid w:val="0020533C"/>
    <w:rsid w:val="0020538E"/>
    <w:rsid w:val="00206785"/>
    <w:rsid w:val="00206B85"/>
    <w:rsid w:val="00207204"/>
    <w:rsid w:val="0020775D"/>
    <w:rsid w:val="002078AB"/>
    <w:rsid w:val="00210803"/>
    <w:rsid w:val="00211841"/>
    <w:rsid w:val="00211BB7"/>
    <w:rsid w:val="002125E9"/>
    <w:rsid w:val="00212DF0"/>
    <w:rsid w:val="002135BE"/>
    <w:rsid w:val="00214DB6"/>
    <w:rsid w:val="00215C16"/>
    <w:rsid w:val="002160D0"/>
    <w:rsid w:val="00216ABE"/>
    <w:rsid w:val="00220477"/>
    <w:rsid w:val="00220A3B"/>
    <w:rsid w:val="00222521"/>
    <w:rsid w:val="002225DC"/>
    <w:rsid w:val="0022445C"/>
    <w:rsid w:val="0022523C"/>
    <w:rsid w:val="0022545A"/>
    <w:rsid w:val="00225D35"/>
    <w:rsid w:val="00225EEB"/>
    <w:rsid w:val="002264DC"/>
    <w:rsid w:val="00226813"/>
    <w:rsid w:val="0022780D"/>
    <w:rsid w:val="00230106"/>
    <w:rsid w:val="00230185"/>
    <w:rsid w:val="00230D6A"/>
    <w:rsid w:val="00231B3B"/>
    <w:rsid w:val="002328F7"/>
    <w:rsid w:val="00233382"/>
    <w:rsid w:val="00233680"/>
    <w:rsid w:val="00233B40"/>
    <w:rsid w:val="00233E28"/>
    <w:rsid w:val="00233E53"/>
    <w:rsid w:val="002343EB"/>
    <w:rsid w:val="00234709"/>
    <w:rsid w:val="002356A3"/>
    <w:rsid w:val="00235DBF"/>
    <w:rsid w:val="0023604E"/>
    <w:rsid w:val="002379DC"/>
    <w:rsid w:val="0024009F"/>
    <w:rsid w:val="00240EA1"/>
    <w:rsid w:val="00241487"/>
    <w:rsid w:val="00241631"/>
    <w:rsid w:val="00241832"/>
    <w:rsid w:val="0024209B"/>
    <w:rsid w:val="00242CFD"/>
    <w:rsid w:val="002432A5"/>
    <w:rsid w:val="00243518"/>
    <w:rsid w:val="0024375D"/>
    <w:rsid w:val="00243EC9"/>
    <w:rsid w:val="00245A90"/>
    <w:rsid w:val="00245F52"/>
    <w:rsid w:val="00246539"/>
    <w:rsid w:val="00246B13"/>
    <w:rsid w:val="00246F59"/>
    <w:rsid w:val="002505F7"/>
    <w:rsid w:val="00251308"/>
    <w:rsid w:val="002516C9"/>
    <w:rsid w:val="00251F49"/>
    <w:rsid w:val="00253105"/>
    <w:rsid w:val="0025382A"/>
    <w:rsid w:val="00254044"/>
    <w:rsid w:val="0025424B"/>
    <w:rsid w:val="002553DB"/>
    <w:rsid w:val="00255970"/>
    <w:rsid w:val="0025623B"/>
    <w:rsid w:val="00256D83"/>
    <w:rsid w:val="00257469"/>
    <w:rsid w:val="00257570"/>
    <w:rsid w:val="002577D0"/>
    <w:rsid w:val="002611E5"/>
    <w:rsid w:val="00261660"/>
    <w:rsid w:val="00261782"/>
    <w:rsid w:val="002619C3"/>
    <w:rsid w:val="002624BE"/>
    <w:rsid w:val="00263323"/>
    <w:rsid w:val="00263344"/>
    <w:rsid w:val="00263E32"/>
    <w:rsid w:val="0026425A"/>
    <w:rsid w:val="00264384"/>
    <w:rsid w:val="00264770"/>
    <w:rsid w:val="00264E9B"/>
    <w:rsid w:val="002650DD"/>
    <w:rsid w:val="00266075"/>
    <w:rsid w:val="00266569"/>
    <w:rsid w:val="00267055"/>
    <w:rsid w:val="002676AC"/>
    <w:rsid w:val="002714D8"/>
    <w:rsid w:val="002714E3"/>
    <w:rsid w:val="00272A5B"/>
    <w:rsid w:val="002737C1"/>
    <w:rsid w:val="00274DB4"/>
    <w:rsid w:val="00274E17"/>
    <w:rsid w:val="00274F4B"/>
    <w:rsid w:val="0027525E"/>
    <w:rsid w:val="00275D55"/>
    <w:rsid w:val="00276121"/>
    <w:rsid w:val="0027643E"/>
    <w:rsid w:val="002802EF"/>
    <w:rsid w:val="002805CA"/>
    <w:rsid w:val="00280EFB"/>
    <w:rsid w:val="002821DA"/>
    <w:rsid w:val="0028271A"/>
    <w:rsid w:val="002843B7"/>
    <w:rsid w:val="0028481B"/>
    <w:rsid w:val="00285819"/>
    <w:rsid w:val="00285881"/>
    <w:rsid w:val="00286C14"/>
    <w:rsid w:val="00287077"/>
    <w:rsid w:val="00287911"/>
    <w:rsid w:val="0028796B"/>
    <w:rsid w:val="00290204"/>
    <w:rsid w:val="002906D8"/>
    <w:rsid w:val="002911F8"/>
    <w:rsid w:val="00291B86"/>
    <w:rsid w:val="00292092"/>
    <w:rsid w:val="00292899"/>
    <w:rsid w:val="002931DE"/>
    <w:rsid w:val="002932BC"/>
    <w:rsid w:val="00293675"/>
    <w:rsid w:val="00293865"/>
    <w:rsid w:val="00293C17"/>
    <w:rsid w:val="00294AE5"/>
    <w:rsid w:val="00294B54"/>
    <w:rsid w:val="00294C83"/>
    <w:rsid w:val="00294FE7"/>
    <w:rsid w:val="002959D5"/>
    <w:rsid w:val="002967F4"/>
    <w:rsid w:val="0029694C"/>
    <w:rsid w:val="00296D0A"/>
    <w:rsid w:val="00296F07"/>
    <w:rsid w:val="0029758A"/>
    <w:rsid w:val="002977F4"/>
    <w:rsid w:val="00297A47"/>
    <w:rsid w:val="00297DCC"/>
    <w:rsid w:val="002A0839"/>
    <w:rsid w:val="002A0F9B"/>
    <w:rsid w:val="002A103E"/>
    <w:rsid w:val="002A1B03"/>
    <w:rsid w:val="002A1F00"/>
    <w:rsid w:val="002A2595"/>
    <w:rsid w:val="002A2B7B"/>
    <w:rsid w:val="002A31F8"/>
    <w:rsid w:val="002A34A5"/>
    <w:rsid w:val="002A3BAC"/>
    <w:rsid w:val="002A59F5"/>
    <w:rsid w:val="002A6995"/>
    <w:rsid w:val="002A701D"/>
    <w:rsid w:val="002A777C"/>
    <w:rsid w:val="002A7F7F"/>
    <w:rsid w:val="002B094B"/>
    <w:rsid w:val="002B1132"/>
    <w:rsid w:val="002B17DC"/>
    <w:rsid w:val="002B2497"/>
    <w:rsid w:val="002B3317"/>
    <w:rsid w:val="002B3B8B"/>
    <w:rsid w:val="002B656C"/>
    <w:rsid w:val="002B75F7"/>
    <w:rsid w:val="002B794E"/>
    <w:rsid w:val="002C0166"/>
    <w:rsid w:val="002C1536"/>
    <w:rsid w:val="002C1DB1"/>
    <w:rsid w:val="002C22DC"/>
    <w:rsid w:val="002C2604"/>
    <w:rsid w:val="002C2E23"/>
    <w:rsid w:val="002C2F47"/>
    <w:rsid w:val="002C3970"/>
    <w:rsid w:val="002C3E8F"/>
    <w:rsid w:val="002C44A5"/>
    <w:rsid w:val="002C4FAC"/>
    <w:rsid w:val="002C518E"/>
    <w:rsid w:val="002C5600"/>
    <w:rsid w:val="002C58E5"/>
    <w:rsid w:val="002C5FBE"/>
    <w:rsid w:val="002C6334"/>
    <w:rsid w:val="002C6579"/>
    <w:rsid w:val="002C6596"/>
    <w:rsid w:val="002C65B5"/>
    <w:rsid w:val="002C6B5F"/>
    <w:rsid w:val="002C6E71"/>
    <w:rsid w:val="002C7AB3"/>
    <w:rsid w:val="002D03C1"/>
    <w:rsid w:val="002D0506"/>
    <w:rsid w:val="002D0968"/>
    <w:rsid w:val="002D1231"/>
    <w:rsid w:val="002D2102"/>
    <w:rsid w:val="002D2AE0"/>
    <w:rsid w:val="002D3B7E"/>
    <w:rsid w:val="002D545E"/>
    <w:rsid w:val="002D72EA"/>
    <w:rsid w:val="002E0965"/>
    <w:rsid w:val="002E0AAD"/>
    <w:rsid w:val="002E1C21"/>
    <w:rsid w:val="002E29C5"/>
    <w:rsid w:val="002E4903"/>
    <w:rsid w:val="002E4B8A"/>
    <w:rsid w:val="002E5AB7"/>
    <w:rsid w:val="002E6EB8"/>
    <w:rsid w:val="002E7325"/>
    <w:rsid w:val="002F12A2"/>
    <w:rsid w:val="002F1DDF"/>
    <w:rsid w:val="002F2E09"/>
    <w:rsid w:val="002F3445"/>
    <w:rsid w:val="002F41CE"/>
    <w:rsid w:val="002F424C"/>
    <w:rsid w:val="002F4F18"/>
    <w:rsid w:val="002F5EB7"/>
    <w:rsid w:val="002F6EEA"/>
    <w:rsid w:val="002F781C"/>
    <w:rsid w:val="0030059B"/>
    <w:rsid w:val="00302057"/>
    <w:rsid w:val="003027C0"/>
    <w:rsid w:val="00302C71"/>
    <w:rsid w:val="00302F47"/>
    <w:rsid w:val="00303437"/>
    <w:rsid w:val="00303684"/>
    <w:rsid w:val="00303B54"/>
    <w:rsid w:val="00304246"/>
    <w:rsid w:val="00304431"/>
    <w:rsid w:val="003049CB"/>
    <w:rsid w:val="00306982"/>
    <w:rsid w:val="00307A70"/>
    <w:rsid w:val="003107C6"/>
    <w:rsid w:val="003112B7"/>
    <w:rsid w:val="00311303"/>
    <w:rsid w:val="003121AA"/>
    <w:rsid w:val="00312250"/>
    <w:rsid w:val="00314548"/>
    <w:rsid w:val="00314F9F"/>
    <w:rsid w:val="00315B3A"/>
    <w:rsid w:val="0031614D"/>
    <w:rsid w:val="003161E8"/>
    <w:rsid w:val="003161FB"/>
    <w:rsid w:val="00316604"/>
    <w:rsid w:val="00316C48"/>
    <w:rsid w:val="003203E1"/>
    <w:rsid w:val="0032071E"/>
    <w:rsid w:val="0032084D"/>
    <w:rsid w:val="00320B16"/>
    <w:rsid w:val="00321404"/>
    <w:rsid w:val="003218D0"/>
    <w:rsid w:val="00321C7E"/>
    <w:rsid w:val="00322CF9"/>
    <w:rsid w:val="00322D63"/>
    <w:rsid w:val="003236A7"/>
    <w:rsid w:val="00323BB0"/>
    <w:rsid w:val="0032521F"/>
    <w:rsid w:val="00325C44"/>
    <w:rsid w:val="00326926"/>
    <w:rsid w:val="00326BCD"/>
    <w:rsid w:val="003273BA"/>
    <w:rsid w:val="00327716"/>
    <w:rsid w:val="00327943"/>
    <w:rsid w:val="003305D7"/>
    <w:rsid w:val="00330698"/>
    <w:rsid w:val="00330833"/>
    <w:rsid w:val="00330E86"/>
    <w:rsid w:val="0033186F"/>
    <w:rsid w:val="00331B5C"/>
    <w:rsid w:val="00331E93"/>
    <w:rsid w:val="00331FA1"/>
    <w:rsid w:val="00332742"/>
    <w:rsid w:val="003327C4"/>
    <w:rsid w:val="00332A8D"/>
    <w:rsid w:val="00332DB3"/>
    <w:rsid w:val="003339AA"/>
    <w:rsid w:val="00333B07"/>
    <w:rsid w:val="003349BF"/>
    <w:rsid w:val="00334BB7"/>
    <w:rsid w:val="00334F39"/>
    <w:rsid w:val="003354BC"/>
    <w:rsid w:val="003359C8"/>
    <w:rsid w:val="00336060"/>
    <w:rsid w:val="00336096"/>
    <w:rsid w:val="0033740C"/>
    <w:rsid w:val="003375AB"/>
    <w:rsid w:val="00340A4C"/>
    <w:rsid w:val="00340EE7"/>
    <w:rsid w:val="003411E2"/>
    <w:rsid w:val="003412D5"/>
    <w:rsid w:val="00342EF8"/>
    <w:rsid w:val="00342FFE"/>
    <w:rsid w:val="00343763"/>
    <w:rsid w:val="0034458D"/>
    <w:rsid w:val="00344E91"/>
    <w:rsid w:val="00345127"/>
    <w:rsid w:val="00345182"/>
    <w:rsid w:val="00345802"/>
    <w:rsid w:val="003461E0"/>
    <w:rsid w:val="00346BAC"/>
    <w:rsid w:val="00347DB3"/>
    <w:rsid w:val="003504A5"/>
    <w:rsid w:val="00350C66"/>
    <w:rsid w:val="003510C1"/>
    <w:rsid w:val="0035200B"/>
    <w:rsid w:val="003524B2"/>
    <w:rsid w:val="003530AD"/>
    <w:rsid w:val="00353AC0"/>
    <w:rsid w:val="00353F90"/>
    <w:rsid w:val="00354021"/>
    <w:rsid w:val="003544FF"/>
    <w:rsid w:val="0035497F"/>
    <w:rsid w:val="003557D1"/>
    <w:rsid w:val="0035587E"/>
    <w:rsid w:val="00355A27"/>
    <w:rsid w:val="00355EB2"/>
    <w:rsid w:val="003561AE"/>
    <w:rsid w:val="0035639F"/>
    <w:rsid w:val="00357ED7"/>
    <w:rsid w:val="0036103A"/>
    <w:rsid w:val="003616F4"/>
    <w:rsid w:val="00361B06"/>
    <w:rsid w:val="00361F19"/>
    <w:rsid w:val="00364441"/>
    <w:rsid w:val="003645E2"/>
    <w:rsid w:val="00364DA7"/>
    <w:rsid w:val="00364E96"/>
    <w:rsid w:val="0036524A"/>
    <w:rsid w:val="00367B8C"/>
    <w:rsid w:val="00367C50"/>
    <w:rsid w:val="0037010D"/>
    <w:rsid w:val="00370994"/>
    <w:rsid w:val="003714C0"/>
    <w:rsid w:val="0037231C"/>
    <w:rsid w:val="00372969"/>
    <w:rsid w:val="003729F7"/>
    <w:rsid w:val="003736D3"/>
    <w:rsid w:val="00373FAE"/>
    <w:rsid w:val="003743BD"/>
    <w:rsid w:val="003744AE"/>
    <w:rsid w:val="003753FD"/>
    <w:rsid w:val="00375939"/>
    <w:rsid w:val="00376302"/>
    <w:rsid w:val="0037734B"/>
    <w:rsid w:val="00377776"/>
    <w:rsid w:val="00377C35"/>
    <w:rsid w:val="00380CAD"/>
    <w:rsid w:val="00381178"/>
    <w:rsid w:val="003824C1"/>
    <w:rsid w:val="00382916"/>
    <w:rsid w:val="00383366"/>
    <w:rsid w:val="00383DB5"/>
    <w:rsid w:val="00384C3E"/>
    <w:rsid w:val="003858DC"/>
    <w:rsid w:val="00385EF3"/>
    <w:rsid w:val="00387181"/>
    <w:rsid w:val="00387E9C"/>
    <w:rsid w:val="003900D8"/>
    <w:rsid w:val="00390D8E"/>
    <w:rsid w:val="00390F90"/>
    <w:rsid w:val="00391035"/>
    <w:rsid w:val="0039109C"/>
    <w:rsid w:val="00391FC3"/>
    <w:rsid w:val="003923B1"/>
    <w:rsid w:val="00392753"/>
    <w:rsid w:val="0039298C"/>
    <w:rsid w:val="00392DFB"/>
    <w:rsid w:val="003937A4"/>
    <w:rsid w:val="00393908"/>
    <w:rsid w:val="00393FB5"/>
    <w:rsid w:val="00394AF2"/>
    <w:rsid w:val="00394D12"/>
    <w:rsid w:val="00394F92"/>
    <w:rsid w:val="00394F98"/>
    <w:rsid w:val="003955C6"/>
    <w:rsid w:val="003956FD"/>
    <w:rsid w:val="003959D6"/>
    <w:rsid w:val="003959ED"/>
    <w:rsid w:val="003961D0"/>
    <w:rsid w:val="00396587"/>
    <w:rsid w:val="00397657"/>
    <w:rsid w:val="00397665"/>
    <w:rsid w:val="0039766D"/>
    <w:rsid w:val="003A0D8C"/>
    <w:rsid w:val="003A0F22"/>
    <w:rsid w:val="003A12F7"/>
    <w:rsid w:val="003A1C02"/>
    <w:rsid w:val="003A286D"/>
    <w:rsid w:val="003A2A57"/>
    <w:rsid w:val="003A2D46"/>
    <w:rsid w:val="003A30A3"/>
    <w:rsid w:val="003A320A"/>
    <w:rsid w:val="003A3993"/>
    <w:rsid w:val="003A409C"/>
    <w:rsid w:val="003A40E2"/>
    <w:rsid w:val="003A4B90"/>
    <w:rsid w:val="003A5025"/>
    <w:rsid w:val="003A5491"/>
    <w:rsid w:val="003A6E93"/>
    <w:rsid w:val="003A6F87"/>
    <w:rsid w:val="003A768A"/>
    <w:rsid w:val="003A76A4"/>
    <w:rsid w:val="003A782C"/>
    <w:rsid w:val="003A7D2C"/>
    <w:rsid w:val="003B0133"/>
    <w:rsid w:val="003B0445"/>
    <w:rsid w:val="003B0823"/>
    <w:rsid w:val="003B15EF"/>
    <w:rsid w:val="003B1633"/>
    <w:rsid w:val="003B1D1C"/>
    <w:rsid w:val="003B2233"/>
    <w:rsid w:val="003B2316"/>
    <w:rsid w:val="003B2AB5"/>
    <w:rsid w:val="003B322B"/>
    <w:rsid w:val="003B3B90"/>
    <w:rsid w:val="003B416E"/>
    <w:rsid w:val="003B4A19"/>
    <w:rsid w:val="003B573C"/>
    <w:rsid w:val="003B59A4"/>
    <w:rsid w:val="003B6057"/>
    <w:rsid w:val="003B738A"/>
    <w:rsid w:val="003B7B3D"/>
    <w:rsid w:val="003C049D"/>
    <w:rsid w:val="003C2E49"/>
    <w:rsid w:val="003C3F76"/>
    <w:rsid w:val="003C4463"/>
    <w:rsid w:val="003C4C4D"/>
    <w:rsid w:val="003C61AD"/>
    <w:rsid w:val="003C6293"/>
    <w:rsid w:val="003C6510"/>
    <w:rsid w:val="003C6604"/>
    <w:rsid w:val="003C6842"/>
    <w:rsid w:val="003C68F5"/>
    <w:rsid w:val="003C6F5F"/>
    <w:rsid w:val="003D0403"/>
    <w:rsid w:val="003D14EE"/>
    <w:rsid w:val="003D197B"/>
    <w:rsid w:val="003D315D"/>
    <w:rsid w:val="003D352D"/>
    <w:rsid w:val="003D4272"/>
    <w:rsid w:val="003D4516"/>
    <w:rsid w:val="003D4569"/>
    <w:rsid w:val="003D4A7F"/>
    <w:rsid w:val="003D4D01"/>
    <w:rsid w:val="003D51ED"/>
    <w:rsid w:val="003D55DD"/>
    <w:rsid w:val="003D589E"/>
    <w:rsid w:val="003D61B8"/>
    <w:rsid w:val="003D63AD"/>
    <w:rsid w:val="003D764F"/>
    <w:rsid w:val="003D7830"/>
    <w:rsid w:val="003D78E0"/>
    <w:rsid w:val="003D7953"/>
    <w:rsid w:val="003E057C"/>
    <w:rsid w:val="003E0C7B"/>
    <w:rsid w:val="003E0F3B"/>
    <w:rsid w:val="003E1477"/>
    <w:rsid w:val="003E189D"/>
    <w:rsid w:val="003E1F42"/>
    <w:rsid w:val="003E2154"/>
    <w:rsid w:val="003E4D68"/>
    <w:rsid w:val="003E5674"/>
    <w:rsid w:val="003E575A"/>
    <w:rsid w:val="003E6FAF"/>
    <w:rsid w:val="003E720E"/>
    <w:rsid w:val="003F044A"/>
    <w:rsid w:val="003F0543"/>
    <w:rsid w:val="003F0C95"/>
    <w:rsid w:val="003F0F54"/>
    <w:rsid w:val="003F23ED"/>
    <w:rsid w:val="003F26FE"/>
    <w:rsid w:val="003F49B3"/>
    <w:rsid w:val="003F4C3C"/>
    <w:rsid w:val="003F5111"/>
    <w:rsid w:val="003F55E5"/>
    <w:rsid w:val="003F592F"/>
    <w:rsid w:val="003F59F4"/>
    <w:rsid w:val="003F5C83"/>
    <w:rsid w:val="003F7D52"/>
    <w:rsid w:val="00400232"/>
    <w:rsid w:val="004002CE"/>
    <w:rsid w:val="004004EE"/>
    <w:rsid w:val="00400FED"/>
    <w:rsid w:val="004012DB"/>
    <w:rsid w:val="004013D4"/>
    <w:rsid w:val="00401D23"/>
    <w:rsid w:val="0040237B"/>
    <w:rsid w:val="0040302C"/>
    <w:rsid w:val="00403AEE"/>
    <w:rsid w:val="00403E2F"/>
    <w:rsid w:val="00405029"/>
    <w:rsid w:val="004056E7"/>
    <w:rsid w:val="004110AF"/>
    <w:rsid w:val="00411235"/>
    <w:rsid w:val="00412B14"/>
    <w:rsid w:val="0041367A"/>
    <w:rsid w:val="00413D49"/>
    <w:rsid w:val="00414B53"/>
    <w:rsid w:val="00414CBE"/>
    <w:rsid w:val="00414E44"/>
    <w:rsid w:val="00415522"/>
    <w:rsid w:val="004156B7"/>
    <w:rsid w:val="00415754"/>
    <w:rsid w:val="00416407"/>
    <w:rsid w:val="0041642B"/>
    <w:rsid w:val="00417ACD"/>
    <w:rsid w:val="004208E6"/>
    <w:rsid w:val="00420933"/>
    <w:rsid w:val="00420A16"/>
    <w:rsid w:val="00420F03"/>
    <w:rsid w:val="004211BC"/>
    <w:rsid w:val="00421751"/>
    <w:rsid w:val="00421901"/>
    <w:rsid w:val="004226AA"/>
    <w:rsid w:val="004231B7"/>
    <w:rsid w:val="00423769"/>
    <w:rsid w:val="004238B5"/>
    <w:rsid w:val="00423FE5"/>
    <w:rsid w:val="004241A0"/>
    <w:rsid w:val="004246C0"/>
    <w:rsid w:val="00425268"/>
    <w:rsid w:val="0042673C"/>
    <w:rsid w:val="00430471"/>
    <w:rsid w:val="00430681"/>
    <w:rsid w:val="00430B87"/>
    <w:rsid w:val="00431AA6"/>
    <w:rsid w:val="00431D8C"/>
    <w:rsid w:val="00432683"/>
    <w:rsid w:val="00432964"/>
    <w:rsid w:val="00432DFD"/>
    <w:rsid w:val="0043338A"/>
    <w:rsid w:val="00434028"/>
    <w:rsid w:val="0043424E"/>
    <w:rsid w:val="00434E9B"/>
    <w:rsid w:val="00435836"/>
    <w:rsid w:val="004366F9"/>
    <w:rsid w:val="00436F83"/>
    <w:rsid w:val="00437C48"/>
    <w:rsid w:val="00441157"/>
    <w:rsid w:val="00441B4E"/>
    <w:rsid w:val="00441BFC"/>
    <w:rsid w:val="004431FF"/>
    <w:rsid w:val="00443FBF"/>
    <w:rsid w:val="00444192"/>
    <w:rsid w:val="0044422D"/>
    <w:rsid w:val="00444440"/>
    <w:rsid w:val="0044489B"/>
    <w:rsid w:val="00444B0F"/>
    <w:rsid w:val="00445340"/>
    <w:rsid w:val="0044589C"/>
    <w:rsid w:val="00445CF5"/>
    <w:rsid w:val="0044667E"/>
    <w:rsid w:val="00447077"/>
    <w:rsid w:val="004472BD"/>
    <w:rsid w:val="00447947"/>
    <w:rsid w:val="00447989"/>
    <w:rsid w:val="00450258"/>
    <w:rsid w:val="004502CB"/>
    <w:rsid w:val="004507F5"/>
    <w:rsid w:val="004507FE"/>
    <w:rsid w:val="00451656"/>
    <w:rsid w:val="0045278B"/>
    <w:rsid w:val="00452ABF"/>
    <w:rsid w:val="00453B59"/>
    <w:rsid w:val="00453C77"/>
    <w:rsid w:val="00453C86"/>
    <w:rsid w:val="00454970"/>
    <w:rsid w:val="00455398"/>
    <w:rsid w:val="00455E42"/>
    <w:rsid w:val="0045624C"/>
    <w:rsid w:val="00456A15"/>
    <w:rsid w:val="00456B33"/>
    <w:rsid w:val="00456C69"/>
    <w:rsid w:val="00457CF3"/>
    <w:rsid w:val="004605F2"/>
    <w:rsid w:val="00461317"/>
    <w:rsid w:val="004619FA"/>
    <w:rsid w:val="00463F76"/>
    <w:rsid w:val="0046406A"/>
    <w:rsid w:val="0046466F"/>
    <w:rsid w:val="004646F6"/>
    <w:rsid w:val="00464917"/>
    <w:rsid w:val="00464C12"/>
    <w:rsid w:val="00465747"/>
    <w:rsid w:val="00465BDD"/>
    <w:rsid w:val="0046628F"/>
    <w:rsid w:val="00466C59"/>
    <w:rsid w:val="004676B7"/>
    <w:rsid w:val="004679B7"/>
    <w:rsid w:val="00470BE1"/>
    <w:rsid w:val="004714ED"/>
    <w:rsid w:val="00472293"/>
    <w:rsid w:val="004728FD"/>
    <w:rsid w:val="00472A7D"/>
    <w:rsid w:val="00472DB9"/>
    <w:rsid w:val="004735CE"/>
    <w:rsid w:val="00474013"/>
    <w:rsid w:val="0047441C"/>
    <w:rsid w:val="00474755"/>
    <w:rsid w:val="004754D7"/>
    <w:rsid w:val="00476B1E"/>
    <w:rsid w:val="00476F03"/>
    <w:rsid w:val="00477262"/>
    <w:rsid w:val="00477FC7"/>
    <w:rsid w:val="0048025C"/>
    <w:rsid w:val="004806C5"/>
    <w:rsid w:val="004809E6"/>
    <w:rsid w:val="00480EAC"/>
    <w:rsid w:val="00481388"/>
    <w:rsid w:val="00481AF3"/>
    <w:rsid w:val="00481BEF"/>
    <w:rsid w:val="0048225A"/>
    <w:rsid w:val="00483DEC"/>
    <w:rsid w:val="00484DF0"/>
    <w:rsid w:val="00485168"/>
    <w:rsid w:val="004857E1"/>
    <w:rsid w:val="00485E92"/>
    <w:rsid w:val="00485ED5"/>
    <w:rsid w:val="00486B3B"/>
    <w:rsid w:val="00487031"/>
    <w:rsid w:val="0048727C"/>
    <w:rsid w:val="00487709"/>
    <w:rsid w:val="004902A4"/>
    <w:rsid w:val="0049056F"/>
    <w:rsid w:val="00490856"/>
    <w:rsid w:val="004908FE"/>
    <w:rsid w:val="00491C9B"/>
    <w:rsid w:val="00491FE6"/>
    <w:rsid w:val="00492B77"/>
    <w:rsid w:val="00492C8F"/>
    <w:rsid w:val="00492FEC"/>
    <w:rsid w:val="0049356F"/>
    <w:rsid w:val="004935B0"/>
    <w:rsid w:val="0049389D"/>
    <w:rsid w:val="00493BAE"/>
    <w:rsid w:val="00493E01"/>
    <w:rsid w:val="004948FE"/>
    <w:rsid w:val="00494A44"/>
    <w:rsid w:val="00494C97"/>
    <w:rsid w:val="0049521E"/>
    <w:rsid w:val="00495596"/>
    <w:rsid w:val="0049670D"/>
    <w:rsid w:val="00497930"/>
    <w:rsid w:val="004A06C6"/>
    <w:rsid w:val="004A09D0"/>
    <w:rsid w:val="004A0A95"/>
    <w:rsid w:val="004A1729"/>
    <w:rsid w:val="004A1CA2"/>
    <w:rsid w:val="004A297F"/>
    <w:rsid w:val="004A2B4A"/>
    <w:rsid w:val="004A312F"/>
    <w:rsid w:val="004A40FD"/>
    <w:rsid w:val="004A4753"/>
    <w:rsid w:val="004A4880"/>
    <w:rsid w:val="004A4DEC"/>
    <w:rsid w:val="004A4FB7"/>
    <w:rsid w:val="004A52DF"/>
    <w:rsid w:val="004A635B"/>
    <w:rsid w:val="004A7894"/>
    <w:rsid w:val="004B108D"/>
    <w:rsid w:val="004B1954"/>
    <w:rsid w:val="004B1AB8"/>
    <w:rsid w:val="004B2F29"/>
    <w:rsid w:val="004B4D2D"/>
    <w:rsid w:val="004B5308"/>
    <w:rsid w:val="004B5545"/>
    <w:rsid w:val="004B762A"/>
    <w:rsid w:val="004C055B"/>
    <w:rsid w:val="004C07BD"/>
    <w:rsid w:val="004C0C0D"/>
    <w:rsid w:val="004C12D4"/>
    <w:rsid w:val="004C17E4"/>
    <w:rsid w:val="004C1D98"/>
    <w:rsid w:val="004C2562"/>
    <w:rsid w:val="004C264D"/>
    <w:rsid w:val="004C2888"/>
    <w:rsid w:val="004C2A7F"/>
    <w:rsid w:val="004C2B97"/>
    <w:rsid w:val="004C2CC4"/>
    <w:rsid w:val="004C3AFD"/>
    <w:rsid w:val="004C3C49"/>
    <w:rsid w:val="004C4401"/>
    <w:rsid w:val="004C4AA0"/>
    <w:rsid w:val="004C593F"/>
    <w:rsid w:val="004C66AD"/>
    <w:rsid w:val="004C6798"/>
    <w:rsid w:val="004C7319"/>
    <w:rsid w:val="004C772E"/>
    <w:rsid w:val="004C7E1D"/>
    <w:rsid w:val="004D053B"/>
    <w:rsid w:val="004D0D31"/>
    <w:rsid w:val="004D2961"/>
    <w:rsid w:val="004D2B9E"/>
    <w:rsid w:val="004D32DB"/>
    <w:rsid w:val="004D33CB"/>
    <w:rsid w:val="004D3A8B"/>
    <w:rsid w:val="004D3C37"/>
    <w:rsid w:val="004D3EA8"/>
    <w:rsid w:val="004D42D4"/>
    <w:rsid w:val="004D4F07"/>
    <w:rsid w:val="004D5059"/>
    <w:rsid w:val="004D5585"/>
    <w:rsid w:val="004D5624"/>
    <w:rsid w:val="004D5D9C"/>
    <w:rsid w:val="004D6A21"/>
    <w:rsid w:val="004D6B4D"/>
    <w:rsid w:val="004D6ED6"/>
    <w:rsid w:val="004D7237"/>
    <w:rsid w:val="004E0213"/>
    <w:rsid w:val="004E025E"/>
    <w:rsid w:val="004E0D83"/>
    <w:rsid w:val="004E1138"/>
    <w:rsid w:val="004E2497"/>
    <w:rsid w:val="004E3337"/>
    <w:rsid w:val="004E3A1F"/>
    <w:rsid w:val="004E437E"/>
    <w:rsid w:val="004E4860"/>
    <w:rsid w:val="004E50E5"/>
    <w:rsid w:val="004E5377"/>
    <w:rsid w:val="004E5717"/>
    <w:rsid w:val="004E6067"/>
    <w:rsid w:val="004E62BC"/>
    <w:rsid w:val="004E6D24"/>
    <w:rsid w:val="004E738A"/>
    <w:rsid w:val="004F03BE"/>
    <w:rsid w:val="004F1146"/>
    <w:rsid w:val="004F11C3"/>
    <w:rsid w:val="004F1CA3"/>
    <w:rsid w:val="004F3E30"/>
    <w:rsid w:val="004F400B"/>
    <w:rsid w:val="004F4C0C"/>
    <w:rsid w:val="004F4D0D"/>
    <w:rsid w:val="005002A8"/>
    <w:rsid w:val="00503E47"/>
    <w:rsid w:val="00504B38"/>
    <w:rsid w:val="00505C44"/>
    <w:rsid w:val="00506224"/>
    <w:rsid w:val="00506744"/>
    <w:rsid w:val="00506901"/>
    <w:rsid w:val="00507DC8"/>
    <w:rsid w:val="00507EC7"/>
    <w:rsid w:val="00511646"/>
    <w:rsid w:val="00511A5B"/>
    <w:rsid w:val="00512DAD"/>
    <w:rsid w:val="005152F7"/>
    <w:rsid w:val="005154F6"/>
    <w:rsid w:val="0051550E"/>
    <w:rsid w:val="00515AB9"/>
    <w:rsid w:val="00515C6D"/>
    <w:rsid w:val="005164CD"/>
    <w:rsid w:val="005168E8"/>
    <w:rsid w:val="005177D2"/>
    <w:rsid w:val="0052073E"/>
    <w:rsid w:val="00520A20"/>
    <w:rsid w:val="00520A7F"/>
    <w:rsid w:val="005210EC"/>
    <w:rsid w:val="0052265E"/>
    <w:rsid w:val="00522699"/>
    <w:rsid w:val="00522E3C"/>
    <w:rsid w:val="00522F4A"/>
    <w:rsid w:val="005231D9"/>
    <w:rsid w:val="0052351A"/>
    <w:rsid w:val="0052385E"/>
    <w:rsid w:val="00524274"/>
    <w:rsid w:val="00524C2D"/>
    <w:rsid w:val="00524DB0"/>
    <w:rsid w:val="00524E31"/>
    <w:rsid w:val="00524E41"/>
    <w:rsid w:val="00525F5D"/>
    <w:rsid w:val="00525FAB"/>
    <w:rsid w:val="00526D05"/>
    <w:rsid w:val="005301B8"/>
    <w:rsid w:val="005301EF"/>
    <w:rsid w:val="00530386"/>
    <w:rsid w:val="00530871"/>
    <w:rsid w:val="00530F0C"/>
    <w:rsid w:val="00531037"/>
    <w:rsid w:val="00531124"/>
    <w:rsid w:val="00531A79"/>
    <w:rsid w:val="0053260F"/>
    <w:rsid w:val="00532D26"/>
    <w:rsid w:val="00532E28"/>
    <w:rsid w:val="00534F54"/>
    <w:rsid w:val="005352DA"/>
    <w:rsid w:val="0053578B"/>
    <w:rsid w:val="00535B14"/>
    <w:rsid w:val="005360F0"/>
    <w:rsid w:val="00536B69"/>
    <w:rsid w:val="005373E5"/>
    <w:rsid w:val="00537AE8"/>
    <w:rsid w:val="00537AF1"/>
    <w:rsid w:val="00537E1C"/>
    <w:rsid w:val="0054035A"/>
    <w:rsid w:val="00540552"/>
    <w:rsid w:val="0054125C"/>
    <w:rsid w:val="00541DA3"/>
    <w:rsid w:val="005434B9"/>
    <w:rsid w:val="005440E0"/>
    <w:rsid w:val="005448E1"/>
    <w:rsid w:val="00545764"/>
    <w:rsid w:val="00547371"/>
    <w:rsid w:val="00547F3D"/>
    <w:rsid w:val="005504BD"/>
    <w:rsid w:val="005510BC"/>
    <w:rsid w:val="0055138F"/>
    <w:rsid w:val="005520E7"/>
    <w:rsid w:val="005522DC"/>
    <w:rsid w:val="00552EDA"/>
    <w:rsid w:val="00556FAA"/>
    <w:rsid w:val="005573E1"/>
    <w:rsid w:val="005579A9"/>
    <w:rsid w:val="00560428"/>
    <w:rsid w:val="00561260"/>
    <w:rsid w:val="00561BE9"/>
    <w:rsid w:val="005623F1"/>
    <w:rsid w:val="00563155"/>
    <w:rsid w:val="005633ED"/>
    <w:rsid w:val="00563A91"/>
    <w:rsid w:val="00565031"/>
    <w:rsid w:val="00565135"/>
    <w:rsid w:val="005658F6"/>
    <w:rsid w:val="00566355"/>
    <w:rsid w:val="0056672C"/>
    <w:rsid w:val="00566AF9"/>
    <w:rsid w:val="00566E7E"/>
    <w:rsid w:val="00567A09"/>
    <w:rsid w:val="005704E4"/>
    <w:rsid w:val="00570C70"/>
    <w:rsid w:val="00572912"/>
    <w:rsid w:val="00573276"/>
    <w:rsid w:val="005741BD"/>
    <w:rsid w:val="005744A5"/>
    <w:rsid w:val="00575F8A"/>
    <w:rsid w:val="005763FB"/>
    <w:rsid w:val="00576E80"/>
    <w:rsid w:val="0057734B"/>
    <w:rsid w:val="00580109"/>
    <w:rsid w:val="00580240"/>
    <w:rsid w:val="005806C9"/>
    <w:rsid w:val="005813DA"/>
    <w:rsid w:val="00581504"/>
    <w:rsid w:val="005819DB"/>
    <w:rsid w:val="00581BCC"/>
    <w:rsid w:val="00581D22"/>
    <w:rsid w:val="00581EF2"/>
    <w:rsid w:val="00582CA6"/>
    <w:rsid w:val="005832BB"/>
    <w:rsid w:val="00583858"/>
    <w:rsid w:val="00583A3F"/>
    <w:rsid w:val="00584715"/>
    <w:rsid w:val="00584FDF"/>
    <w:rsid w:val="00590180"/>
    <w:rsid w:val="00590995"/>
    <w:rsid w:val="0059101B"/>
    <w:rsid w:val="005923B2"/>
    <w:rsid w:val="00592E2F"/>
    <w:rsid w:val="00593B18"/>
    <w:rsid w:val="00594DA9"/>
    <w:rsid w:val="005952CB"/>
    <w:rsid w:val="0059596A"/>
    <w:rsid w:val="00596202"/>
    <w:rsid w:val="00597662"/>
    <w:rsid w:val="005976F1"/>
    <w:rsid w:val="005A0800"/>
    <w:rsid w:val="005A08EC"/>
    <w:rsid w:val="005A2729"/>
    <w:rsid w:val="005A27F7"/>
    <w:rsid w:val="005A36BA"/>
    <w:rsid w:val="005A37A7"/>
    <w:rsid w:val="005A39F9"/>
    <w:rsid w:val="005A3DD4"/>
    <w:rsid w:val="005A4477"/>
    <w:rsid w:val="005A5DE5"/>
    <w:rsid w:val="005A66C8"/>
    <w:rsid w:val="005A7412"/>
    <w:rsid w:val="005A7537"/>
    <w:rsid w:val="005A7F98"/>
    <w:rsid w:val="005B0BA5"/>
    <w:rsid w:val="005B15B0"/>
    <w:rsid w:val="005B219F"/>
    <w:rsid w:val="005B2AB8"/>
    <w:rsid w:val="005B319C"/>
    <w:rsid w:val="005B355B"/>
    <w:rsid w:val="005B3A45"/>
    <w:rsid w:val="005B43EE"/>
    <w:rsid w:val="005B4EFB"/>
    <w:rsid w:val="005B644A"/>
    <w:rsid w:val="005B6801"/>
    <w:rsid w:val="005B7102"/>
    <w:rsid w:val="005C079D"/>
    <w:rsid w:val="005C1DDD"/>
    <w:rsid w:val="005C23BB"/>
    <w:rsid w:val="005C29BB"/>
    <w:rsid w:val="005C3B29"/>
    <w:rsid w:val="005C4748"/>
    <w:rsid w:val="005C4BE0"/>
    <w:rsid w:val="005C513A"/>
    <w:rsid w:val="005C55E2"/>
    <w:rsid w:val="005C6016"/>
    <w:rsid w:val="005C6290"/>
    <w:rsid w:val="005C64C4"/>
    <w:rsid w:val="005C6EC5"/>
    <w:rsid w:val="005C78DB"/>
    <w:rsid w:val="005D06F6"/>
    <w:rsid w:val="005D0E7B"/>
    <w:rsid w:val="005D0E8D"/>
    <w:rsid w:val="005D18BA"/>
    <w:rsid w:val="005D1A2D"/>
    <w:rsid w:val="005D1E40"/>
    <w:rsid w:val="005D33E9"/>
    <w:rsid w:val="005D384E"/>
    <w:rsid w:val="005D43F9"/>
    <w:rsid w:val="005D47C2"/>
    <w:rsid w:val="005D4805"/>
    <w:rsid w:val="005D4A4D"/>
    <w:rsid w:val="005D548A"/>
    <w:rsid w:val="005D5514"/>
    <w:rsid w:val="005D67A5"/>
    <w:rsid w:val="005D6EEA"/>
    <w:rsid w:val="005E0132"/>
    <w:rsid w:val="005E07C6"/>
    <w:rsid w:val="005E108A"/>
    <w:rsid w:val="005E2266"/>
    <w:rsid w:val="005E2D55"/>
    <w:rsid w:val="005E3080"/>
    <w:rsid w:val="005E3DDE"/>
    <w:rsid w:val="005E3FEC"/>
    <w:rsid w:val="005E4255"/>
    <w:rsid w:val="005E4520"/>
    <w:rsid w:val="005E455D"/>
    <w:rsid w:val="005E509C"/>
    <w:rsid w:val="005E53C9"/>
    <w:rsid w:val="005E594D"/>
    <w:rsid w:val="005E6619"/>
    <w:rsid w:val="005E69F0"/>
    <w:rsid w:val="005E6D0A"/>
    <w:rsid w:val="005E7204"/>
    <w:rsid w:val="005E7295"/>
    <w:rsid w:val="005E76C0"/>
    <w:rsid w:val="005E7964"/>
    <w:rsid w:val="005F1181"/>
    <w:rsid w:val="005F1A40"/>
    <w:rsid w:val="005F3CD9"/>
    <w:rsid w:val="005F42A8"/>
    <w:rsid w:val="005F48EF"/>
    <w:rsid w:val="005F50D1"/>
    <w:rsid w:val="005F578B"/>
    <w:rsid w:val="005F6164"/>
    <w:rsid w:val="006019BA"/>
    <w:rsid w:val="00602BDC"/>
    <w:rsid w:val="00603139"/>
    <w:rsid w:val="006031EC"/>
    <w:rsid w:val="00603AC0"/>
    <w:rsid w:val="006042AC"/>
    <w:rsid w:val="00604A26"/>
    <w:rsid w:val="0060535F"/>
    <w:rsid w:val="00605B7A"/>
    <w:rsid w:val="00606AAF"/>
    <w:rsid w:val="00606EFA"/>
    <w:rsid w:val="00607DA7"/>
    <w:rsid w:val="0061083E"/>
    <w:rsid w:val="00610C00"/>
    <w:rsid w:val="00611128"/>
    <w:rsid w:val="006112F8"/>
    <w:rsid w:val="00612442"/>
    <w:rsid w:val="00613278"/>
    <w:rsid w:val="0061388E"/>
    <w:rsid w:val="00614657"/>
    <w:rsid w:val="00615415"/>
    <w:rsid w:val="006157EE"/>
    <w:rsid w:val="00615E66"/>
    <w:rsid w:val="00616098"/>
    <w:rsid w:val="00616513"/>
    <w:rsid w:val="00616B96"/>
    <w:rsid w:val="00616ECA"/>
    <w:rsid w:val="00617219"/>
    <w:rsid w:val="00617B83"/>
    <w:rsid w:val="00623337"/>
    <w:rsid w:val="00623668"/>
    <w:rsid w:val="00623A13"/>
    <w:rsid w:val="00623B1F"/>
    <w:rsid w:val="00624552"/>
    <w:rsid w:val="006246D2"/>
    <w:rsid w:val="00624BA1"/>
    <w:rsid w:val="00625ED7"/>
    <w:rsid w:val="00626F40"/>
    <w:rsid w:val="006272C5"/>
    <w:rsid w:val="006272F2"/>
    <w:rsid w:val="00627347"/>
    <w:rsid w:val="00627638"/>
    <w:rsid w:val="00627794"/>
    <w:rsid w:val="006311D5"/>
    <w:rsid w:val="00631E20"/>
    <w:rsid w:val="0063376E"/>
    <w:rsid w:val="00634649"/>
    <w:rsid w:val="0063477B"/>
    <w:rsid w:val="00634AC7"/>
    <w:rsid w:val="00635BC3"/>
    <w:rsid w:val="006374A0"/>
    <w:rsid w:val="00637AE0"/>
    <w:rsid w:val="006402FA"/>
    <w:rsid w:val="006404BD"/>
    <w:rsid w:val="00641516"/>
    <w:rsid w:val="006416BD"/>
    <w:rsid w:val="00641732"/>
    <w:rsid w:val="006427C8"/>
    <w:rsid w:val="006431FB"/>
    <w:rsid w:val="00643654"/>
    <w:rsid w:val="00643D51"/>
    <w:rsid w:val="006443FD"/>
    <w:rsid w:val="00644BE1"/>
    <w:rsid w:val="00644E68"/>
    <w:rsid w:val="00647327"/>
    <w:rsid w:val="00647C3F"/>
    <w:rsid w:val="00647D7B"/>
    <w:rsid w:val="00647DB3"/>
    <w:rsid w:val="00650C9F"/>
    <w:rsid w:val="00651C57"/>
    <w:rsid w:val="006526BF"/>
    <w:rsid w:val="0065291F"/>
    <w:rsid w:val="0065326D"/>
    <w:rsid w:val="00653498"/>
    <w:rsid w:val="00653E48"/>
    <w:rsid w:val="00654932"/>
    <w:rsid w:val="00654CEE"/>
    <w:rsid w:val="00654D8E"/>
    <w:rsid w:val="00655341"/>
    <w:rsid w:val="0065534D"/>
    <w:rsid w:val="00655E58"/>
    <w:rsid w:val="00655F38"/>
    <w:rsid w:val="006560F4"/>
    <w:rsid w:val="00656417"/>
    <w:rsid w:val="006567C9"/>
    <w:rsid w:val="00656DDD"/>
    <w:rsid w:val="00657B83"/>
    <w:rsid w:val="006600AD"/>
    <w:rsid w:val="00660E51"/>
    <w:rsid w:val="00661A92"/>
    <w:rsid w:val="006622BF"/>
    <w:rsid w:val="006634DF"/>
    <w:rsid w:val="00663A12"/>
    <w:rsid w:val="00663C4A"/>
    <w:rsid w:val="00663C55"/>
    <w:rsid w:val="0066636C"/>
    <w:rsid w:val="00666CCD"/>
    <w:rsid w:val="0066700C"/>
    <w:rsid w:val="006670E3"/>
    <w:rsid w:val="00670EFF"/>
    <w:rsid w:val="00670FE0"/>
    <w:rsid w:val="00671002"/>
    <w:rsid w:val="00672BC2"/>
    <w:rsid w:val="00673014"/>
    <w:rsid w:val="0067313D"/>
    <w:rsid w:val="00674F41"/>
    <w:rsid w:val="00674FC3"/>
    <w:rsid w:val="006754ED"/>
    <w:rsid w:val="006755BD"/>
    <w:rsid w:val="00677054"/>
    <w:rsid w:val="006774A9"/>
    <w:rsid w:val="00680042"/>
    <w:rsid w:val="00680B2B"/>
    <w:rsid w:val="00680F6E"/>
    <w:rsid w:val="0068238D"/>
    <w:rsid w:val="00682D04"/>
    <w:rsid w:val="00683BE4"/>
    <w:rsid w:val="00683E57"/>
    <w:rsid w:val="00683FDA"/>
    <w:rsid w:val="00684284"/>
    <w:rsid w:val="006847B4"/>
    <w:rsid w:val="00684DB0"/>
    <w:rsid w:val="0068509A"/>
    <w:rsid w:val="006855F5"/>
    <w:rsid w:val="00685B90"/>
    <w:rsid w:val="006863FD"/>
    <w:rsid w:val="006866EB"/>
    <w:rsid w:val="00687024"/>
    <w:rsid w:val="006904B4"/>
    <w:rsid w:val="00690615"/>
    <w:rsid w:val="00690E22"/>
    <w:rsid w:val="00691118"/>
    <w:rsid w:val="0069147B"/>
    <w:rsid w:val="0069148E"/>
    <w:rsid w:val="006914F9"/>
    <w:rsid w:val="00691904"/>
    <w:rsid w:val="00691959"/>
    <w:rsid w:val="006935E8"/>
    <w:rsid w:val="006935E9"/>
    <w:rsid w:val="006937FC"/>
    <w:rsid w:val="0069387E"/>
    <w:rsid w:val="006939A4"/>
    <w:rsid w:val="00694526"/>
    <w:rsid w:val="00695019"/>
    <w:rsid w:val="0069504C"/>
    <w:rsid w:val="00697808"/>
    <w:rsid w:val="00697A51"/>
    <w:rsid w:val="006A03F4"/>
    <w:rsid w:val="006A097E"/>
    <w:rsid w:val="006A24AE"/>
    <w:rsid w:val="006A3018"/>
    <w:rsid w:val="006A3EEE"/>
    <w:rsid w:val="006A4D1D"/>
    <w:rsid w:val="006A5A63"/>
    <w:rsid w:val="006A5C60"/>
    <w:rsid w:val="006A5F5F"/>
    <w:rsid w:val="006A6185"/>
    <w:rsid w:val="006A7E10"/>
    <w:rsid w:val="006A7F96"/>
    <w:rsid w:val="006B049B"/>
    <w:rsid w:val="006B07ED"/>
    <w:rsid w:val="006B0E17"/>
    <w:rsid w:val="006B0F9A"/>
    <w:rsid w:val="006B1915"/>
    <w:rsid w:val="006B1AE6"/>
    <w:rsid w:val="006B1FE6"/>
    <w:rsid w:val="006B20B8"/>
    <w:rsid w:val="006B2F25"/>
    <w:rsid w:val="006B341C"/>
    <w:rsid w:val="006B370C"/>
    <w:rsid w:val="006B4352"/>
    <w:rsid w:val="006B4D33"/>
    <w:rsid w:val="006B5547"/>
    <w:rsid w:val="006B6AEE"/>
    <w:rsid w:val="006B6D27"/>
    <w:rsid w:val="006B7821"/>
    <w:rsid w:val="006B7A0F"/>
    <w:rsid w:val="006C044D"/>
    <w:rsid w:val="006C0B58"/>
    <w:rsid w:val="006C1240"/>
    <w:rsid w:val="006C12A0"/>
    <w:rsid w:val="006C1790"/>
    <w:rsid w:val="006C28B3"/>
    <w:rsid w:val="006C2A46"/>
    <w:rsid w:val="006C2D45"/>
    <w:rsid w:val="006C33AD"/>
    <w:rsid w:val="006C3B1C"/>
    <w:rsid w:val="006C5368"/>
    <w:rsid w:val="006C5853"/>
    <w:rsid w:val="006C5C23"/>
    <w:rsid w:val="006D0676"/>
    <w:rsid w:val="006D07B8"/>
    <w:rsid w:val="006D1216"/>
    <w:rsid w:val="006D148D"/>
    <w:rsid w:val="006D1573"/>
    <w:rsid w:val="006D2401"/>
    <w:rsid w:val="006D268A"/>
    <w:rsid w:val="006D3113"/>
    <w:rsid w:val="006D3385"/>
    <w:rsid w:val="006D3ADA"/>
    <w:rsid w:val="006D3E9C"/>
    <w:rsid w:val="006D4096"/>
    <w:rsid w:val="006D4255"/>
    <w:rsid w:val="006D56EF"/>
    <w:rsid w:val="006D5869"/>
    <w:rsid w:val="006D626B"/>
    <w:rsid w:val="006D6637"/>
    <w:rsid w:val="006E028C"/>
    <w:rsid w:val="006E05B8"/>
    <w:rsid w:val="006E0696"/>
    <w:rsid w:val="006E1021"/>
    <w:rsid w:val="006E14A1"/>
    <w:rsid w:val="006E16CE"/>
    <w:rsid w:val="006E17DD"/>
    <w:rsid w:val="006E1804"/>
    <w:rsid w:val="006E19F7"/>
    <w:rsid w:val="006E1B3D"/>
    <w:rsid w:val="006E24A0"/>
    <w:rsid w:val="006E34C7"/>
    <w:rsid w:val="006E3A02"/>
    <w:rsid w:val="006E3D91"/>
    <w:rsid w:val="006E3EA9"/>
    <w:rsid w:val="006E471A"/>
    <w:rsid w:val="006E555A"/>
    <w:rsid w:val="006E68F5"/>
    <w:rsid w:val="006E77FD"/>
    <w:rsid w:val="006F0057"/>
    <w:rsid w:val="006F020B"/>
    <w:rsid w:val="006F021C"/>
    <w:rsid w:val="006F0597"/>
    <w:rsid w:val="006F06DD"/>
    <w:rsid w:val="006F1431"/>
    <w:rsid w:val="006F1A03"/>
    <w:rsid w:val="006F1EAB"/>
    <w:rsid w:val="006F25A5"/>
    <w:rsid w:val="006F2B39"/>
    <w:rsid w:val="006F2D69"/>
    <w:rsid w:val="006F2E71"/>
    <w:rsid w:val="006F313D"/>
    <w:rsid w:val="006F3227"/>
    <w:rsid w:val="006F37F0"/>
    <w:rsid w:val="006F4919"/>
    <w:rsid w:val="006F502B"/>
    <w:rsid w:val="006F5366"/>
    <w:rsid w:val="006F54F9"/>
    <w:rsid w:val="006F6462"/>
    <w:rsid w:val="006F6A57"/>
    <w:rsid w:val="006F74AA"/>
    <w:rsid w:val="006F7AEB"/>
    <w:rsid w:val="006F7C69"/>
    <w:rsid w:val="00700104"/>
    <w:rsid w:val="007009D5"/>
    <w:rsid w:val="0070285E"/>
    <w:rsid w:val="007029E9"/>
    <w:rsid w:val="00704753"/>
    <w:rsid w:val="00704D28"/>
    <w:rsid w:val="00704EB4"/>
    <w:rsid w:val="007055EB"/>
    <w:rsid w:val="00705A05"/>
    <w:rsid w:val="00705CCE"/>
    <w:rsid w:val="00707840"/>
    <w:rsid w:val="00707F94"/>
    <w:rsid w:val="00711513"/>
    <w:rsid w:val="00711599"/>
    <w:rsid w:val="00711DBD"/>
    <w:rsid w:val="007123FE"/>
    <w:rsid w:val="00712707"/>
    <w:rsid w:val="007128E5"/>
    <w:rsid w:val="0071376F"/>
    <w:rsid w:val="00713B48"/>
    <w:rsid w:val="00714067"/>
    <w:rsid w:val="007144B8"/>
    <w:rsid w:val="00714F68"/>
    <w:rsid w:val="00715039"/>
    <w:rsid w:val="00716A82"/>
    <w:rsid w:val="00716DD3"/>
    <w:rsid w:val="00716FDD"/>
    <w:rsid w:val="00717398"/>
    <w:rsid w:val="00717618"/>
    <w:rsid w:val="00720369"/>
    <w:rsid w:val="00720C90"/>
    <w:rsid w:val="00721BD7"/>
    <w:rsid w:val="00722038"/>
    <w:rsid w:val="00722345"/>
    <w:rsid w:val="00722AC3"/>
    <w:rsid w:val="00722B25"/>
    <w:rsid w:val="0072343A"/>
    <w:rsid w:val="0072392B"/>
    <w:rsid w:val="00723C4C"/>
    <w:rsid w:val="0072564B"/>
    <w:rsid w:val="00725825"/>
    <w:rsid w:val="00725AF2"/>
    <w:rsid w:val="00726272"/>
    <w:rsid w:val="00726521"/>
    <w:rsid w:val="00726C24"/>
    <w:rsid w:val="00727002"/>
    <w:rsid w:val="00727B23"/>
    <w:rsid w:val="007300F0"/>
    <w:rsid w:val="007301C5"/>
    <w:rsid w:val="0073125E"/>
    <w:rsid w:val="00731932"/>
    <w:rsid w:val="00732152"/>
    <w:rsid w:val="007332F8"/>
    <w:rsid w:val="00733597"/>
    <w:rsid w:val="0073360D"/>
    <w:rsid w:val="00733610"/>
    <w:rsid w:val="007343F1"/>
    <w:rsid w:val="00735958"/>
    <w:rsid w:val="00735AFC"/>
    <w:rsid w:val="00735DC5"/>
    <w:rsid w:val="0073759B"/>
    <w:rsid w:val="00740824"/>
    <w:rsid w:val="00740862"/>
    <w:rsid w:val="00740D94"/>
    <w:rsid w:val="00741176"/>
    <w:rsid w:val="007411AB"/>
    <w:rsid w:val="0074239B"/>
    <w:rsid w:val="0074251F"/>
    <w:rsid w:val="007441D4"/>
    <w:rsid w:val="00744381"/>
    <w:rsid w:val="007445A7"/>
    <w:rsid w:val="00744732"/>
    <w:rsid w:val="00745092"/>
    <w:rsid w:val="007459F0"/>
    <w:rsid w:val="007460A0"/>
    <w:rsid w:val="00746539"/>
    <w:rsid w:val="0074671E"/>
    <w:rsid w:val="00746FEF"/>
    <w:rsid w:val="0074700E"/>
    <w:rsid w:val="00747975"/>
    <w:rsid w:val="007508B3"/>
    <w:rsid w:val="00750F46"/>
    <w:rsid w:val="007521C6"/>
    <w:rsid w:val="00752D74"/>
    <w:rsid w:val="00753416"/>
    <w:rsid w:val="007537A2"/>
    <w:rsid w:val="00753988"/>
    <w:rsid w:val="00753AF4"/>
    <w:rsid w:val="00753E17"/>
    <w:rsid w:val="00753F9D"/>
    <w:rsid w:val="007543CB"/>
    <w:rsid w:val="007556E2"/>
    <w:rsid w:val="00756183"/>
    <w:rsid w:val="00757EE7"/>
    <w:rsid w:val="007614DF"/>
    <w:rsid w:val="007616B0"/>
    <w:rsid w:val="0076254C"/>
    <w:rsid w:val="00762714"/>
    <w:rsid w:val="00762CE3"/>
    <w:rsid w:val="007634F3"/>
    <w:rsid w:val="007636D6"/>
    <w:rsid w:val="0076387A"/>
    <w:rsid w:val="00763B7F"/>
    <w:rsid w:val="007643FF"/>
    <w:rsid w:val="00764BED"/>
    <w:rsid w:val="007650CF"/>
    <w:rsid w:val="00766B13"/>
    <w:rsid w:val="00766F67"/>
    <w:rsid w:val="0076702A"/>
    <w:rsid w:val="00767BC9"/>
    <w:rsid w:val="00770473"/>
    <w:rsid w:val="00770742"/>
    <w:rsid w:val="00771103"/>
    <w:rsid w:val="00771C3C"/>
    <w:rsid w:val="00771D72"/>
    <w:rsid w:val="007722FB"/>
    <w:rsid w:val="0077236A"/>
    <w:rsid w:val="00772869"/>
    <w:rsid w:val="00772D37"/>
    <w:rsid w:val="00773259"/>
    <w:rsid w:val="007736D9"/>
    <w:rsid w:val="00774205"/>
    <w:rsid w:val="00774400"/>
    <w:rsid w:val="0077494B"/>
    <w:rsid w:val="00774CBB"/>
    <w:rsid w:val="00775065"/>
    <w:rsid w:val="0077512C"/>
    <w:rsid w:val="007755DD"/>
    <w:rsid w:val="007766C0"/>
    <w:rsid w:val="00776A64"/>
    <w:rsid w:val="00777173"/>
    <w:rsid w:val="00777B62"/>
    <w:rsid w:val="00777FE4"/>
    <w:rsid w:val="00780209"/>
    <w:rsid w:val="00780AC8"/>
    <w:rsid w:val="007816E4"/>
    <w:rsid w:val="00781F3C"/>
    <w:rsid w:val="00781F8E"/>
    <w:rsid w:val="00784451"/>
    <w:rsid w:val="00784507"/>
    <w:rsid w:val="00784AAD"/>
    <w:rsid w:val="00784FAB"/>
    <w:rsid w:val="00785618"/>
    <w:rsid w:val="00785C88"/>
    <w:rsid w:val="00786694"/>
    <w:rsid w:val="007867EA"/>
    <w:rsid w:val="0078684E"/>
    <w:rsid w:val="007878F0"/>
    <w:rsid w:val="007879B4"/>
    <w:rsid w:val="0079020E"/>
    <w:rsid w:val="007909C9"/>
    <w:rsid w:val="00790A4A"/>
    <w:rsid w:val="00790F44"/>
    <w:rsid w:val="0079135F"/>
    <w:rsid w:val="007915CD"/>
    <w:rsid w:val="00793381"/>
    <w:rsid w:val="00793778"/>
    <w:rsid w:val="00793932"/>
    <w:rsid w:val="007939BA"/>
    <w:rsid w:val="00793FBC"/>
    <w:rsid w:val="00794C15"/>
    <w:rsid w:val="00794FF0"/>
    <w:rsid w:val="007969FA"/>
    <w:rsid w:val="00796FAA"/>
    <w:rsid w:val="0079704C"/>
    <w:rsid w:val="00797804"/>
    <w:rsid w:val="00797F0A"/>
    <w:rsid w:val="007A01ED"/>
    <w:rsid w:val="007A08CB"/>
    <w:rsid w:val="007A0D1F"/>
    <w:rsid w:val="007A11A1"/>
    <w:rsid w:val="007A24EA"/>
    <w:rsid w:val="007A2F1F"/>
    <w:rsid w:val="007A35D1"/>
    <w:rsid w:val="007A41F4"/>
    <w:rsid w:val="007A46F5"/>
    <w:rsid w:val="007A4ACD"/>
    <w:rsid w:val="007A5057"/>
    <w:rsid w:val="007A56EF"/>
    <w:rsid w:val="007A6012"/>
    <w:rsid w:val="007A6BF4"/>
    <w:rsid w:val="007A6E82"/>
    <w:rsid w:val="007A700C"/>
    <w:rsid w:val="007B0746"/>
    <w:rsid w:val="007B08BE"/>
    <w:rsid w:val="007B0ACD"/>
    <w:rsid w:val="007B0DAF"/>
    <w:rsid w:val="007B12DD"/>
    <w:rsid w:val="007B1B27"/>
    <w:rsid w:val="007B253E"/>
    <w:rsid w:val="007B3C0E"/>
    <w:rsid w:val="007B4C62"/>
    <w:rsid w:val="007B5112"/>
    <w:rsid w:val="007B550D"/>
    <w:rsid w:val="007B55B9"/>
    <w:rsid w:val="007B5E23"/>
    <w:rsid w:val="007B6456"/>
    <w:rsid w:val="007B70F6"/>
    <w:rsid w:val="007B74B2"/>
    <w:rsid w:val="007C0491"/>
    <w:rsid w:val="007C17BB"/>
    <w:rsid w:val="007C2599"/>
    <w:rsid w:val="007C27FD"/>
    <w:rsid w:val="007C298A"/>
    <w:rsid w:val="007C3725"/>
    <w:rsid w:val="007C4486"/>
    <w:rsid w:val="007C461F"/>
    <w:rsid w:val="007C55DA"/>
    <w:rsid w:val="007C670D"/>
    <w:rsid w:val="007C72EC"/>
    <w:rsid w:val="007D009A"/>
    <w:rsid w:val="007D0828"/>
    <w:rsid w:val="007D09F1"/>
    <w:rsid w:val="007D11FE"/>
    <w:rsid w:val="007D21CC"/>
    <w:rsid w:val="007D2209"/>
    <w:rsid w:val="007D2647"/>
    <w:rsid w:val="007D2A07"/>
    <w:rsid w:val="007D381C"/>
    <w:rsid w:val="007D3F34"/>
    <w:rsid w:val="007D5EDE"/>
    <w:rsid w:val="007D5EE5"/>
    <w:rsid w:val="007D5FB3"/>
    <w:rsid w:val="007D61FF"/>
    <w:rsid w:val="007D63F6"/>
    <w:rsid w:val="007D69C4"/>
    <w:rsid w:val="007D6A2D"/>
    <w:rsid w:val="007D6A9C"/>
    <w:rsid w:val="007D6F9E"/>
    <w:rsid w:val="007E0472"/>
    <w:rsid w:val="007E0BE3"/>
    <w:rsid w:val="007E0E5A"/>
    <w:rsid w:val="007E1084"/>
    <w:rsid w:val="007E14A5"/>
    <w:rsid w:val="007E1732"/>
    <w:rsid w:val="007E2F09"/>
    <w:rsid w:val="007E3340"/>
    <w:rsid w:val="007E3831"/>
    <w:rsid w:val="007E3D00"/>
    <w:rsid w:val="007E4070"/>
    <w:rsid w:val="007E46C4"/>
    <w:rsid w:val="007E4CA9"/>
    <w:rsid w:val="007E51BE"/>
    <w:rsid w:val="007E53FE"/>
    <w:rsid w:val="007E5A66"/>
    <w:rsid w:val="007E6195"/>
    <w:rsid w:val="007E61D3"/>
    <w:rsid w:val="007E63A7"/>
    <w:rsid w:val="007E6E25"/>
    <w:rsid w:val="007E73B4"/>
    <w:rsid w:val="007E75DC"/>
    <w:rsid w:val="007F027E"/>
    <w:rsid w:val="007F1027"/>
    <w:rsid w:val="007F18DC"/>
    <w:rsid w:val="007F2057"/>
    <w:rsid w:val="007F2C08"/>
    <w:rsid w:val="007F3527"/>
    <w:rsid w:val="007F415D"/>
    <w:rsid w:val="007F4486"/>
    <w:rsid w:val="007F44B7"/>
    <w:rsid w:val="007F52D3"/>
    <w:rsid w:val="007F5EF7"/>
    <w:rsid w:val="007F7C52"/>
    <w:rsid w:val="008004FC"/>
    <w:rsid w:val="00800AB6"/>
    <w:rsid w:val="00800AF2"/>
    <w:rsid w:val="00800CFE"/>
    <w:rsid w:val="008010CB"/>
    <w:rsid w:val="008014C1"/>
    <w:rsid w:val="00802519"/>
    <w:rsid w:val="008025BB"/>
    <w:rsid w:val="00802A80"/>
    <w:rsid w:val="00802C1F"/>
    <w:rsid w:val="008033B6"/>
    <w:rsid w:val="00803810"/>
    <w:rsid w:val="00803C25"/>
    <w:rsid w:val="008044C5"/>
    <w:rsid w:val="0080452D"/>
    <w:rsid w:val="00804641"/>
    <w:rsid w:val="00804DC7"/>
    <w:rsid w:val="008055FE"/>
    <w:rsid w:val="00805A77"/>
    <w:rsid w:val="00805C27"/>
    <w:rsid w:val="00805D18"/>
    <w:rsid w:val="0080610E"/>
    <w:rsid w:val="0080718C"/>
    <w:rsid w:val="00807A2D"/>
    <w:rsid w:val="008108C5"/>
    <w:rsid w:val="00812228"/>
    <w:rsid w:val="0081258D"/>
    <w:rsid w:val="00812782"/>
    <w:rsid w:val="00813611"/>
    <w:rsid w:val="00813916"/>
    <w:rsid w:val="00813B48"/>
    <w:rsid w:val="00814C65"/>
    <w:rsid w:val="00815280"/>
    <w:rsid w:val="00815AB6"/>
    <w:rsid w:val="00816AE9"/>
    <w:rsid w:val="00816CC2"/>
    <w:rsid w:val="00817BC1"/>
    <w:rsid w:val="00817D2D"/>
    <w:rsid w:val="00821374"/>
    <w:rsid w:val="008215C8"/>
    <w:rsid w:val="00821BFA"/>
    <w:rsid w:val="00821DA3"/>
    <w:rsid w:val="008222F9"/>
    <w:rsid w:val="00822EC7"/>
    <w:rsid w:val="008240D7"/>
    <w:rsid w:val="00824443"/>
    <w:rsid w:val="00824624"/>
    <w:rsid w:val="0082485D"/>
    <w:rsid w:val="00825CB9"/>
    <w:rsid w:val="008260F3"/>
    <w:rsid w:val="0082622F"/>
    <w:rsid w:val="00827E2F"/>
    <w:rsid w:val="00830576"/>
    <w:rsid w:val="008310EC"/>
    <w:rsid w:val="00831354"/>
    <w:rsid w:val="00832DC0"/>
    <w:rsid w:val="00834146"/>
    <w:rsid w:val="008343DE"/>
    <w:rsid w:val="00834F8C"/>
    <w:rsid w:val="0083581F"/>
    <w:rsid w:val="00835BCC"/>
    <w:rsid w:val="00836625"/>
    <w:rsid w:val="00836970"/>
    <w:rsid w:val="00837506"/>
    <w:rsid w:val="00837DAC"/>
    <w:rsid w:val="00837E87"/>
    <w:rsid w:val="008400EF"/>
    <w:rsid w:val="00840BFA"/>
    <w:rsid w:val="00840F93"/>
    <w:rsid w:val="008427A7"/>
    <w:rsid w:val="00842B64"/>
    <w:rsid w:val="0084451B"/>
    <w:rsid w:val="00844CB8"/>
    <w:rsid w:val="00844DC1"/>
    <w:rsid w:val="00844EEC"/>
    <w:rsid w:val="008455C7"/>
    <w:rsid w:val="00845885"/>
    <w:rsid w:val="008459C8"/>
    <w:rsid w:val="008471A0"/>
    <w:rsid w:val="00847247"/>
    <w:rsid w:val="0084746E"/>
    <w:rsid w:val="00847CB2"/>
    <w:rsid w:val="0085024E"/>
    <w:rsid w:val="00850278"/>
    <w:rsid w:val="008504BF"/>
    <w:rsid w:val="00850BD3"/>
    <w:rsid w:val="00850E76"/>
    <w:rsid w:val="00852289"/>
    <w:rsid w:val="00853928"/>
    <w:rsid w:val="00853CBC"/>
    <w:rsid w:val="00853DDB"/>
    <w:rsid w:val="00853F27"/>
    <w:rsid w:val="0085490B"/>
    <w:rsid w:val="00854DE2"/>
    <w:rsid w:val="00855C57"/>
    <w:rsid w:val="00855F31"/>
    <w:rsid w:val="00855FAE"/>
    <w:rsid w:val="008561D5"/>
    <w:rsid w:val="00856A9C"/>
    <w:rsid w:val="00856EC6"/>
    <w:rsid w:val="0085B180"/>
    <w:rsid w:val="00860416"/>
    <w:rsid w:val="00860A98"/>
    <w:rsid w:val="00861DEF"/>
    <w:rsid w:val="00862025"/>
    <w:rsid w:val="00863579"/>
    <w:rsid w:val="00864823"/>
    <w:rsid w:val="008657A9"/>
    <w:rsid w:val="008661BD"/>
    <w:rsid w:val="008663FD"/>
    <w:rsid w:val="0086650C"/>
    <w:rsid w:val="00866AFF"/>
    <w:rsid w:val="0086714B"/>
    <w:rsid w:val="00867BDA"/>
    <w:rsid w:val="00870622"/>
    <w:rsid w:val="0087072A"/>
    <w:rsid w:val="00871015"/>
    <w:rsid w:val="0087103C"/>
    <w:rsid w:val="00871583"/>
    <w:rsid w:val="00871739"/>
    <w:rsid w:val="00872378"/>
    <w:rsid w:val="00872E5E"/>
    <w:rsid w:val="008730E0"/>
    <w:rsid w:val="008731C7"/>
    <w:rsid w:val="00873669"/>
    <w:rsid w:val="0087377F"/>
    <w:rsid w:val="0087384C"/>
    <w:rsid w:val="00874C2E"/>
    <w:rsid w:val="008760FB"/>
    <w:rsid w:val="008775E1"/>
    <w:rsid w:val="00880EA4"/>
    <w:rsid w:val="00881A45"/>
    <w:rsid w:val="00881FBF"/>
    <w:rsid w:val="00882676"/>
    <w:rsid w:val="00883373"/>
    <w:rsid w:val="00883378"/>
    <w:rsid w:val="00883B9C"/>
    <w:rsid w:val="00884638"/>
    <w:rsid w:val="00884EF6"/>
    <w:rsid w:val="00886781"/>
    <w:rsid w:val="00886912"/>
    <w:rsid w:val="0088692E"/>
    <w:rsid w:val="00887068"/>
    <w:rsid w:val="00887BFF"/>
    <w:rsid w:val="0089001C"/>
    <w:rsid w:val="00890A3D"/>
    <w:rsid w:val="00890C81"/>
    <w:rsid w:val="00890DB8"/>
    <w:rsid w:val="00891BEB"/>
    <w:rsid w:val="0089266A"/>
    <w:rsid w:val="00892B4E"/>
    <w:rsid w:val="00892FAC"/>
    <w:rsid w:val="008934AD"/>
    <w:rsid w:val="00893AF0"/>
    <w:rsid w:val="0089436A"/>
    <w:rsid w:val="008946B9"/>
    <w:rsid w:val="00894BB8"/>
    <w:rsid w:val="00894C63"/>
    <w:rsid w:val="00894D63"/>
    <w:rsid w:val="0089616E"/>
    <w:rsid w:val="008963A6"/>
    <w:rsid w:val="00896C42"/>
    <w:rsid w:val="00896EA4"/>
    <w:rsid w:val="008A0EB9"/>
    <w:rsid w:val="008A2B0D"/>
    <w:rsid w:val="008A2F30"/>
    <w:rsid w:val="008A3604"/>
    <w:rsid w:val="008A3C20"/>
    <w:rsid w:val="008A3E91"/>
    <w:rsid w:val="008A4D85"/>
    <w:rsid w:val="008A56AE"/>
    <w:rsid w:val="008A580B"/>
    <w:rsid w:val="008A66D6"/>
    <w:rsid w:val="008A69F1"/>
    <w:rsid w:val="008A6A64"/>
    <w:rsid w:val="008A73CD"/>
    <w:rsid w:val="008A7781"/>
    <w:rsid w:val="008A7827"/>
    <w:rsid w:val="008A7B30"/>
    <w:rsid w:val="008A7F5F"/>
    <w:rsid w:val="008B2665"/>
    <w:rsid w:val="008B5D53"/>
    <w:rsid w:val="008B5F25"/>
    <w:rsid w:val="008B5F3F"/>
    <w:rsid w:val="008B62F2"/>
    <w:rsid w:val="008C0065"/>
    <w:rsid w:val="008C071C"/>
    <w:rsid w:val="008C1186"/>
    <w:rsid w:val="008C21FA"/>
    <w:rsid w:val="008C220D"/>
    <w:rsid w:val="008C2A8E"/>
    <w:rsid w:val="008C3286"/>
    <w:rsid w:val="008C47C1"/>
    <w:rsid w:val="008C4A73"/>
    <w:rsid w:val="008C5876"/>
    <w:rsid w:val="008C7316"/>
    <w:rsid w:val="008C77FC"/>
    <w:rsid w:val="008C7C7E"/>
    <w:rsid w:val="008C7F96"/>
    <w:rsid w:val="008D0E4E"/>
    <w:rsid w:val="008D186C"/>
    <w:rsid w:val="008D1E40"/>
    <w:rsid w:val="008D2660"/>
    <w:rsid w:val="008D2EB8"/>
    <w:rsid w:val="008D332F"/>
    <w:rsid w:val="008D35E6"/>
    <w:rsid w:val="008D36E2"/>
    <w:rsid w:val="008D3E65"/>
    <w:rsid w:val="008D42F1"/>
    <w:rsid w:val="008D4969"/>
    <w:rsid w:val="008D5255"/>
    <w:rsid w:val="008D5481"/>
    <w:rsid w:val="008D5523"/>
    <w:rsid w:val="008D59FE"/>
    <w:rsid w:val="008D5B01"/>
    <w:rsid w:val="008D5CA3"/>
    <w:rsid w:val="008D66E3"/>
    <w:rsid w:val="008D6A38"/>
    <w:rsid w:val="008D6C83"/>
    <w:rsid w:val="008D7694"/>
    <w:rsid w:val="008D7B43"/>
    <w:rsid w:val="008E14FB"/>
    <w:rsid w:val="008E1ADE"/>
    <w:rsid w:val="008E2661"/>
    <w:rsid w:val="008E2B49"/>
    <w:rsid w:val="008E2E27"/>
    <w:rsid w:val="008E33A7"/>
    <w:rsid w:val="008E34D6"/>
    <w:rsid w:val="008E45A2"/>
    <w:rsid w:val="008E4C89"/>
    <w:rsid w:val="008E52EA"/>
    <w:rsid w:val="008E66F3"/>
    <w:rsid w:val="008E79FC"/>
    <w:rsid w:val="008E7BAB"/>
    <w:rsid w:val="008F0773"/>
    <w:rsid w:val="008F0BCC"/>
    <w:rsid w:val="008F1655"/>
    <w:rsid w:val="008F17B1"/>
    <w:rsid w:val="008F1B1D"/>
    <w:rsid w:val="008F1C4B"/>
    <w:rsid w:val="008F264A"/>
    <w:rsid w:val="008F2652"/>
    <w:rsid w:val="008F34F7"/>
    <w:rsid w:val="008F5CE2"/>
    <w:rsid w:val="008F5D9B"/>
    <w:rsid w:val="008F6053"/>
    <w:rsid w:val="008F6545"/>
    <w:rsid w:val="008F6F7D"/>
    <w:rsid w:val="008F76FB"/>
    <w:rsid w:val="008F7EDB"/>
    <w:rsid w:val="0090016F"/>
    <w:rsid w:val="009023AF"/>
    <w:rsid w:val="00902478"/>
    <w:rsid w:val="00903AC0"/>
    <w:rsid w:val="00903C01"/>
    <w:rsid w:val="00905104"/>
    <w:rsid w:val="009052E0"/>
    <w:rsid w:val="0090534F"/>
    <w:rsid w:val="00905691"/>
    <w:rsid w:val="00906594"/>
    <w:rsid w:val="00906966"/>
    <w:rsid w:val="009072C7"/>
    <w:rsid w:val="00911CA5"/>
    <w:rsid w:val="00912876"/>
    <w:rsid w:val="00912E3C"/>
    <w:rsid w:val="00912F38"/>
    <w:rsid w:val="00912F44"/>
    <w:rsid w:val="00913403"/>
    <w:rsid w:val="009135CC"/>
    <w:rsid w:val="009140ED"/>
    <w:rsid w:val="009145DE"/>
    <w:rsid w:val="00914E3E"/>
    <w:rsid w:val="00914E60"/>
    <w:rsid w:val="009163D0"/>
    <w:rsid w:val="00917889"/>
    <w:rsid w:val="009178A1"/>
    <w:rsid w:val="00917CE7"/>
    <w:rsid w:val="0092023D"/>
    <w:rsid w:val="0092030F"/>
    <w:rsid w:val="00920A07"/>
    <w:rsid w:val="00920D47"/>
    <w:rsid w:val="00920FF3"/>
    <w:rsid w:val="009218C2"/>
    <w:rsid w:val="00923751"/>
    <w:rsid w:val="00923F9B"/>
    <w:rsid w:val="00924282"/>
    <w:rsid w:val="009243A4"/>
    <w:rsid w:val="009248B7"/>
    <w:rsid w:val="00924AD5"/>
    <w:rsid w:val="00924B1C"/>
    <w:rsid w:val="009251DF"/>
    <w:rsid w:val="00925AEC"/>
    <w:rsid w:val="00925E99"/>
    <w:rsid w:val="009263E2"/>
    <w:rsid w:val="00926E76"/>
    <w:rsid w:val="00927210"/>
    <w:rsid w:val="00927A11"/>
    <w:rsid w:val="00930284"/>
    <w:rsid w:val="009303BE"/>
    <w:rsid w:val="009306D6"/>
    <w:rsid w:val="00931AC3"/>
    <w:rsid w:val="00931B75"/>
    <w:rsid w:val="00932292"/>
    <w:rsid w:val="00932629"/>
    <w:rsid w:val="009332C7"/>
    <w:rsid w:val="00933AA8"/>
    <w:rsid w:val="009341BB"/>
    <w:rsid w:val="00934976"/>
    <w:rsid w:val="00934EE9"/>
    <w:rsid w:val="00935D1D"/>
    <w:rsid w:val="00936169"/>
    <w:rsid w:val="00936348"/>
    <w:rsid w:val="00936474"/>
    <w:rsid w:val="00937C5C"/>
    <w:rsid w:val="009402F9"/>
    <w:rsid w:val="00940A74"/>
    <w:rsid w:val="00941586"/>
    <w:rsid w:val="009418B7"/>
    <w:rsid w:val="009421FE"/>
    <w:rsid w:val="00942749"/>
    <w:rsid w:val="00943657"/>
    <w:rsid w:val="009453A9"/>
    <w:rsid w:val="009459DF"/>
    <w:rsid w:val="0094684A"/>
    <w:rsid w:val="009468F1"/>
    <w:rsid w:val="0094696B"/>
    <w:rsid w:val="00946CDC"/>
    <w:rsid w:val="00947F80"/>
    <w:rsid w:val="00950089"/>
    <w:rsid w:val="009502FA"/>
    <w:rsid w:val="009512C0"/>
    <w:rsid w:val="0095187F"/>
    <w:rsid w:val="00951E35"/>
    <w:rsid w:val="00952633"/>
    <w:rsid w:val="00952E8E"/>
    <w:rsid w:val="00954708"/>
    <w:rsid w:val="00954F0B"/>
    <w:rsid w:val="00954FAC"/>
    <w:rsid w:val="009564FB"/>
    <w:rsid w:val="009570E9"/>
    <w:rsid w:val="00957131"/>
    <w:rsid w:val="00957203"/>
    <w:rsid w:val="00957338"/>
    <w:rsid w:val="00960E97"/>
    <w:rsid w:val="00960EFF"/>
    <w:rsid w:val="00961981"/>
    <w:rsid w:val="00961BF7"/>
    <w:rsid w:val="00962636"/>
    <w:rsid w:val="00962D70"/>
    <w:rsid w:val="00962E65"/>
    <w:rsid w:val="00963083"/>
    <w:rsid w:val="0096334C"/>
    <w:rsid w:val="00963681"/>
    <w:rsid w:val="00963989"/>
    <w:rsid w:val="009639A8"/>
    <w:rsid w:val="00963B21"/>
    <w:rsid w:val="009644A4"/>
    <w:rsid w:val="0096508C"/>
    <w:rsid w:val="00965E32"/>
    <w:rsid w:val="00966503"/>
    <w:rsid w:val="0096664B"/>
    <w:rsid w:val="00966CBF"/>
    <w:rsid w:val="009671DF"/>
    <w:rsid w:val="009677E3"/>
    <w:rsid w:val="00967C57"/>
    <w:rsid w:val="009708DE"/>
    <w:rsid w:val="00970BF8"/>
    <w:rsid w:val="00970C8D"/>
    <w:rsid w:val="00970D34"/>
    <w:rsid w:val="009713E3"/>
    <w:rsid w:val="009714FE"/>
    <w:rsid w:val="0097187A"/>
    <w:rsid w:val="00971B05"/>
    <w:rsid w:val="00971C09"/>
    <w:rsid w:val="00972F86"/>
    <w:rsid w:val="009731B5"/>
    <w:rsid w:val="009743EC"/>
    <w:rsid w:val="00974789"/>
    <w:rsid w:val="009753E5"/>
    <w:rsid w:val="00975BAA"/>
    <w:rsid w:val="00975C74"/>
    <w:rsid w:val="00976238"/>
    <w:rsid w:val="00976C5E"/>
    <w:rsid w:val="00976C8D"/>
    <w:rsid w:val="009779CD"/>
    <w:rsid w:val="00977F1F"/>
    <w:rsid w:val="00980450"/>
    <w:rsid w:val="00980789"/>
    <w:rsid w:val="00980C2F"/>
    <w:rsid w:val="00980CB2"/>
    <w:rsid w:val="00981085"/>
    <w:rsid w:val="00981511"/>
    <w:rsid w:val="0098160B"/>
    <w:rsid w:val="0098174C"/>
    <w:rsid w:val="009817FA"/>
    <w:rsid w:val="0098226E"/>
    <w:rsid w:val="009823E1"/>
    <w:rsid w:val="00982564"/>
    <w:rsid w:val="00982A6D"/>
    <w:rsid w:val="00982EC1"/>
    <w:rsid w:val="0098349C"/>
    <w:rsid w:val="009834E9"/>
    <w:rsid w:val="00983730"/>
    <w:rsid w:val="009839A0"/>
    <w:rsid w:val="0098401C"/>
    <w:rsid w:val="0098425E"/>
    <w:rsid w:val="009845A7"/>
    <w:rsid w:val="009846ED"/>
    <w:rsid w:val="00984730"/>
    <w:rsid w:val="009847E7"/>
    <w:rsid w:val="00985164"/>
    <w:rsid w:val="009855B1"/>
    <w:rsid w:val="0098595E"/>
    <w:rsid w:val="009862B6"/>
    <w:rsid w:val="009868C2"/>
    <w:rsid w:val="00986BF7"/>
    <w:rsid w:val="00986DED"/>
    <w:rsid w:val="0098725E"/>
    <w:rsid w:val="0098769A"/>
    <w:rsid w:val="00987C6C"/>
    <w:rsid w:val="00990565"/>
    <w:rsid w:val="00990DD9"/>
    <w:rsid w:val="0099128E"/>
    <w:rsid w:val="00991586"/>
    <w:rsid w:val="00991C52"/>
    <w:rsid w:val="00992154"/>
    <w:rsid w:val="009921EA"/>
    <w:rsid w:val="00992DB6"/>
    <w:rsid w:val="00993CEC"/>
    <w:rsid w:val="00994096"/>
    <w:rsid w:val="009945C0"/>
    <w:rsid w:val="00994D1B"/>
    <w:rsid w:val="00994DC4"/>
    <w:rsid w:val="00994DF8"/>
    <w:rsid w:val="0099717F"/>
    <w:rsid w:val="009973EB"/>
    <w:rsid w:val="00997E90"/>
    <w:rsid w:val="009A093B"/>
    <w:rsid w:val="009A0B75"/>
    <w:rsid w:val="009A13EE"/>
    <w:rsid w:val="009A1529"/>
    <w:rsid w:val="009A2052"/>
    <w:rsid w:val="009A26DA"/>
    <w:rsid w:val="009A28D2"/>
    <w:rsid w:val="009A2913"/>
    <w:rsid w:val="009A372C"/>
    <w:rsid w:val="009A3E62"/>
    <w:rsid w:val="009A472E"/>
    <w:rsid w:val="009A4980"/>
    <w:rsid w:val="009A4B75"/>
    <w:rsid w:val="009A4BB3"/>
    <w:rsid w:val="009A5ABC"/>
    <w:rsid w:val="009A5E9B"/>
    <w:rsid w:val="009A6A22"/>
    <w:rsid w:val="009A7A2F"/>
    <w:rsid w:val="009B063C"/>
    <w:rsid w:val="009B0776"/>
    <w:rsid w:val="009B0DAA"/>
    <w:rsid w:val="009B3ADB"/>
    <w:rsid w:val="009B6415"/>
    <w:rsid w:val="009B6B9B"/>
    <w:rsid w:val="009B6EED"/>
    <w:rsid w:val="009B721F"/>
    <w:rsid w:val="009B76B2"/>
    <w:rsid w:val="009B7C76"/>
    <w:rsid w:val="009C002E"/>
    <w:rsid w:val="009C0E9E"/>
    <w:rsid w:val="009C263E"/>
    <w:rsid w:val="009C2BAD"/>
    <w:rsid w:val="009C328C"/>
    <w:rsid w:val="009C3795"/>
    <w:rsid w:val="009C44B6"/>
    <w:rsid w:val="009C4656"/>
    <w:rsid w:val="009C52AF"/>
    <w:rsid w:val="009C5568"/>
    <w:rsid w:val="009C5844"/>
    <w:rsid w:val="009C5AAF"/>
    <w:rsid w:val="009D09D8"/>
    <w:rsid w:val="009D17CA"/>
    <w:rsid w:val="009D3774"/>
    <w:rsid w:val="009D3843"/>
    <w:rsid w:val="009D3D29"/>
    <w:rsid w:val="009D57A3"/>
    <w:rsid w:val="009D5807"/>
    <w:rsid w:val="009D5E1E"/>
    <w:rsid w:val="009D6337"/>
    <w:rsid w:val="009D6C68"/>
    <w:rsid w:val="009D762F"/>
    <w:rsid w:val="009D7662"/>
    <w:rsid w:val="009E0118"/>
    <w:rsid w:val="009E0796"/>
    <w:rsid w:val="009E07BB"/>
    <w:rsid w:val="009E0A78"/>
    <w:rsid w:val="009E0E16"/>
    <w:rsid w:val="009E0E7B"/>
    <w:rsid w:val="009E1203"/>
    <w:rsid w:val="009E1648"/>
    <w:rsid w:val="009E2613"/>
    <w:rsid w:val="009E4634"/>
    <w:rsid w:val="009E489A"/>
    <w:rsid w:val="009E4B39"/>
    <w:rsid w:val="009E51F9"/>
    <w:rsid w:val="009E5A10"/>
    <w:rsid w:val="009E5FC7"/>
    <w:rsid w:val="009E7072"/>
    <w:rsid w:val="009E7CA3"/>
    <w:rsid w:val="009F023F"/>
    <w:rsid w:val="009F02AB"/>
    <w:rsid w:val="009F10DC"/>
    <w:rsid w:val="009F15E0"/>
    <w:rsid w:val="009F1FE4"/>
    <w:rsid w:val="009F3015"/>
    <w:rsid w:val="009F3B33"/>
    <w:rsid w:val="009F46CF"/>
    <w:rsid w:val="009F4F8B"/>
    <w:rsid w:val="009F6188"/>
    <w:rsid w:val="009F61CE"/>
    <w:rsid w:val="009F7316"/>
    <w:rsid w:val="009F73BB"/>
    <w:rsid w:val="009F784F"/>
    <w:rsid w:val="009F7916"/>
    <w:rsid w:val="00A004ED"/>
    <w:rsid w:val="00A01776"/>
    <w:rsid w:val="00A01C09"/>
    <w:rsid w:val="00A01CAD"/>
    <w:rsid w:val="00A03A7F"/>
    <w:rsid w:val="00A046C2"/>
    <w:rsid w:val="00A06237"/>
    <w:rsid w:val="00A06279"/>
    <w:rsid w:val="00A064D3"/>
    <w:rsid w:val="00A06C93"/>
    <w:rsid w:val="00A07629"/>
    <w:rsid w:val="00A07DE7"/>
    <w:rsid w:val="00A10203"/>
    <w:rsid w:val="00A1053F"/>
    <w:rsid w:val="00A1087A"/>
    <w:rsid w:val="00A11143"/>
    <w:rsid w:val="00A118A0"/>
    <w:rsid w:val="00A11C0E"/>
    <w:rsid w:val="00A124DD"/>
    <w:rsid w:val="00A12765"/>
    <w:rsid w:val="00A13920"/>
    <w:rsid w:val="00A141E2"/>
    <w:rsid w:val="00A1771E"/>
    <w:rsid w:val="00A205B5"/>
    <w:rsid w:val="00A20A72"/>
    <w:rsid w:val="00A21C75"/>
    <w:rsid w:val="00A22468"/>
    <w:rsid w:val="00A23A7A"/>
    <w:rsid w:val="00A23E68"/>
    <w:rsid w:val="00A24D64"/>
    <w:rsid w:val="00A25C5F"/>
    <w:rsid w:val="00A26C66"/>
    <w:rsid w:val="00A26CFE"/>
    <w:rsid w:val="00A273B6"/>
    <w:rsid w:val="00A276F2"/>
    <w:rsid w:val="00A31692"/>
    <w:rsid w:val="00A31878"/>
    <w:rsid w:val="00A32442"/>
    <w:rsid w:val="00A3247D"/>
    <w:rsid w:val="00A32AA7"/>
    <w:rsid w:val="00A32D13"/>
    <w:rsid w:val="00A3521D"/>
    <w:rsid w:val="00A35244"/>
    <w:rsid w:val="00A3550C"/>
    <w:rsid w:val="00A42BAC"/>
    <w:rsid w:val="00A42EF0"/>
    <w:rsid w:val="00A43097"/>
    <w:rsid w:val="00A43CD8"/>
    <w:rsid w:val="00A4423F"/>
    <w:rsid w:val="00A449C2"/>
    <w:rsid w:val="00A44D05"/>
    <w:rsid w:val="00A45781"/>
    <w:rsid w:val="00A460FB"/>
    <w:rsid w:val="00A467D8"/>
    <w:rsid w:val="00A47257"/>
    <w:rsid w:val="00A472FF"/>
    <w:rsid w:val="00A47578"/>
    <w:rsid w:val="00A477CA"/>
    <w:rsid w:val="00A47C1C"/>
    <w:rsid w:val="00A502C2"/>
    <w:rsid w:val="00A50612"/>
    <w:rsid w:val="00A50672"/>
    <w:rsid w:val="00A50680"/>
    <w:rsid w:val="00A51A84"/>
    <w:rsid w:val="00A52BAB"/>
    <w:rsid w:val="00A52CED"/>
    <w:rsid w:val="00A53347"/>
    <w:rsid w:val="00A54A3D"/>
    <w:rsid w:val="00A55121"/>
    <w:rsid w:val="00A561BF"/>
    <w:rsid w:val="00A56F93"/>
    <w:rsid w:val="00A579AF"/>
    <w:rsid w:val="00A57F1F"/>
    <w:rsid w:val="00A6003E"/>
    <w:rsid w:val="00A60ADE"/>
    <w:rsid w:val="00A610F9"/>
    <w:rsid w:val="00A621AA"/>
    <w:rsid w:val="00A630C3"/>
    <w:rsid w:val="00A632C7"/>
    <w:rsid w:val="00A634F2"/>
    <w:rsid w:val="00A63751"/>
    <w:rsid w:val="00A63DB5"/>
    <w:rsid w:val="00A64601"/>
    <w:rsid w:val="00A64C1E"/>
    <w:rsid w:val="00A64DC8"/>
    <w:rsid w:val="00A64F11"/>
    <w:rsid w:val="00A64FA6"/>
    <w:rsid w:val="00A6535B"/>
    <w:rsid w:val="00A65657"/>
    <w:rsid w:val="00A6694F"/>
    <w:rsid w:val="00A67275"/>
    <w:rsid w:val="00A677AE"/>
    <w:rsid w:val="00A7064E"/>
    <w:rsid w:val="00A7089C"/>
    <w:rsid w:val="00A70931"/>
    <w:rsid w:val="00A70EA8"/>
    <w:rsid w:val="00A7170F"/>
    <w:rsid w:val="00A732D9"/>
    <w:rsid w:val="00A75623"/>
    <w:rsid w:val="00A75831"/>
    <w:rsid w:val="00A75A6A"/>
    <w:rsid w:val="00A75F94"/>
    <w:rsid w:val="00A769FE"/>
    <w:rsid w:val="00A771C1"/>
    <w:rsid w:val="00A77209"/>
    <w:rsid w:val="00A80842"/>
    <w:rsid w:val="00A8084E"/>
    <w:rsid w:val="00A809F5"/>
    <w:rsid w:val="00A80CB9"/>
    <w:rsid w:val="00A8112F"/>
    <w:rsid w:val="00A8210D"/>
    <w:rsid w:val="00A82CBB"/>
    <w:rsid w:val="00A82E44"/>
    <w:rsid w:val="00A83087"/>
    <w:rsid w:val="00A83207"/>
    <w:rsid w:val="00A83322"/>
    <w:rsid w:val="00A83E86"/>
    <w:rsid w:val="00A8446C"/>
    <w:rsid w:val="00A844DD"/>
    <w:rsid w:val="00A850B5"/>
    <w:rsid w:val="00A850C1"/>
    <w:rsid w:val="00A85179"/>
    <w:rsid w:val="00A854F3"/>
    <w:rsid w:val="00A8689B"/>
    <w:rsid w:val="00A86ACE"/>
    <w:rsid w:val="00A877FF"/>
    <w:rsid w:val="00A92110"/>
    <w:rsid w:val="00A9222A"/>
    <w:rsid w:val="00A932DA"/>
    <w:rsid w:val="00A93746"/>
    <w:rsid w:val="00A93EB6"/>
    <w:rsid w:val="00A945D3"/>
    <w:rsid w:val="00A95ADB"/>
    <w:rsid w:val="00A9718E"/>
    <w:rsid w:val="00A973AB"/>
    <w:rsid w:val="00A978E9"/>
    <w:rsid w:val="00A97C18"/>
    <w:rsid w:val="00AA0E33"/>
    <w:rsid w:val="00AA0F4F"/>
    <w:rsid w:val="00AA1289"/>
    <w:rsid w:val="00AA14CA"/>
    <w:rsid w:val="00AA1589"/>
    <w:rsid w:val="00AA1A58"/>
    <w:rsid w:val="00AA1DB7"/>
    <w:rsid w:val="00AA41BE"/>
    <w:rsid w:val="00AA4FDC"/>
    <w:rsid w:val="00AA5219"/>
    <w:rsid w:val="00AA5C9B"/>
    <w:rsid w:val="00AA7909"/>
    <w:rsid w:val="00AB1729"/>
    <w:rsid w:val="00AB17CF"/>
    <w:rsid w:val="00AB263B"/>
    <w:rsid w:val="00AB3029"/>
    <w:rsid w:val="00AB338B"/>
    <w:rsid w:val="00AB375D"/>
    <w:rsid w:val="00AB3CF7"/>
    <w:rsid w:val="00AB4654"/>
    <w:rsid w:val="00AB4AD0"/>
    <w:rsid w:val="00AB4BA0"/>
    <w:rsid w:val="00AB5A18"/>
    <w:rsid w:val="00AB606F"/>
    <w:rsid w:val="00AB6725"/>
    <w:rsid w:val="00AB68B9"/>
    <w:rsid w:val="00AB6D44"/>
    <w:rsid w:val="00AB7CBD"/>
    <w:rsid w:val="00AC0BCB"/>
    <w:rsid w:val="00AC139E"/>
    <w:rsid w:val="00AC18B8"/>
    <w:rsid w:val="00AC1959"/>
    <w:rsid w:val="00AC1AD6"/>
    <w:rsid w:val="00AC1DE0"/>
    <w:rsid w:val="00AC1F83"/>
    <w:rsid w:val="00AC2396"/>
    <w:rsid w:val="00AC2C1F"/>
    <w:rsid w:val="00AC2EAF"/>
    <w:rsid w:val="00AC2FFE"/>
    <w:rsid w:val="00AC333B"/>
    <w:rsid w:val="00AC33FE"/>
    <w:rsid w:val="00AC35EB"/>
    <w:rsid w:val="00AC3823"/>
    <w:rsid w:val="00AC3B2B"/>
    <w:rsid w:val="00AC6425"/>
    <w:rsid w:val="00AC78B8"/>
    <w:rsid w:val="00AC7D27"/>
    <w:rsid w:val="00AD04DC"/>
    <w:rsid w:val="00AD136D"/>
    <w:rsid w:val="00AD1A03"/>
    <w:rsid w:val="00AD3020"/>
    <w:rsid w:val="00AD3AD9"/>
    <w:rsid w:val="00AD4D51"/>
    <w:rsid w:val="00AD4E3A"/>
    <w:rsid w:val="00AD4EEF"/>
    <w:rsid w:val="00AD52CC"/>
    <w:rsid w:val="00AD579E"/>
    <w:rsid w:val="00AD5EE8"/>
    <w:rsid w:val="00AD61D8"/>
    <w:rsid w:val="00AD677D"/>
    <w:rsid w:val="00AE06CD"/>
    <w:rsid w:val="00AE1575"/>
    <w:rsid w:val="00AE1C07"/>
    <w:rsid w:val="00AE2482"/>
    <w:rsid w:val="00AE2D4B"/>
    <w:rsid w:val="00AE385D"/>
    <w:rsid w:val="00AE386B"/>
    <w:rsid w:val="00AE38BF"/>
    <w:rsid w:val="00AE3B62"/>
    <w:rsid w:val="00AE699A"/>
    <w:rsid w:val="00AE69B1"/>
    <w:rsid w:val="00AE6E95"/>
    <w:rsid w:val="00AE7BC2"/>
    <w:rsid w:val="00AF05E7"/>
    <w:rsid w:val="00AF0F02"/>
    <w:rsid w:val="00AF12C8"/>
    <w:rsid w:val="00AF12EF"/>
    <w:rsid w:val="00AF2770"/>
    <w:rsid w:val="00AF375B"/>
    <w:rsid w:val="00AF415D"/>
    <w:rsid w:val="00AF4AEC"/>
    <w:rsid w:val="00AF5281"/>
    <w:rsid w:val="00AF59CD"/>
    <w:rsid w:val="00AF5E96"/>
    <w:rsid w:val="00AF6745"/>
    <w:rsid w:val="00AF7105"/>
    <w:rsid w:val="00AF72FA"/>
    <w:rsid w:val="00AF73C2"/>
    <w:rsid w:val="00AF7DF8"/>
    <w:rsid w:val="00B0020D"/>
    <w:rsid w:val="00B01183"/>
    <w:rsid w:val="00B0155F"/>
    <w:rsid w:val="00B0196C"/>
    <w:rsid w:val="00B02160"/>
    <w:rsid w:val="00B02353"/>
    <w:rsid w:val="00B0266E"/>
    <w:rsid w:val="00B03663"/>
    <w:rsid w:val="00B03C45"/>
    <w:rsid w:val="00B03D36"/>
    <w:rsid w:val="00B0476E"/>
    <w:rsid w:val="00B049BE"/>
    <w:rsid w:val="00B04F53"/>
    <w:rsid w:val="00B05F3D"/>
    <w:rsid w:val="00B064DE"/>
    <w:rsid w:val="00B07662"/>
    <w:rsid w:val="00B07D2B"/>
    <w:rsid w:val="00B07E24"/>
    <w:rsid w:val="00B07FEB"/>
    <w:rsid w:val="00B103FA"/>
    <w:rsid w:val="00B10844"/>
    <w:rsid w:val="00B11771"/>
    <w:rsid w:val="00B11CB1"/>
    <w:rsid w:val="00B12C86"/>
    <w:rsid w:val="00B130B0"/>
    <w:rsid w:val="00B14A36"/>
    <w:rsid w:val="00B14B9B"/>
    <w:rsid w:val="00B14C67"/>
    <w:rsid w:val="00B16D59"/>
    <w:rsid w:val="00B16DD3"/>
    <w:rsid w:val="00B20E57"/>
    <w:rsid w:val="00B210E5"/>
    <w:rsid w:val="00B21A57"/>
    <w:rsid w:val="00B21B07"/>
    <w:rsid w:val="00B222A5"/>
    <w:rsid w:val="00B22581"/>
    <w:rsid w:val="00B22778"/>
    <w:rsid w:val="00B22E8D"/>
    <w:rsid w:val="00B240BB"/>
    <w:rsid w:val="00B24311"/>
    <w:rsid w:val="00B2439C"/>
    <w:rsid w:val="00B25159"/>
    <w:rsid w:val="00B25C2C"/>
    <w:rsid w:val="00B261BB"/>
    <w:rsid w:val="00B26399"/>
    <w:rsid w:val="00B266BF"/>
    <w:rsid w:val="00B266E4"/>
    <w:rsid w:val="00B26A4A"/>
    <w:rsid w:val="00B27294"/>
    <w:rsid w:val="00B27393"/>
    <w:rsid w:val="00B304EE"/>
    <w:rsid w:val="00B30612"/>
    <w:rsid w:val="00B306F3"/>
    <w:rsid w:val="00B312D1"/>
    <w:rsid w:val="00B31A12"/>
    <w:rsid w:val="00B325BA"/>
    <w:rsid w:val="00B32C29"/>
    <w:rsid w:val="00B33562"/>
    <w:rsid w:val="00B33803"/>
    <w:rsid w:val="00B33BBC"/>
    <w:rsid w:val="00B35450"/>
    <w:rsid w:val="00B35733"/>
    <w:rsid w:val="00B3628B"/>
    <w:rsid w:val="00B36658"/>
    <w:rsid w:val="00B36BC9"/>
    <w:rsid w:val="00B36F07"/>
    <w:rsid w:val="00B3798D"/>
    <w:rsid w:val="00B37BF5"/>
    <w:rsid w:val="00B37CEA"/>
    <w:rsid w:val="00B40B77"/>
    <w:rsid w:val="00B40EA6"/>
    <w:rsid w:val="00B40FBD"/>
    <w:rsid w:val="00B42C87"/>
    <w:rsid w:val="00B43AFD"/>
    <w:rsid w:val="00B43E00"/>
    <w:rsid w:val="00B43EF7"/>
    <w:rsid w:val="00B44B0A"/>
    <w:rsid w:val="00B44DA5"/>
    <w:rsid w:val="00B453E9"/>
    <w:rsid w:val="00B4667D"/>
    <w:rsid w:val="00B478C8"/>
    <w:rsid w:val="00B50172"/>
    <w:rsid w:val="00B50A8A"/>
    <w:rsid w:val="00B50FEC"/>
    <w:rsid w:val="00B511CF"/>
    <w:rsid w:val="00B51263"/>
    <w:rsid w:val="00B5140A"/>
    <w:rsid w:val="00B51895"/>
    <w:rsid w:val="00B519B1"/>
    <w:rsid w:val="00B520AF"/>
    <w:rsid w:val="00B52E5D"/>
    <w:rsid w:val="00B52F3C"/>
    <w:rsid w:val="00B53901"/>
    <w:rsid w:val="00B54164"/>
    <w:rsid w:val="00B554C4"/>
    <w:rsid w:val="00B55F82"/>
    <w:rsid w:val="00B55F85"/>
    <w:rsid w:val="00B56907"/>
    <w:rsid w:val="00B5734E"/>
    <w:rsid w:val="00B57539"/>
    <w:rsid w:val="00B57FFB"/>
    <w:rsid w:val="00B62A4B"/>
    <w:rsid w:val="00B634EC"/>
    <w:rsid w:val="00B638CA"/>
    <w:rsid w:val="00B643A4"/>
    <w:rsid w:val="00B64D5F"/>
    <w:rsid w:val="00B6539C"/>
    <w:rsid w:val="00B655D1"/>
    <w:rsid w:val="00B656E5"/>
    <w:rsid w:val="00B657DC"/>
    <w:rsid w:val="00B6689F"/>
    <w:rsid w:val="00B70659"/>
    <w:rsid w:val="00B70D16"/>
    <w:rsid w:val="00B71362"/>
    <w:rsid w:val="00B72E1D"/>
    <w:rsid w:val="00B73766"/>
    <w:rsid w:val="00B75F9E"/>
    <w:rsid w:val="00B7617D"/>
    <w:rsid w:val="00B76D86"/>
    <w:rsid w:val="00B772CA"/>
    <w:rsid w:val="00B80205"/>
    <w:rsid w:val="00B8059F"/>
    <w:rsid w:val="00B81125"/>
    <w:rsid w:val="00B82380"/>
    <w:rsid w:val="00B82B9F"/>
    <w:rsid w:val="00B837ED"/>
    <w:rsid w:val="00B83D79"/>
    <w:rsid w:val="00B84E34"/>
    <w:rsid w:val="00B85D56"/>
    <w:rsid w:val="00B87D28"/>
    <w:rsid w:val="00B9004C"/>
    <w:rsid w:val="00B90190"/>
    <w:rsid w:val="00B90269"/>
    <w:rsid w:val="00B90554"/>
    <w:rsid w:val="00B9079E"/>
    <w:rsid w:val="00B90AA8"/>
    <w:rsid w:val="00B9177A"/>
    <w:rsid w:val="00B9248A"/>
    <w:rsid w:val="00B93160"/>
    <w:rsid w:val="00B9396B"/>
    <w:rsid w:val="00B94BCE"/>
    <w:rsid w:val="00B95229"/>
    <w:rsid w:val="00B9567B"/>
    <w:rsid w:val="00B96092"/>
    <w:rsid w:val="00B97C84"/>
    <w:rsid w:val="00B97C97"/>
    <w:rsid w:val="00BA03E4"/>
    <w:rsid w:val="00BA0F34"/>
    <w:rsid w:val="00BA116F"/>
    <w:rsid w:val="00BA1587"/>
    <w:rsid w:val="00BA164B"/>
    <w:rsid w:val="00BA1A9E"/>
    <w:rsid w:val="00BA1E67"/>
    <w:rsid w:val="00BA27CD"/>
    <w:rsid w:val="00BA32DE"/>
    <w:rsid w:val="00BA3B88"/>
    <w:rsid w:val="00BA3E81"/>
    <w:rsid w:val="00BA4A24"/>
    <w:rsid w:val="00BA6E49"/>
    <w:rsid w:val="00BA6FB1"/>
    <w:rsid w:val="00BA71BD"/>
    <w:rsid w:val="00BA7919"/>
    <w:rsid w:val="00BB0109"/>
    <w:rsid w:val="00BB24C0"/>
    <w:rsid w:val="00BB25B8"/>
    <w:rsid w:val="00BB25BC"/>
    <w:rsid w:val="00BB41D2"/>
    <w:rsid w:val="00BB4217"/>
    <w:rsid w:val="00BB42C7"/>
    <w:rsid w:val="00BB4861"/>
    <w:rsid w:val="00BB58D6"/>
    <w:rsid w:val="00BB5E49"/>
    <w:rsid w:val="00BB64F0"/>
    <w:rsid w:val="00BB799A"/>
    <w:rsid w:val="00BC00CE"/>
    <w:rsid w:val="00BC011F"/>
    <w:rsid w:val="00BC04E9"/>
    <w:rsid w:val="00BC1160"/>
    <w:rsid w:val="00BC19F0"/>
    <w:rsid w:val="00BC236F"/>
    <w:rsid w:val="00BC2895"/>
    <w:rsid w:val="00BC2FCF"/>
    <w:rsid w:val="00BC3297"/>
    <w:rsid w:val="00BC338F"/>
    <w:rsid w:val="00BC3548"/>
    <w:rsid w:val="00BC39DA"/>
    <w:rsid w:val="00BC3F27"/>
    <w:rsid w:val="00BC545D"/>
    <w:rsid w:val="00BC54CB"/>
    <w:rsid w:val="00BC738D"/>
    <w:rsid w:val="00BC7917"/>
    <w:rsid w:val="00BC7BFA"/>
    <w:rsid w:val="00BC7EF5"/>
    <w:rsid w:val="00BD1E14"/>
    <w:rsid w:val="00BD212A"/>
    <w:rsid w:val="00BD2162"/>
    <w:rsid w:val="00BD21C5"/>
    <w:rsid w:val="00BD2BCF"/>
    <w:rsid w:val="00BD2CF4"/>
    <w:rsid w:val="00BD2EDC"/>
    <w:rsid w:val="00BD2F9A"/>
    <w:rsid w:val="00BD3852"/>
    <w:rsid w:val="00BD3864"/>
    <w:rsid w:val="00BD3CE2"/>
    <w:rsid w:val="00BD4266"/>
    <w:rsid w:val="00BD4444"/>
    <w:rsid w:val="00BD4DD2"/>
    <w:rsid w:val="00BD52A0"/>
    <w:rsid w:val="00BD5346"/>
    <w:rsid w:val="00BD53C8"/>
    <w:rsid w:val="00BD5B51"/>
    <w:rsid w:val="00BD687A"/>
    <w:rsid w:val="00BD7A31"/>
    <w:rsid w:val="00BE014A"/>
    <w:rsid w:val="00BE115D"/>
    <w:rsid w:val="00BE13EB"/>
    <w:rsid w:val="00BE18D4"/>
    <w:rsid w:val="00BE1B79"/>
    <w:rsid w:val="00BE1C8B"/>
    <w:rsid w:val="00BE1EFC"/>
    <w:rsid w:val="00BE2084"/>
    <w:rsid w:val="00BE30BF"/>
    <w:rsid w:val="00BE36CF"/>
    <w:rsid w:val="00BE37B2"/>
    <w:rsid w:val="00BE4C27"/>
    <w:rsid w:val="00BE608C"/>
    <w:rsid w:val="00BE6AAD"/>
    <w:rsid w:val="00BE6AC2"/>
    <w:rsid w:val="00BE77BF"/>
    <w:rsid w:val="00BF0340"/>
    <w:rsid w:val="00BF0781"/>
    <w:rsid w:val="00BF0F78"/>
    <w:rsid w:val="00BF11D8"/>
    <w:rsid w:val="00BF1952"/>
    <w:rsid w:val="00BF21EC"/>
    <w:rsid w:val="00BF322D"/>
    <w:rsid w:val="00BF3838"/>
    <w:rsid w:val="00BF3F6D"/>
    <w:rsid w:val="00BF4796"/>
    <w:rsid w:val="00BF4FBF"/>
    <w:rsid w:val="00BF52BD"/>
    <w:rsid w:val="00BF5E83"/>
    <w:rsid w:val="00BF7C0E"/>
    <w:rsid w:val="00C00129"/>
    <w:rsid w:val="00C00176"/>
    <w:rsid w:val="00C00A90"/>
    <w:rsid w:val="00C01E7E"/>
    <w:rsid w:val="00C02341"/>
    <w:rsid w:val="00C02432"/>
    <w:rsid w:val="00C03184"/>
    <w:rsid w:val="00C037F7"/>
    <w:rsid w:val="00C03F91"/>
    <w:rsid w:val="00C0431E"/>
    <w:rsid w:val="00C045F7"/>
    <w:rsid w:val="00C046CB"/>
    <w:rsid w:val="00C04EB9"/>
    <w:rsid w:val="00C0565F"/>
    <w:rsid w:val="00C058D2"/>
    <w:rsid w:val="00C068F5"/>
    <w:rsid w:val="00C076D4"/>
    <w:rsid w:val="00C07733"/>
    <w:rsid w:val="00C07E5D"/>
    <w:rsid w:val="00C07F85"/>
    <w:rsid w:val="00C1063E"/>
    <w:rsid w:val="00C106E0"/>
    <w:rsid w:val="00C130BE"/>
    <w:rsid w:val="00C135BC"/>
    <w:rsid w:val="00C13879"/>
    <w:rsid w:val="00C14198"/>
    <w:rsid w:val="00C14D2E"/>
    <w:rsid w:val="00C15ECC"/>
    <w:rsid w:val="00C15F67"/>
    <w:rsid w:val="00C15FBC"/>
    <w:rsid w:val="00C1605E"/>
    <w:rsid w:val="00C16251"/>
    <w:rsid w:val="00C168E0"/>
    <w:rsid w:val="00C17AB2"/>
    <w:rsid w:val="00C21122"/>
    <w:rsid w:val="00C21C0A"/>
    <w:rsid w:val="00C21DAE"/>
    <w:rsid w:val="00C21F78"/>
    <w:rsid w:val="00C22DFF"/>
    <w:rsid w:val="00C23213"/>
    <w:rsid w:val="00C23E1A"/>
    <w:rsid w:val="00C241D4"/>
    <w:rsid w:val="00C242BD"/>
    <w:rsid w:val="00C246A7"/>
    <w:rsid w:val="00C24A32"/>
    <w:rsid w:val="00C26ABA"/>
    <w:rsid w:val="00C26B5A"/>
    <w:rsid w:val="00C27733"/>
    <w:rsid w:val="00C3189E"/>
    <w:rsid w:val="00C31E6C"/>
    <w:rsid w:val="00C32233"/>
    <w:rsid w:val="00C3271D"/>
    <w:rsid w:val="00C32D8D"/>
    <w:rsid w:val="00C332D5"/>
    <w:rsid w:val="00C357D4"/>
    <w:rsid w:val="00C368CC"/>
    <w:rsid w:val="00C36A4C"/>
    <w:rsid w:val="00C37AA8"/>
    <w:rsid w:val="00C4101C"/>
    <w:rsid w:val="00C41A60"/>
    <w:rsid w:val="00C41AE0"/>
    <w:rsid w:val="00C41C1C"/>
    <w:rsid w:val="00C42D2C"/>
    <w:rsid w:val="00C4386D"/>
    <w:rsid w:val="00C43A7D"/>
    <w:rsid w:val="00C43E0D"/>
    <w:rsid w:val="00C43F0C"/>
    <w:rsid w:val="00C44268"/>
    <w:rsid w:val="00C446C1"/>
    <w:rsid w:val="00C44816"/>
    <w:rsid w:val="00C44DB3"/>
    <w:rsid w:val="00C459EA"/>
    <w:rsid w:val="00C466B3"/>
    <w:rsid w:val="00C521D3"/>
    <w:rsid w:val="00C5239F"/>
    <w:rsid w:val="00C52BD7"/>
    <w:rsid w:val="00C52CF3"/>
    <w:rsid w:val="00C547F9"/>
    <w:rsid w:val="00C54C8C"/>
    <w:rsid w:val="00C54F1B"/>
    <w:rsid w:val="00C5582E"/>
    <w:rsid w:val="00C56A62"/>
    <w:rsid w:val="00C56EEE"/>
    <w:rsid w:val="00C575E7"/>
    <w:rsid w:val="00C57B87"/>
    <w:rsid w:val="00C60196"/>
    <w:rsid w:val="00C60A74"/>
    <w:rsid w:val="00C610CA"/>
    <w:rsid w:val="00C616FD"/>
    <w:rsid w:val="00C62538"/>
    <w:rsid w:val="00C62659"/>
    <w:rsid w:val="00C630CC"/>
    <w:rsid w:val="00C630D2"/>
    <w:rsid w:val="00C6374B"/>
    <w:rsid w:val="00C63831"/>
    <w:rsid w:val="00C638BF"/>
    <w:rsid w:val="00C6432F"/>
    <w:rsid w:val="00C646DA"/>
    <w:rsid w:val="00C6496D"/>
    <w:rsid w:val="00C64F1B"/>
    <w:rsid w:val="00C6506C"/>
    <w:rsid w:val="00C655A1"/>
    <w:rsid w:val="00C65C8A"/>
    <w:rsid w:val="00C66193"/>
    <w:rsid w:val="00C66B05"/>
    <w:rsid w:val="00C67A02"/>
    <w:rsid w:val="00C7021D"/>
    <w:rsid w:val="00C7153F"/>
    <w:rsid w:val="00C727E2"/>
    <w:rsid w:val="00C731C0"/>
    <w:rsid w:val="00C73F7C"/>
    <w:rsid w:val="00C74121"/>
    <w:rsid w:val="00C741EC"/>
    <w:rsid w:val="00C744FA"/>
    <w:rsid w:val="00C74DB2"/>
    <w:rsid w:val="00C764D1"/>
    <w:rsid w:val="00C76F29"/>
    <w:rsid w:val="00C772D2"/>
    <w:rsid w:val="00C77476"/>
    <w:rsid w:val="00C775C5"/>
    <w:rsid w:val="00C80555"/>
    <w:rsid w:val="00C80A9F"/>
    <w:rsid w:val="00C80CD3"/>
    <w:rsid w:val="00C8166D"/>
    <w:rsid w:val="00C82062"/>
    <w:rsid w:val="00C82679"/>
    <w:rsid w:val="00C83892"/>
    <w:rsid w:val="00C83DC6"/>
    <w:rsid w:val="00C84F45"/>
    <w:rsid w:val="00C84F94"/>
    <w:rsid w:val="00C86403"/>
    <w:rsid w:val="00C86748"/>
    <w:rsid w:val="00C86ADD"/>
    <w:rsid w:val="00C90AF5"/>
    <w:rsid w:val="00C9154E"/>
    <w:rsid w:val="00C91F6F"/>
    <w:rsid w:val="00C932D9"/>
    <w:rsid w:val="00C936AD"/>
    <w:rsid w:val="00C93C48"/>
    <w:rsid w:val="00C943E0"/>
    <w:rsid w:val="00C943EF"/>
    <w:rsid w:val="00C94905"/>
    <w:rsid w:val="00C94B81"/>
    <w:rsid w:val="00C97484"/>
    <w:rsid w:val="00C976A9"/>
    <w:rsid w:val="00CA0256"/>
    <w:rsid w:val="00CA07A4"/>
    <w:rsid w:val="00CA0EF8"/>
    <w:rsid w:val="00CA1EC2"/>
    <w:rsid w:val="00CA1FC1"/>
    <w:rsid w:val="00CA2383"/>
    <w:rsid w:val="00CA23D4"/>
    <w:rsid w:val="00CA2A6D"/>
    <w:rsid w:val="00CA44B1"/>
    <w:rsid w:val="00CA4978"/>
    <w:rsid w:val="00CA49EB"/>
    <w:rsid w:val="00CA52A9"/>
    <w:rsid w:val="00CA5DA5"/>
    <w:rsid w:val="00CA68E8"/>
    <w:rsid w:val="00CA6A5D"/>
    <w:rsid w:val="00CA6C52"/>
    <w:rsid w:val="00CA725F"/>
    <w:rsid w:val="00CB016F"/>
    <w:rsid w:val="00CB06F2"/>
    <w:rsid w:val="00CB0FBE"/>
    <w:rsid w:val="00CB1881"/>
    <w:rsid w:val="00CB269C"/>
    <w:rsid w:val="00CB27A6"/>
    <w:rsid w:val="00CB2979"/>
    <w:rsid w:val="00CB2BBF"/>
    <w:rsid w:val="00CB3546"/>
    <w:rsid w:val="00CB408C"/>
    <w:rsid w:val="00CB418B"/>
    <w:rsid w:val="00CB4415"/>
    <w:rsid w:val="00CB4F25"/>
    <w:rsid w:val="00CB5E1A"/>
    <w:rsid w:val="00CB619B"/>
    <w:rsid w:val="00CB63A6"/>
    <w:rsid w:val="00CB67AA"/>
    <w:rsid w:val="00CB6CAD"/>
    <w:rsid w:val="00CB71F4"/>
    <w:rsid w:val="00CB775C"/>
    <w:rsid w:val="00CB7788"/>
    <w:rsid w:val="00CB7D2D"/>
    <w:rsid w:val="00CB7E52"/>
    <w:rsid w:val="00CC043B"/>
    <w:rsid w:val="00CC087D"/>
    <w:rsid w:val="00CC1D0B"/>
    <w:rsid w:val="00CC1D9B"/>
    <w:rsid w:val="00CC315A"/>
    <w:rsid w:val="00CC3D58"/>
    <w:rsid w:val="00CC55B7"/>
    <w:rsid w:val="00CC5ADA"/>
    <w:rsid w:val="00CC5BFE"/>
    <w:rsid w:val="00CC6AE0"/>
    <w:rsid w:val="00CC6FA8"/>
    <w:rsid w:val="00CC734A"/>
    <w:rsid w:val="00CD00B2"/>
    <w:rsid w:val="00CD044F"/>
    <w:rsid w:val="00CD082E"/>
    <w:rsid w:val="00CD0856"/>
    <w:rsid w:val="00CD156E"/>
    <w:rsid w:val="00CD38E7"/>
    <w:rsid w:val="00CD3A39"/>
    <w:rsid w:val="00CD431F"/>
    <w:rsid w:val="00CD5486"/>
    <w:rsid w:val="00CD552C"/>
    <w:rsid w:val="00CD5631"/>
    <w:rsid w:val="00CD577B"/>
    <w:rsid w:val="00CD5BA7"/>
    <w:rsid w:val="00CD6253"/>
    <w:rsid w:val="00CD65C0"/>
    <w:rsid w:val="00CD7466"/>
    <w:rsid w:val="00CE0513"/>
    <w:rsid w:val="00CE0667"/>
    <w:rsid w:val="00CE0922"/>
    <w:rsid w:val="00CE0C6D"/>
    <w:rsid w:val="00CE10AD"/>
    <w:rsid w:val="00CE161B"/>
    <w:rsid w:val="00CE1A87"/>
    <w:rsid w:val="00CE3677"/>
    <w:rsid w:val="00CE3B54"/>
    <w:rsid w:val="00CE3D79"/>
    <w:rsid w:val="00CE4349"/>
    <w:rsid w:val="00CE4CB5"/>
    <w:rsid w:val="00CE4F03"/>
    <w:rsid w:val="00CE4FD2"/>
    <w:rsid w:val="00CE5C77"/>
    <w:rsid w:val="00CE5E20"/>
    <w:rsid w:val="00CE62CB"/>
    <w:rsid w:val="00CE670B"/>
    <w:rsid w:val="00CE74F7"/>
    <w:rsid w:val="00CE75D7"/>
    <w:rsid w:val="00CE77D8"/>
    <w:rsid w:val="00CE77E4"/>
    <w:rsid w:val="00CF0237"/>
    <w:rsid w:val="00CF02CA"/>
    <w:rsid w:val="00CF0A66"/>
    <w:rsid w:val="00CF1103"/>
    <w:rsid w:val="00CF1C4C"/>
    <w:rsid w:val="00CF24F3"/>
    <w:rsid w:val="00CF2BD8"/>
    <w:rsid w:val="00CF375E"/>
    <w:rsid w:val="00CF4022"/>
    <w:rsid w:val="00CF4294"/>
    <w:rsid w:val="00CF5324"/>
    <w:rsid w:val="00CF5551"/>
    <w:rsid w:val="00CF579A"/>
    <w:rsid w:val="00CF59ED"/>
    <w:rsid w:val="00CF5C3E"/>
    <w:rsid w:val="00CF5F45"/>
    <w:rsid w:val="00CF7398"/>
    <w:rsid w:val="00CF76D2"/>
    <w:rsid w:val="00D015B2"/>
    <w:rsid w:val="00D019A6"/>
    <w:rsid w:val="00D02FBC"/>
    <w:rsid w:val="00D032B5"/>
    <w:rsid w:val="00D034D2"/>
    <w:rsid w:val="00D03BB6"/>
    <w:rsid w:val="00D0470F"/>
    <w:rsid w:val="00D04AFB"/>
    <w:rsid w:val="00D0513D"/>
    <w:rsid w:val="00D0614F"/>
    <w:rsid w:val="00D06C5A"/>
    <w:rsid w:val="00D07875"/>
    <w:rsid w:val="00D10EBF"/>
    <w:rsid w:val="00D113DA"/>
    <w:rsid w:val="00D11738"/>
    <w:rsid w:val="00D1190E"/>
    <w:rsid w:val="00D12668"/>
    <w:rsid w:val="00D128DE"/>
    <w:rsid w:val="00D12C16"/>
    <w:rsid w:val="00D12CAD"/>
    <w:rsid w:val="00D130E4"/>
    <w:rsid w:val="00D1408A"/>
    <w:rsid w:val="00D14533"/>
    <w:rsid w:val="00D1453B"/>
    <w:rsid w:val="00D14B49"/>
    <w:rsid w:val="00D14C6F"/>
    <w:rsid w:val="00D15354"/>
    <w:rsid w:val="00D15599"/>
    <w:rsid w:val="00D166F8"/>
    <w:rsid w:val="00D169F0"/>
    <w:rsid w:val="00D20196"/>
    <w:rsid w:val="00D20A4F"/>
    <w:rsid w:val="00D21C2A"/>
    <w:rsid w:val="00D22285"/>
    <w:rsid w:val="00D22707"/>
    <w:rsid w:val="00D23819"/>
    <w:rsid w:val="00D23841"/>
    <w:rsid w:val="00D2492E"/>
    <w:rsid w:val="00D24AC5"/>
    <w:rsid w:val="00D24FFA"/>
    <w:rsid w:val="00D25FFF"/>
    <w:rsid w:val="00D26889"/>
    <w:rsid w:val="00D27680"/>
    <w:rsid w:val="00D30655"/>
    <w:rsid w:val="00D30D6C"/>
    <w:rsid w:val="00D315D4"/>
    <w:rsid w:val="00D3172C"/>
    <w:rsid w:val="00D323F4"/>
    <w:rsid w:val="00D32822"/>
    <w:rsid w:val="00D33294"/>
    <w:rsid w:val="00D332E8"/>
    <w:rsid w:val="00D3412E"/>
    <w:rsid w:val="00D34590"/>
    <w:rsid w:val="00D35478"/>
    <w:rsid w:val="00D3551D"/>
    <w:rsid w:val="00D355C9"/>
    <w:rsid w:val="00D35F51"/>
    <w:rsid w:val="00D3623B"/>
    <w:rsid w:val="00D36294"/>
    <w:rsid w:val="00D36B28"/>
    <w:rsid w:val="00D36DBB"/>
    <w:rsid w:val="00D37BB3"/>
    <w:rsid w:val="00D37C4C"/>
    <w:rsid w:val="00D403C9"/>
    <w:rsid w:val="00D408F4"/>
    <w:rsid w:val="00D40B05"/>
    <w:rsid w:val="00D41072"/>
    <w:rsid w:val="00D41465"/>
    <w:rsid w:val="00D4228B"/>
    <w:rsid w:val="00D44250"/>
    <w:rsid w:val="00D44518"/>
    <w:rsid w:val="00D44905"/>
    <w:rsid w:val="00D45100"/>
    <w:rsid w:val="00D458C7"/>
    <w:rsid w:val="00D46041"/>
    <w:rsid w:val="00D46A22"/>
    <w:rsid w:val="00D50051"/>
    <w:rsid w:val="00D5022C"/>
    <w:rsid w:val="00D50767"/>
    <w:rsid w:val="00D50770"/>
    <w:rsid w:val="00D519AA"/>
    <w:rsid w:val="00D53266"/>
    <w:rsid w:val="00D548DD"/>
    <w:rsid w:val="00D55B86"/>
    <w:rsid w:val="00D55EBD"/>
    <w:rsid w:val="00D56045"/>
    <w:rsid w:val="00D56092"/>
    <w:rsid w:val="00D5681E"/>
    <w:rsid w:val="00D568F2"/>
    <w:rsid w:val="00D57AA1"/>
    <w:rsid w:val="00D60073"/>
    <w:rsid w:val="00D600C7"/>
    <w:rsid w:val="00D60D38"/>
    <w:rsid w:val="00D61BB2"/>
    <w:rsid w:val="00D62813"/>
    <w:rsid w:val="00D63083"/>
    <w:rsid w:val="00D63110"/>
    <w:rsid w:val="00D63BB0"/>
    <w:rsid w:val="00D6581F"/>
    <w:rsid w:val="00D66080"/>
    <w:rsid w:val="00D66851"/>
    <w:rsid w:val="00D674C2"/>
    <w:rsid w:val="00D67BE9"/>
    <w:rsid w:val="00D7003C"/>
    <w:rsid w:val="00D70107"/>
    <w:rsid w:val="00D70609"/>
    <w:rsid w:val="00D70B07"/>
    <w:rsid w:val="00D712FC"/>
    <w:rsid w:val="00D71537"/>
    <w:rsid w:val="00D7199C"/>
    <w:rsid w:val="00D72B2C"/>
    <w:rsid w:val="00D72EAA"/>
    <w:rsid w:val="00D73373"/>
    <w:rsid w:val="00D7394A"/>
    <w:rsid w:val="00D75B8F"/>
    <w:rsid w:val="00D762CD"/>
    <w:rsid w:val="00D77312"/>
    <w:rsid w:val="00D77387"/>
    <w:rsid w:val="00D77925"/>
    <w:rsid w:val="00D80295"/>
    <w:rsid w:val="00D809E2"/>
    <w:rsid w:val="00D80C69"/>
    <w:rsid w:val="00D8173D"/>
    <w:rsid w:val="00D818DB"/>
    <w:rsid w:val="00D82013"/>
    <w:rsid w:val="00D8218B"/>
    <w:rsid w:val="00D82B6C"/>
    <w:rsid w:val="00D83065"/>
    <w:rsid w:val="00D85B22"/>
    <w:rsid w:val="00D85F2A"/>
    <w:rsid w:val="00D865F1"/>
    <w:rsid w:val="00D8729D"/>
    <w:rsid w:val="00D87822"/>
    <w:rsid w:val="00D90CF4"/>
    <w:rsid w:val="00D91A6F"/>
    <w:rsid w:val="00D92F4B"/>
    <w:rsid w:val="00D936C6"/>
    <w:rsid w:val="00D93753"/>
    <w:rsid w:val="00D93807"/>
    <w:rsid w:val="00D93A8F"/>
    <w:rsid w:val="00D9620C"/>
    <w:rsid w:val="00D97F58"/>
    <w:rsid w:val="00DA0D72"/>
    <w:rsid w:val="00DA1154"/>
    <w:rsid w:val="00DA1259"/>
    <w:rsid w:val="00DA168B"/>
    <w:rsid w:val="00DA18C5"/>
    <w:rsid w:val="00DA1AA9"/>
    <w:rsid w:val="00DA225B"/>
    <w:rsid w:val="00DA49F4"/>
    <w:rsid w:val="00DA54BD"/>
    <w:rsid w:val="00DA5673"/>
    <w:rsid w:val="00DA6AF1"/>
    <w:rsid w:val="00DA71E1"/>
    <w:rsid w:val="00DB0387"/>
    <w:rsid w:val="00DB03B1"/>
    <w:rsid w:val="00DB0F55"/>
    <w:rsid w:val="00DB1162"/>
    <w:rsid w:val="00DB1869"/>
    <w:rsid w:val="00DB24EF"/>
    <w:rsid w:val="00DB29A8"/>
    <w:rsid w:val="00DB3B3C"/>
    <w:rsid w:val="00DB4662"/>
    <w:rsid w:val="00DB4AC7"/>
    <w:rsid w:val="00DB5CEA"/>
    <w:rsid w:val="00DB62BA"/>
    <w:rsid w:val="00DB62EC"/>
    <w:rsid w:val="00DB636E"/>
    <w:rsid w:val="00DB6491"/>
    <w:rsid w:val="00DB7198"/>
    <w:rsid w:val="00DB7B5E"/>
    <w:rsid w:val="00DB7BDB"/>
    <w:rsid w:val="00DC0A56"/>
    <w:rsid w:val="00DC1092"/>
    <w:rsid w:val="00DC143F"/>
    <w:rsid w:val="00DC15D8"/>
    <w:rsid w:val="00DC1868"/>
    <w:rsid w:val="00DC1ED4"/>
    <w:rsid w:val="00DC279B"/>
    <w:rsid w:val="00DC2A9B"/>
    <w:rsid w:val="00DC3207"/>
    <w:rsid w:val="00DC384E"/>
    <w:rsid w:val="00DC3C8B"/>
    <w:rsid w:val="00DC3D0F"/>
    <w:rsid w:val="00DC4699"/>
    <w:rsid w:val="00DC4B5E"/>
    <w:rsid w:val="00DC524D"/>
    <w:rsid w:val="00DC5CB4"/>
    <w:rsid w:val="00DC5E07"/>
    <w:rsid w:val="00DC63DA"/>
    <w:rsid w:val="00DC6B3F"/>
    <w:rsid w:val="00DC6D3C"/>
    <w:rsid w:val="00DC70BD"/>
    <w:rsid w:val="00DD0572"/>
    <w:rsid w:val="00DD0E1E"/>
    <w:rsid w:val="00DD0E60"/>
    <w:rsid w:val="00DD1441"/>
    <w:rsid w:val="00DD248C"/>
    <w:rsid w:val="00DD2C09"/>
    <w:rsid w:val="00DD33DB"/>
    <w:rsid w:val="00DD403B"/>
    <w:rsid w:val="00DD403D"/>
    <w:rsid w:val="00DD4CC4"/>
    <w:rsid w:val="00DD4FE6"/>
    <w:rsid w:val="00DD50B1"/>
    <w:rsid w:val="00DD5162"/>
    <w:rsid w:val="00DD5F3E"/>
    <w:rsid w:val="00DD67DF"/>
    <w:rsid w:val="00DD6896"/>
    <w:rsid w:val="00DD696D"/>
    <w:rsid w:val="00DD77BA"/>
    <w:rsid w:val="00DE0237"/>
    <w:rsid w:val="00DE152D"/>
    <w:rsid w:val="00DE17FD"/>
    <w:rsid w:val="00DE1C6E"/>
    <w:rsid w:val="00DE23C4"/>
    <w:rsid w:val="00DE3ACB"/>
    <w:rsid w:val="00DE3DE8"/>
    <w:rsid w:val="00DE448C"/>
    <w:rsid w:val="00DE4917"/>
    <w:rsid w:val="00DE4D40"/>
    <w:rsid w:val="00DE5CCD"/>
    <w:rsid w:val="00DE6021"/>
    <w:rsid w:val="00DE6170"/>
    <w:rsid w:val="00DE61B6"/>
    <w:rsid w:val="00DE7398"/>
    <w:rsid w:val="00DF00CE"/>
    <w:rsid w:val="00DF046C"/>
    <w:rsid w:val="00DF1A2C"/>
    <w:rsid w:val="00DF22B3"/>
    <w:rsid w:val="00DF2C02"/>
    <w:rsid w:val="00DF2CD5"/>
    <w:rsid w:val="00DF3A69"/>
    <w:rsid w:val="00DF4403"/>
    <w:rsid w:val="00DF45ED"/>
    <w:rsid w:val="00DF5357"/>
    <w:rsid w:val="00DF59AF"/>
    <w:rsid w:val="00DF5AC4"/>
    <w:rsid w:val="00DF5C49"/>
    <w:rsid w:val="00DF5D39"/>
    <w:rsid w:val="00DF6AD5"/>
    <w:rsid w:val="00DF6FB3"/>
    <w:rsid w:val="00DF7111"/>
    <w:rsid w:val="00DF797E"/>
    <w:rsid w:val="00DF7AA2"/>
    <w:rsid w:val="00E002FA"/>
    <w:rsid w:val="00E00DEC"/>
    <w:rsid w:val="00E01A74"/>
    <w:rsid w:val="00E022A6"/>
    <w:rsid w:val="00E022BC"/>
    <w:rsid w:val="00E02EBC"/>
    <w:rsid w:val="00E03805"/>
    <w:rsid w:val="00E03CE2"/>
    <w:rsid w:val="00E047E0"/>
    <w:rsid w:val="00E04C11"/>
    <w:rsid w:val="00E05543"/>
    <w:rsid w:val="00E05BF6"/>
    <w:rsid w:val="00E06C5D"/>
    <w:rsid w:val="00E070BF"/>
    <w:rsid w:val="00E073AB"/>
    <w:rsid w:val="00E10075"/>
    <w:rsid w:val="00E10490"/>
    <w:rsid w:val="00E10807"/>
    <w:rsid w:val="00E10B95"/>
    <w:rsid w:val="00E10C04"/>
    <w:rsid w:val="00E1186B"/>
    <w:rsid w:val="00E1291B"/>
    <w:rsid w:val="00E12CB1"/>
    <w:rsid w:val="00E12E14"/>
    <w:rsid w:val="00E12E26"/>
    <w:rsid w:val="00E12E8B"/>
    <w:rsid w:val="00E131F8"/>
    <w:rsid w:val="00E13855"/>
    <w:rsid w:val="00E13B0D"/>
    <w:rsid w:val="00E14163"/>
    <w:rsid w:val="00E148CB"/>
    <w:rsid w:val="00E15000"/>
    <w:rsid w:val="00E159AA"/>
    <w:rsid w:val="00E162C6"/>
    <w:rsid w:val="00E17489"/>
    <w:rsid w:val="00E17ED3"/>
    <w:rsid w:val="00E20126"/>
    <w:rsid w:val="00E20238"/>
    <w:rsid w:val="00E2078C"/>
    <w:rsid w:val="00E21042"/>
    <w:rsid w:val="00E2286B"/>
    <w:rsid w:val="00E22FD5"/>
    <w:rsid w:val="00E232C9"/>
    <w:rsid w:val="00E23B7F"/>
    <w:rsid w:val="00E24545"/>
    <w:rsid w:val="00E24E0E"/>
    <w:rsid w:val="00E25B79"/>
    <w:rsid w:val="00E26E63"/>
    <w:rsid w:val="00E27E94"/>
    <w:rsid w:val="00E30472"/>
    <w:rsid w:val="00E30892"/>
    <w:rsid w:val="00E30E8E"/>
    <w:rsid w:val="00E30F86"/>
    <w:rsid w:val="00E31459"/>
    <w:rsid w:val="00E31BF1"/>
    <w:rsid w:val="00E32165"/>
    <w:rsid w:val="00E32491"/>
    <w:rsid w:val="00E32685"/>
    <w:rsid w:val="00E329F4"/>
    <w:rsid w:val="00E32A3F"/>
    <w:rsid w:val="00E32DA0"/>
    <w:rsid w:val="00E331FA"/>
    <w:rsid w:val="00E33653"/>
    <w:rsid w:val="00E33AA8"/>
    <w:rsid w:val="00E34502"/>
    <w:rsid w:val="00E3492D"/>
    <w:rsid w:val="00E35ED7"/>
    <w:rsid w:val="00E365B5"/>
    <w:rsid w:val="00E369D8"/>
    <w:rsid w:val="00E36BA4"/>
    <w:rsid w:val="00E36C3A"/>
    <w:rsid w:val="00E371BE"/>
    <w:rsid w:val="00E37431"/>
    <w:rsid w:val="00E40C2B"/>
    <w:rsid w:val="00E41ADA"/>
    <w:rsid w:val="00E41BE1"/>
    <w:rsid w:val="00E420A9"/>
    <w:rsid w:val="00E420D1"/>
    <w:rsid w:val="00E4220F"/>
    <w:rsid w:val="00E42814"/>
    <w:rsid w:val="00E43417"/>
    <w:rsid w:val="00E43ACE"/>
    <w:rsid w:val="00E452C0"/>
    <w:rsid w:val="00E45887"/>
    <w:rsid w:val="00E45910"/>
    <w:rsid w:val="00E4595A"/>
    <w:rsid w:val="00E467E2"/>
    <w:rsid w:val="00E50D3B"/>
    <w:rsid w:val="00E50FAA"/>
    <w:rsid w:val="00E51BDE"/>
    <w:rsid w:val="00E51E46"/>
    <w:rsid w:val="00E51E47"/>
    <w:rsid w:val="00E53172"/>
    <w:rsid w:val="00E53956"/>
    <w:rsid w:val="00E5398B"/>
    <w:rsid w:val="00E54346"/>
    <w:rsid w:val="00E546BD"/>
    <w:rsid w:val="00E54AF9"/>
    <w:rsid w:val="00E55392"/>
    <w:rsid w:val="00E56657"/>
    <w:rsid w:val="00E56C90"/>
    <w:rsid w:val="00E572B2"/>
    <w:rsid w:val="00E5765E"/>
    <w:rsid w:val="00E604E3"/>
    <w:rsid w:val="00E618B9"/>
    <w:rsid w:val="00E62FBE"/>
    <w:rsid w:val="00E6340A"/>
    <w:rsid w:val="00E6383B"/>
    <w:rsid w:val="00E648EA"/>
    <w:rsid w:val="00E65346"/>
    <w:rsid w:val="00E6536C"/>
    <w:rsid w:val="00E65B5F"/>
    <w:rsid w:val="00E668AF"/>
    <w:rsid w:val="00E66CA4"/>
    <w:rsid w:val="00E67C23"/>
    <w:rsid w:val="00E67EA5"/>
    <w:rsid w:val="00E70AB4"/>
    <w:rsid w:val="00E70DA2"/>
    <w:rsid w:val="00E7163F"/>
    <w:rsid w:val="00E726B1"/>
    <w:rsid w:val="00E731F0"/>
    <w:rsid w:val="00E73B9A"/>
    <w:rsid w:val="00E74287"/>
    <w:rsid w:val="00E74296"/>
    <w:rsid w:val="00E74590"/>
    <w:rsid w:val="00E748A7"/>
    <w:rsid w:val="00E74A56"/>
    <w:rsid w:val="00E74CF8"/>
    <w:rsid w:val="00E75133"/>
    <w:rsid w:val="00E7565D"/>
    <w:rsid w:val="00E757F1"/>
    <w:rsid w:val="00E75B86"/>
    <w:rsid w:val="00E75DED"/>
    <w:rsid w:val="00E7606E"/>
    <w:rsid w:val="00E768E5"/>
    <w:rsid w:val="00E77B36"/>
    <w:rsid w:val="00E77F71"/>
    <w:rsid w:val="00E80529"/>
    <w:rsid w:val="00E812B5"/>
    <w:rsid w:val="00E81672"/>
    <w:rsid w:val="00E81A66"/>
    <w:rsid w:val="00E81B21"/>
    <w:rsid w:val="00E81D17"/>
    <w:rsid w:val="00E81EE1"/>
    <w:rsid w:val="00E81F4F"/>
    <w:rsid w:val="00E82831"/>
    <w:rsid w:val="00E83D1F"/>
    <w:rsid w:val="00E8456B"/>
    <w:rsid w:val="00E853BA"/>
    <w:rsid w:val="00E854FA"/>
    <w:rsid w:val="00E86CB1"/>
    <w:rsid w:val="00E87122"/>
    <w:rsid w:val="00E87868"/>
    <w:rsid w:val="00E87CA5"/>
    <w:rsid w:val="00E87E08"/>
    <w:rsid w:val="00E90895"/>
    <w:rsid w:val="00E913A2"/>
    <w:rsid w:val="00E919EF"/>
    <w:rsid w:val="00E9203A"/>
    <w:rsid w:val="00E92C11"/>
    <w:rsid w:val="00E93143"/>
    <w:rsid w:val="00E94F2D"/>
    <w:rsid w:val="00E9508C"/>
    <w:rsid w:val="00E95B4E"/>
    <w:rsid w:val="00E96E19"/>
    <w:rsid w:val="00E9703D"/>
    <w:rsid w:val="00EA017C"/>
    <w:rsid w:val="00EA029E"/>
    <w:rsid w:val="00EA0C53"/>
    <w:rsid w:val="00EA12A5"/>
    <w:rsid w:val="00EA191C"/>
    <w:rsid w:val="00EA2AC5"/>
    <w:rsid w:val="00EA3DC7"/>
    <w:rsid w:val="00EA4046"/>
    <w:rsid w:val="00EA4444"/>
    <w:rsid w:val="00EA4E81"/>
    <w:rsid w:val="00EA5236"/>
    <w:rsid w:val="00EA59D7"/>
    <w:rsid w:val="00EA65C5"/>
    <w:rsid w:val="00EA76AA"/>
    <w:rsid w:val="00EA787A"/>
    <w:rsid w:val="00EB01F4"/>
    <w:rsid w:val="00EB088C"/>
    <w:rsid w:val="00EB0E3E"/>
    <w:rsid w:val="00EB2283"/>
    <w:rsid w:val="00EB25BA"/>
    <w:rsid w:val="00EB26E5"/>
    <w:rsid w:val="00EB2E9B"/>
    <w:rsid w:val="00EB437E"/>
    <w:rsid w:val="00EB4458"/>
    <w:rsid w:val="00EB45F1"/>
    <w:rsid w:val="00EB49BD"/>
    <w:rsid w:val="00EB4D92"/>
    <w:rsid w:val="00EB4F02"/>
    <w:rsid w:val="00EB4FCA"/>
    <w:rsid w:val="00EB5263"/>
    <w:rsid w:val="00EB6075"/>
    <w:rsid w:val="00EB7182"/>
    <w:rsid w:val="00EB7A4E"/>
    <w:rsid w:val="00EB7EF3"/>
    <w:rsid w:val="00EC1078"/>
    <w:rsid w:val="00EC12F3"/>
    <w:rsid w:val="00EC205D"/>
    <w:rsid w:val="00EC3AD1"/>
    <w:rsid w:val="00EC3CCE"/>
    <w:rsid w:val="00EC503C"/>
    <w:rsid w:val="00EC57F5"/>
    <w:rsid w:val="00EC64F1"/>
    <w:rsid w:val="00EC6933"/>
    <w:rsid w:val="00EC7B8F"/>
    <w:rsid w:val="00ED007F"/>
    <w:rsid w:val="00ED01FA"/>
    <w:rsid w:val="00ED1080"/>
    <w:rsid w:val="00ED1DA8"/>
    <w:rsid w:val="00ED2E49"/>
    <w:rsid w:val="00ED4349"/>
    <w:rsid w:val="00ED4498"/>
    <w:rsid w:val="00ED4DC5"/>
    <w:rsid w:val="00ED5621"/>
    <w:rsid w:val="00ED73F0"/>
    <w:rsid w:val="00ED766F"/>
    <w:rsid w:val="00ED798E"/>
    <w:rsid w:val="00ED7E31"/>
    <w:rsid w:val="00EE054E"/>
    <w:rsid w:val="00EE1C2E"/>
    <w:rsid w:val="00EE2218"/>
    <w:rsid w:val="00EE2252"/>
    <w:rsid w:val="00EE24C5"/>
    <w:rsid w:val="00EE260D"/>
    <w:rsid w:val="00EE279B"/>
    <w:rsid w:val="00EE2A49"/>
    <w:rsid w:val="00EE46B6"/>
    <w:rsid w:val="00EE4F7A"/>
    <w:rsid w:val="00EE5D9B"/>
    <w:rsid w:val="00EE5DC4"/>
    <w:rsid w:val="00EE5E6A"/>
    <w:rsid w:val="00EE62A7"/>
    <w:rsid w:val="00EE672A"/>
    <w:rsid w:val="00EE6C33"/>
    <w:rsid w:val="00EE6E78"/>
    <w:rsid w:val="00EE764F"/>
    <w:rsid w:val="00EE7E52"/>
    <w:rsid w:val="00EF01D1"/>
    <w:rsid w:val="00EF06B0"/>
    <w:rsid w:val="00EF0828"/>
    <w:rsid w:val="00EF1DAF"/>
    <w:rsid w:val="00EF1F89"/>
    <w:rsid w:val="00EF2180"/>
    <w:rsid w:val="00EF23D6"/>
    <w:rsid w:val="00EF2D50"/>
    <w:rsid w:val="00EF3B17"/>
    <w:rsid w:val="00EF4AD5"/>
    <w:rsid w:val="00EF4B3A"/>
    <w:rsid w:val="00EF56FE"/>
    <w:rsid w:val="00EF5D18"/>
    <w:rsid w:val="00EF64AE"/>
    <w:rsid w:val="00EF7803"/>
    <w:rsid w:val="00EF7947"/>
    <w:rsid w:val="00EF7E90"/>
    <w:rsid w:val="00EF7FB4"/>
    <w:rsid w:val="00F0047B"/>
    <w:rsid w:val="00F00BA8"/>
    <w:rsid w:val="00F00C2E"/>
    <w:rsid w:val="00F0114D"/>
    <w:rsid w:val="00F01928"/>
    <w:rsid w:val="00F01C4F"/>
    <w:rsid w:val="00F01DBF"/>
    <w:rsid w:val="00F028D0"/>
    <w:rsid w:val="00F02CE8"/>
    <w:rsid w:val="00F03FF1"/>
    <w:rsid w:val="00F045B5"/>
    <w:rsid w:val="00F0462B"/>
    <w:rsid w:val="00F05622"/>
    <w:rsid w:val="00F05BC1"/>
    <w:rsid w:val="00F05DFF"/>
    <w:rsid w:val="00F0681A"/>
    <w:rsid w:val="00F06B06"/>
    <w:rsid w:val="00F06E4D"/>
    <w:rsid w:val="00F06F81"/>
    <w:rsid w:val="00F10395"/>
    <w:rsid w:val="00F11518"/>
    <w:rsid w:val="00F115DD"/>
    <w:rsid w:val="00F116EE"/>
    <w:rsid w:val="00F120F4"/>
    <w:rsid w:val="00F13085"/>
    <w:rsid w:val="00F130B3"/>
    <w:rsid w:val="00F130F5"/>
    <w:rsid w:val="00F13482"/>
    <w:rsid w:val="00F13835"/>
    <w:rsid w:val="00F13FAD"/>
    <w:rsid w:val="00F1467D"/>
    <w:rsid w:val="00F14A10"/>
    <w:rsid w:val="00F14D80"/>
    <w:rsid w:val="00F14DFE"/>
    <w:rsid w:val="00F15615"/>
    <w:rsid w:val="00F15931"/>
    <w:rsid w:val="00F15D20"/>
    <w:rsid w:val="00F16D88"/>
    <w:rsid w:val="00F1709E"/>
    <w:rsid w:val="00F17523"/>
    <w:rsid w:val="00F17ADB"/>
    <w:rsid w:val="00F17CAE"/>
    <w:rsid w:val="00F210F5"/>
    <w:rsid w:val="00F21CCE"/>
    <w:rsid w:val="00F21D7D"/>
    <w:rsid w:val="00F21E27"/>
    <w:rsid w:val="00F24C59"/>
    <w:rsid w:val="00F25610"/>
    <w:rsid w:val="00F2665D"/>
    <w:rsid w:val="00F269FA"/>
    <w:rsid w:val="00F26A4B"/>
    <w:rsid w:val="00F2700F"/>
    <w:rsid w:val="00F27081"/>
    <w:rsid w:val="00F27FA6"/>
    <w:rsid w:val="00F325FC"/>
    <w:rsid w:val="00F33728"/>
    <w:rsid w:val="00F33B8C"/>
    <w:rsid w:val="00F33E2B"/>
    <w:rsid w:val="00F33F3E"/>
    <w:rsid w:val="00F34280"/>
    <w:rsid w:val="00F34D8C"/>
    <w:rsid w:val="00F35810"/>
    <w:rsid w:val="00F35BC3"/>
    <w:rsid w:val="00F35C8A"/>
    <w:rsid w:val="00F36F18"/>
    <w:rsid w:val="00F373EF"/>
    <w:rsid w:val="00F37A7B"/>
    <w:rsid w:val="00F40106"/>
    <w:rsid w:val="00F40B3C"/>
    <w:rsid w:val="00F41450"/>
    <w:rsid w:val="00F41759"/>
    <w:rsid w:val="00F419E4"/>
    <w:rsid w:val="00F423B9"/>
    <w:rsid w:val="00F42986"/>
    <w:rsid w:val="00F4318F"/>
    <w:rsid w:val="00F43260"/>
    <w:rsid w:val="00F4345A"/>
    <w:rsid w:val="00F45C05"/>
    <w:rsid w:val="00F46404"/>
    <w:rsid w:val="00F466C4"/>
    <w:rsid w:val="00F47285"/>
    <w:rsid w:val="00F474BE"/>
    <w:rsid w:val="00F475C9"/>
    <w:rsid w:val="00F47E6F"/>
    <w:rsid w:val="00F507F3"/>
    <w:rsid w:val="00F513F0"/>
    <w:rsid w:val="00F519D8"/>
    <w:rsid w:val="00F53518"/>
    <w:rsid w:val="00F53C21"/>
    <w:rsid w:val="00F5526B"/>
    <w:rsid w:val="00F5578A"/>
    <w:rsid w:val="00F562A4"/>
    <w:rsid w:val="00F56BE1"/>
    <w:rsid w:val="00F57790"/>
    <w:rsid w:val="00F57DA7"/>
    <w:rsid w:val="00F6224F"/>
    <w:rsid w:val="00F623C6"/>
    <w:rsid w:val="00F63769"/>
    <w:rsid w:val="00F6456F"/>
    <w:rsid w:val="00F6479E"/>
    <w:rsid w:val="00F648EE"/>
    <w:rsid w:val="00F6606E"/>
    <w:rsid w:val="00F662F5"/>
    <w:rsid w:val="00F66496"/>
    <w:rsid w:val="00F677E1"/>
    <w:rsid w:val="00F70FCA"/>
    <w:rsid w:val="00F7111E"/>
    <w:rsid w:val="00F71C24"/>
    <w:rsid w:val="00F72CB9"/>
    <w:rsid w:val="00F73CCA"/>
    <w:rsid w:val="00F74704"/>
    <w:rsid w:val="00F753CF"/>
    <w:rsid w:val="00F757EE"/>
    <w:rsid w:val="00F75BCE"/>
    <w:rsid w:val="00F75DB2"/>
    <w:rsid w:val="00F76238"/>
    <w:rsid w:val="00F7687B"/>
    <w:rsid w:val="00F76F50"/>
    <w:rsid w:val="00F7737E"/>
    <w:rsid w:val="00F77F52"/>
    <w:rsid w:val="00F805CF"/>
    <w:rsid w:val="00F808B9"/>
    <w:rsid w:val="00F80B9F"/>
    <w:rsid w:val="00F81C99"/>
    <w:rsid w:val="00F8203F"/>
    <w:rsid w:val="00F82309"/>
    <w:rsid w:val="00F825F0"/>
    <w:rsid w:val="00F826E2"/>
    <w:rsid w:val="00F83CCD"/>
    <w:rsid w:val="00F84869"/>
    <w:rsid w:val="00F858F7"/>
    <w:rsid w:val="00F85C51"/>
    <w:rsid w:val="00F8728E"/>
    <w:rsid w:val="00F92875"/>
    <w:rsid w:val="00F92CE2"/>
    <w:rsid w:val="00F93845"/>
    <w:rsid w:val="00F93A7B"/>
    <w:rsid w:val="00F94069"/>
    <w:rsid w:val="00F943FA"/>
    <w:rsid w:val="00F94A44"/>
    <w:rsid w:val="00F9539A"/>
    <w:rsid w:val="00F95780"/>
    <w:rsid w:val="00F96F06"/>
    <w:rsid w:val="00F97569"/>
    <w:rsid w:val="00F97DE2"/>
    <w:rsid w:val="00F97EEE"/>
    <w:rsid w:val="00FA00DE"/>
    <w:rsid w:val="00FA01C9"/>
    <w:rsid w:val="00FA0B88"/>
    <w:rsid w:val="00FA0D96"/>
    <w:rsid w:val="00FA0ED3"/>
    <w:rsid w:val="00FA144F"/>
    <w:rsid w:val="00FA178D"/>
    <w:rsid w:val="00FA2A49"/>
    <w:rsid w:val="00FA3534"/>
    <w:rsid w:val="00FA37F1"/>
    <w:rsid w:val="00FA3E15"/>
    <w:rsid w:val="00FA3F91"/>
    <w:rsid w:val="00FA45FC"/>
    <w:rsid w:val="00FA4F34"/>
    <w:rsid w:val="00FA597B"/>
    <w:rsid w:val="00FA59F8"/>
    <w:rsid w:val="00FA61F5"/>
    <w:rsid w:val="00FA6AC8"/>
    <w:rsid w:val="00FA74E4"/>
    <w:rsid w:val="00FA7F38"/>
    <w:rsid w:val="00FB00CA"/>
    <w:rsid w:val="00FB00E0"/>
    <w:rsid w:val="00FB0234"/>
    <w:rsid w:val="00FB06B5"/>
    <w:rsid w:val="00FB079C"/>
    <w:rsid w:val="00FB07FA"/>
    <w:rsid w:val="00FB0A25"/>
    <w:rsid w:val="00FB0A93"/>
    <w:rsid w:val="00FB17A5"/>
    <w:rsid w:val="00FB1AE6"/>
    <w:rsid w:val="00FB2003"/>
    <w:rsid w:val="00FB2BB8"/>
    <w:rsid w:val="00FB2ECD"/>
    <w:rsid w:val="00FB30F8"/>
    <w:rsid w:val="00FB3295"/>
    <w:rsid w:val="00FB3820"/>
    <w:rsid w:val="00FB4265"/>
    <w:rsid w:val="00FB4646"/>
    <w:rsid w:val="00FB4BB3"/>
    <w:rsid w:val="00FB5EFE"/>
    <w:rsid w:val="00FB5F50"/>
    <w:rsid w:val="00FB7248"/>
    <w:rsid w:val="00FB79CA"/>
    <w:rsid w:val="00FC0360"/>
    <w:rsid w:val="00FC0975"/>
    <w:rsid w:val="00FC114B"/>
    <w:rsid w:val="00FC2737"/>
    <w:rsid w:val="00FC2AC3"/>
    <w:rsid w:val="00FC2B71"/>
    <w:rsid w:val="00FC3C6F"/>
    <w:rsid w:val="00FC4A68"/>
    <w:rsid w:val="00FC4E8F"/>
    <w:rsid w:val="00FC4F82"/>
    <w:rsid w:val="00FC574A"/>
    <w:rsid w:val="00FC5B11"/>
    <w:rsid w:val="00FC6413"/>
    <w:rsid w:val="00FC685F"/>
    <w:rsid w:val="00FC6F1D"/>
    <w:rsid w:val="00FC70A8"/>
    <w:rsid w:val="00FC765B"/>
    <w:rsid w:val="00FC7694"/>
    <w:rsid w:val="00FC7E71"/>
    <w:rsid w:val="00FD0630"/>
    <w:rsid w:val="00FD0DE0"/>
    <w:rsid w:val="00FD12D6"/>
    <w:rsid w:val="00FD12E0"/>
    <w:rsid w:val="00FD15E6"/>
    <w:rsid w:val="00FD22F5"/>
    <w:rsid w:val="00FD2BBE"/>
    <w:rsid w:val="00FD3E96"/>
    <w:rsid w:val="00FD40EB"/>
    <w:rsid w:val="00FD440C"/>
    <w:rsid w:val="00FD487E"/>
    <w:rsid w:val="00FD4926"/>
    <w:rsid w:val="00FD6B31"/>
    <w:rsid w:val="00FD6E70"/>
    <w:rsid w:val="00FD7F58"/>
    <w:rsid w:val="00FE0100"/>
    <w:rsid w:val="00FE0496"/>
    <w:rsid w:val="00FE06FA"/>
    <w:rsid w:val="00FE0920"/>
    <w:rsid w:val="00FE0A64"/>
    <w:rsid w:val="00FE0C1F"/>
    <w:rsid w:val="00FE0D6E"/>
    <w:rsid w:val="00FE11A1"/>
    <w:rsid w:val="00FE156F"/>
    <w:rsid w:val="00FE17A2"/>
    <w:rsid w:val="00FE2078"/>
    <w:rsid w:val="00FE285E"/>
    <w:rsid w:val="00FE2C47"/>
    <w:rsid w:val="00FE2EFE"/>
    <w:rsid w:val="00FE4001"/>
    <w:rsid w:val="00FE4545"/>
    <w:rsid w:val="00FE4E03"/>
    <w:rsid w:val="00FE51C8"/>
    <w:rsid w:val="00FE56D7"/>
    <w:rsid w:val="00FE5C5C"/>
    <w:rsid w:val="00FE7B99"/>
    <w:rsid w:val="00FE7EE1"/>
    <w:rsid w:val="00FF0292"/>
    <w:rsid w:val="00FF078F"/>
    <w:rsid w:val="00FF112B"/>
    <w:rsid w:val="00FF2150"/>
    <w:rsid w:val="00FF2679"/>
    <w:rsid w:val="00FF2826"/>
    <w:rsid w:val="00FF3DA1"/>
    <w:rsid w:val="00FF45A6"/>
    <w:rsid w:val="00FF4667"/>
    <w:rsid w:val="00FF5503"/>
    <w:rsid w:val="00FF5D31"/>
    <w:rsid w:val="00FF68AC"/>
    <w:rsid w:val="00FF6DA2"/>
    <w:rsid w:val="00FF7184"/>
    <w:rsid w:val="00FF72E2"/>
    <w:rsid w:val="00FF7DFA"/>
    <w:rsid w:val="0399814E"/>
    <w:rsid w:val="0673ECF2"/>
    <w:rsid w:val="06F3B679"/>
    <w:rsid w:val="0747A62E"/>
    <w:rsid w:val="0787FE72"/>
    <w:rsid w:val="07C9377C"/>
    <w:rsid w:val="08E12B86"/>
    <w:rsid w:val="0909AD84"/>
    <w:rsid w:val="0CF8786B"/>
    <w:rsid w:val="0FA117BD"/>
    <w:rsid w:val="10431E0A"/>
    <w:rsid w:val="121A4740"/>
    <w:rsid w:val="121ED972"/>
    <w:rsid w:val="175DE66C"/>
    <w:rsid w:val="1850BD2C"/>
    <w:rsid w:val="1884DB38"/>
    <w:rsid w:val="199F17A0"/>
    <w:rsid w:val="1B1E9D73"/>
    <w:rsid w:val="1BB78504"/>
    <w:rsid w:val="1CC14B5B"/>
    <w:rsid w:val="1D599335"/>
    <w:rsid w:val="1F800860"/>
    <w:rsid w:val="20B1690D"/>
    <w:rsid w:val="2178D2A6"/>
    <w:rsid w:val="21997B6A"/>
    <w:rsid w:val="25722DED"/>
    <w:rsid w:val="263A3B2B"/>
    <w:rsid w:val="28B5883B"/>
    <w:rsid w:val="295BB760"/>
    <w:rsid w:val="29DDA4CA"/>
    <w:rsid w:val="2A4A2D60"/>
    <w:rsid w:val="2B6A2902"/>
    <w:rsid w:val="2C2D0D90"/>
    <w:rsid w:val="2DAF4840"/>
    <w:rsid w:val="2FACD991"/>
    <w:rsid w:val="326AEF69"/>
    <w:rsid w:val="33148902"/>
    <w:rsid w:val="33FFDC5B"/>
    <w:rsid w:val="34D1E05D"/>
    <w:rsid w:val="35939A43"/>
    <w:rsid w:val="35C192EE"/>
    <w:rsid w:val="378241F5"/>
    <w:rsid w:val="37D2AB84"/>
    <w:rsid w:val="392D8C8B"/>
    <w:rsid w:val="3A46F877"/>
    <w:rsid w:val="3A939319"/>
    <w:rsid w:val="3B2AE0F7"/>
    <w:rsid w:val="3B40B405"/>
    <w:rsid w:val="3B69F975"/>
    <w:rsid w:val="3B7A9561"/>
    <w:rsid w:val="3B7D1AD8"/>
    <w:rsid w:val="3B9D4CDD"/>
    <w:rsid w:val="3C10734C"/>
    <w:rsid w:val="3C471539"/>
    <w:rsid w:val="3D8A8C68"/>
    <w:rsid w:val="3DDAF6C4"/>
    <w:rsid w:val="3E136CBF"/>
    <w:rsid w:val="3E90D908"/>
    <w:rsid w:val="3FC1A6EA"/>
    <w:rsid w:val="4016D352"/>
    <w:rsid w:val="41EBCA69"/>
    <w:rsid w:val="4323BE16"/>
    <w:rsid w:val="44715BEF"/>
    <w:rsid w:val="45502B44"/>
    <w:rsid w:val="4882D9E6"/>
    <w:rsid w:val="4915DAEC"/>
    <w:rsid w:val="495305A8"/>
    <w:rsid w:val="49F260B6"/>
    <w:rsid w:val="4A7D8063"/>
    <w:rsid w:val="4CA02894"/>
    <w:rsid w:val="4F6E5D6A"/>
    <w:rsid w:val="4FCE62D3"/>
    <w:rsid w:val="513EDA48"/>
    <w:rsid w:val="517CB2DD"/>
    <w:rsid w:val="547D6C3C"/>
    <w:rsid w:val="55159C93"/>
    <w:rsid w:val="551B862A"/>
    <w:rsid w:val="557A7380"/>
    <w:rsid w:val="55D1936D"/>
    <w:rsid w:val="566BFFE7"/>
    <w:rsid w:val="57F87523"/>
    <w:rsid w:val="58E573ED"/>
    <w:rsid w:val="59319D83"/>
    <w:rsid w:val="5A58714A"/>
    <w:rsid w:val="5A70A6A1"/>
    <w:rsid w:val="5B2F9AAC"/>
    <w:rsid w:val="5D11EC74"/>
    <w:rsid w:val="5DE16CC0"/>
    <w:rsid w:val="5F53F4B9"/>
    <w:rsid w:val="5F5D5F4F"/>
    <w:rsid w:val="5FC34BC6"/>
    <w:rsid w:val="63A352B6"/>
    <w:rsid w:val="679F3CD4"/>
    <w:rsid w:val="67D33F42"/>
    <w:rsid w:val="693E9EFE"/>
    <w:rsid w:val="695503D9"/>
    <w:rsid w:val="6BF2F8F8"/>
    <w:rsid w:val="6C132076"/>
    <w:rsid w:val="6E48F522"/>
    <w:rsid w:val="70E3ACAC"/>
    <w:rsid w:val="7492C39C"/>
    <w:rsid w:val="7539C257"/>
    <w:rsid w:val="7570A029"/>
    <w:rsid w:val="760C01DB"/>
    <w:rsid w:val="785EF110"/>
    <w:rsid w:val="79461D40"/>
    <w:rsid w:val="7AF87008"/>
    <w:rsid w:val="7BD927D3"/>
    <w:rsid w:val="7C7D0D67"/>
    <w:rsid w:val="7CE160E9"/>
    <w:rsid w:val="7D44EE7F"/>
    <w:rsid w:val="7DE25D2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70114"/>
  <w15:docId w15:val="{11F3033E-C43D-470A-877D-830DF6193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B85"/>
    <w:pPr>
      <w:widowControl w:val="0"/>
      <w:spacing w:after="0" w:line="240" w:lineRule="atLeast"/>
    </w:pPr>
    <w:rPr>
      <w:rFonts w:eastAsia="Times New Roman" w:cs="Times New Roman"/>
      <w:szCs w:val="20"/>
    </w:rPr>
  </w:style>
  <w:style w:type="paragraph" w:styleId="Ttulo1">
    <w:name w:val="heading 1"/>
    <w:basedOn w:val="Normal"/>
    <w:next w:val="Normal"/>
    <w:link w:val="Ttulo1Car"/>
    <w:uiPriority w:val="9"/>
    <w:qFormat/>
    <w:rsid w:val="00994DC4"/>
    <w:pPr>
      <w:keepNext/>
      <w:keepLines/>
      <w:numPr>
        <w:numId w:val="1"/>
      </w:numPr>
      <w:spacing w:before="120"/>
      <w:outlineLvl w:val="0"/>
    </w:pPr>
    <w:rPr>
      <w:rFonts w:eastAsiaTheme="majorEastAsia" w:cstheme="minorHAnsi"/>
      <w:b/>
      <w:bCs/>
      <w:color w:val="276E8B" w:themeColor="accent1" w:themeShade="BF"/>
      <w:sz w:val="28"/>
      <w:szCs w:val="28"/>
    </w:rPr>
  </w:style>
  <w:style w:type="paragraph" w:styleId="Ttulo2">
    <w:name w:val="heading 2"/>
    <w:basedOn w:val="Normal"/>
    <w:next w:val="Normal"/>
    <w:link w:val="Ttulo2Car"/>
    <w:uiPriority w:val="9"/>
    <w:unhideWhenUsed/>
    <w:qFormat/>
    <w:rsid w:val="00994DC4"/>
    <w:pPr>
      <w:keepNext/>
      <w:keepLines/>
      <w:numPr>
        <w:ilvl w:val="1"/>
        <w:numId w:val="1"/>
      </w:numPr>
      <w:spacing w:before="120" w:after="120"/>
      <w:outlineLvl w:val="1"/>
    </w:pPr>
    <w:rPr>
      <w:rFonts w:eastAsiaTheme="majorEastAsia" w:cstheme="minorHAnsi"/>
      <w:b/>
      <w:bCs/>
      <w:color w:val="3494BA" w:themeColor="accent1"/>
      <w:sz w:val="26"/>
      <w:szCs w:val="26"/>
    </w:rPr>
  </w:style>
  <w:style w:type="paragraph" w:styleId="Ttulo3">
    <w:name w:val="heading 3"/>
    <w:basedOn w:val="Normal"/>
    <w:next w:val="Normal"/>
    <w:link w:val="Ttulo3Car"/>
    <w:uiPriority w:val="9"/>
    <w:unhideWhenUsed/>
    <w:qFormat/>
    <w:rsid w:val="00CB7788"/>
    <w:pPr>
      <w:keepNext/>
      <w:keepLines/>
      <w:numPr>
        <w:ilvl w:val="2"/>
        <w:numId w:val="1"/>
      </w:numPr>
      <w:spacing w:before="200"/>
      <w:outlineLvl w:val="2"/>
    </w:pPr>
    <w:rPr>
      <w:rFonts w:asciiTheme="majorHAnsi" w:eastAsiaTheme="majorEastAsia" w:hAnsiTheme="majorHAnsi" w:cstheme="majorBidi"/>
      <w:b/>
      <w:bCs/>
      <w:color w:val="3494BA" w:themeColor="accent1"/>
    </w:rPr>
  </w:style>
  <w:style w:type="paragraph" w:styleId="Ttulo4">
    <w:name w:val="heading 4"/>
    <w:basedOn w:val="Normal"/>
    <w:next w:val="Normal"/>
    <w:link w:val="Ttulo4Car"/>
    <w:uiPriority w:val="9"/>
    <w:unhideWhenUsed/>
    <w:qFormat/>
    <w:rsid w:val="00D55EBD"/>
    <w:pPr>
      <w:keepNext/>
      <w:keepLines/>
      <w:numPr>
        <w:ilvl w:val="3"/>
        <w:numId w:val="1"/>
      </w:numPr>
      <w:tabs>
        <w:tab w:val="num" w:pos="360"/>
      </w:tabs>
      <w:spacing w:before="40"/>
      <w:ind w:left="0" w:firstLine="0"/>
      <w:outlineLvl w:val="3"/>
    </w:pPr>
    <w:rPr>
      <w:rFonts w:asciiTheme="majorHAnsi" w:eastAsiaTheme="majorEastAsia" w:hAnsiTheme="majorHAnsi" w:cstheme="majorBidi"/>
      <w:i/>
      <w:iCs/>
      <w:color w:val="276E8B" w:themeColor="accent1" w:themeShade="BF"/>
    </w:rPr>
  </w:style>
  <w:style w:type="paragraph" w:styleId="Ttulo5">
    <w:name w:val="heading 5"/>
    <w:basedOn w:val="Normal"/>
    <w:next w:val="Normal"/>
    <w:link w:val="Ttulo5Car"/>
    <w:uiPriority w:val="9"/>
    <w:semiHidden/>
    <w:unhideWhenUsed/>
    <w:qFormat/>
    <w:rsid w:val="00D55EBD"/>
    <w:pPr>
      <w:keepNext/>
      <w:keepLines/>
      <w:numPr>
        <w:ilvl w:val="4"/>
        <w:numId w:val="1"/>
      </w:numPr>
      <w:tabs>
        <w:tab w:val="num" w:pos="360"/>
      </w:tabs>
      <w:spacing w:before="40"/>
      <w:ind w:left="0" w:firstLine="0"/>
      <w:outlineLvl w:val="4"/>
    </w:pPr>
    <w:rPr>
      <w:rFonts w:asciiTheme="majorHAnsi" w:eastAsiaTheme="majorEastAsia" w:hAnsiTheme="majorHAnsi" w:cstheme="majorBidi"/>
      <w:color w:val="276E8B" w:themeColor="accent1" w:themeShade="BF"/>
    </w:rPr>
  </w:style>
  <w:style w:type="paragraph" w:styleId="Ttulo6">
    <w:name w:val="heading 6"/>
    <w:basedOn w:val="Normal"/>
    <w:next w:val="Normal"/>
    <w:link w:val="Ttulo6Car"/>
    <w:uiPriority w:val="9"/>
    <w:semiHidden/>
    <w:unhideWhenUsed/>
    <w:qFormat/>
    <w:rsid w:val="00D55EBD"/>
    <w:pPr>
      <w:keepNext/>
      <w:keepLines/>
      <w:numPr>
        <w:ilvl w:val="5"/>
        <w:numId w:val="1"/>
      </w:numPr>
      <w:tabs>
        <w:tab w:val="num" w:pos="360"/>
      </w:tabs>
      <w:spacing w:before="40"/>
      <w:ind w:left="0" w:firstLine="0"/>
      <w:outlineLvl w:val="5"/>
    </w:pPr>
    <w:rPr>
      <w:rFonts w:asciiTheme="majorHAnsi" w:eastAsiaTheme="majorEastAsia" w:hAnsiTheme="majorHAnsi" w:cstheme="majorBidi"/>
      <w:color w:val="1A495C" w:themeColor="accent1" w:themeShade="7F"/>
    </w:rPr>
  </w:style>
  <w:style w:type="paragraph" w:styleId="Ttulo7">
    <w:name w:val="heading 7"/>
    <w:basedOn w:val="Normal"/>
    <w:next w:val="Normal"/>
    <w:link w:val="Ttulo7Car"/>
    <w:uiPriority w:val="9"/>
    <w:semiHidden/>
    <w:unhideWhenUsed/>
    <w:qFormat/>
    <w:rsid w:val="00D55EBD"/>
    <w:pPr>
      <w:keepNext/>
      <w:keepLines/>
      <w:numPr>
        <w:ilvl w:val="6"/>
        <w:numId w:val="1"/>
      </w:numPr>
      <w:tabs>
        <w:tab w:val="num" w:pos="360"/>
      </w:tabs>
      <w:spacing w:before="40"/>
      <w:ind w:left="0" w:firstLine="0"/>
      <w:outlineLvl w:val="6"/>
    </w:pPr>
    <w:rPr>
      <w:rFonts w:asciiTheme="majorHAnsi" w:eastAsiaTheme="majorEastAsia" w:hAnsiTheme="majorHAnsi" w:cstheme="majorBidi"/>
      <w:i/>
      <w:iCs/>
      <w:color w:val="1A495C" w:themeColor="accent1" w:themeShade="7F"/>
    </w:rPr>
  </w:style>
  <w:style w:type="paragraph" w:styleId="Ttulo8">
    <w:name w:val="heading 8"/>
    <w:basedOn w:val="Normal"/>
    <w:next w:val="Normal"/>
    <w:link w:val="Ttulo8Car"/>
    <w:uiPriority w:val="9"/>
    <w:semiHidden/>
    <w:unhideWhenUsed/>
    <w:qFormat/>
    <w:rsid w:val="00D55EBD"/>
    <w:pPr>
      <w:keepNext/>
      <w:keepLines/>
      <w:numPr>
        <w:ilvl w:val="7"/>
        <w:numId w:val="1"/>
      </w:numPr>
      <w:tabs>
        <w:tab w:val="num" w:pos="360"/>
      </w:tabs>
      <w:spacing w:before="40"/>
      <w:ind w:left="0" w:firstLine="0"/>
      <w:outlineLvl w:val="7"/>
    </w:pPr>
    <w:rPr>
      <w:rFonts w:asciiTheme="majorHAnsi" w:eastAsiaTheme="majorEastAsia" w:hAnsiTheme="majorHAnsi" w:cstheme="majorBidi"/>
      <w:color w:val="BCCDDD" w:themeColor="text1" w:themeTint="D8"/>
      <w:sz w:val="21"/>
      <w:szCs w:val="21"/>
    </w:rPr>
  </w:style>
  <w:style w:type="paragraph" w:styleId="Ttulo9">
    <w:name w:val="heading 9"/>
    <w:basedOn w:val="Normal"/>
    <w:next w:val="Normal"/>
    <w:link w:val="Ttulo9Car"/>
    <w:uiPriority w:val="9"/>
    <w:semiHidden/>
    <w:unhideWhenUsed/>
    <w:qFormat/>
    <w:rsid w:val="00D55EBD"/>
    <w:pPr>
      <w:keepNext/>
      <w:keepLines/>
      <w:numPr>
        <w:ilvl w:val="8"/>
        <w:numId w:val="1"/>
      </w:numPr>
      <w:tabs>
        <w:tab w:val="num" w:pos="360"/>
      </w:tabs>
      <w:spacing w:before="40"/>
      <w:ind w:left="0" w:firstLine="0"/>
      <w:outlineLvl w:val="8"/>
    </w:pPr>
    <w:rPr>
      <w:rFonts w:asciiTheme="majorHAnsi" w:eastAsiaTheme="majorEastAsia" w:hAnsiTheme="majorHAnsi" w:cstheme="majorBidi"/>
      <w:i/>
      <w:iCs/>
      <w:color w:val="BCCDDD"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94B54"/>
    <w:pPr>
      <w:spacing w:line="240" w:lineRule="auto"/>
      <w:jc w:val="center"/>
    </w:pPr>
    <w:rPr>
      <w:b/>
      <w:sz w:val="36"/>
    </w:rPr>
  </w:style>
  <w:style w:type="character" w:customStyle="1" w:styleId="TtuloCar">
    <w:name w:val="Título Car"/>
    <w:basedOn w:val="Fuentedeprrafopredeter"/>
    <w:link w:val="Ttulo"/>
    <w:uiPriority w:val="10"/>
    <w:rsid w:val="00294B54"/>
    <w:rPr>
      <w:rFonts w:ascii="Arial" w:eastAsia="Times New Roman" w:hAnsi="Arial" w:cs="Times New Roman"/>
      <w:b/>
      <w:sz w:val="36"/>
      <w:szCs w:val="20"/>
      <w:lang w:val="en-US"/>
    </w:rPr>
  </w:style>
  <w:style w:type="paragraph" w:customStyle="1" w:styleId="InfoBlue">
    <w:name w:val="InfoBlue"/>
    <w:basedOn w:val="Normal"/>
    <w:next w:val="Textoindependiente"/>
    <w:autoRedefine/>
    <w:rsid w:val="00294B54"/>
    <w:pPr>
      <w:tabs>
        <w:tab w:val="left" w:pos="540"/>
        <w:tab w:val="left" w:pos="1260"/>
      </w:tabs>
      <w:spacing w:after="120"/>
    </w:pPr>
    <w:rPr>
      <w:lang w:val="es-ES"/>
    </w:rPr>
  </w:style>
  <w:style w:type="paragraph" w:styleId="Textoindependiente">
    <w:name w:val="Body Text"/>
    <w:basedOn w:val="Normal"/>
    <w:link w:val="TextoindependienteCar"/>
    <w:uiPriority w:val="99"/>
    <w:semiHidden/>
    <w:unhideWhenUsed/>
    <w:rsid w:val="00294B54"/>
    <w:pPr>
      <w:spacing w:after="120"/>
    </w:pPr>
  </w:style>
  <w:style w:type="character" w:customStyle="1" w:styleId="TextoindependienteCar">
    <w:name w:val="Texto independiente Car"/>
    <w:basedOn w:val="Fuentedeprrafopredeter"/>
    <w:link w:val="Textoindependiente"/>
    <w:uiPriority w:val="99"/>
    <w:semiHidden/>
    <w:rsid w:val="00294B54"/>
    <w:rPr>
      <w:rFonts w:ascii="Arial" w:eastAsia="Times New Roman" w:hAnsi="Arial" w:cs="Times New Roman"/>
      <w:sz w:val="20"/>
      <w:szCs w:val="20"/>
      <w:lang w:val="en-US"/>
    </w:rPr>
  </w:style>
  <w:style w:type="character" w:styleId="Textodelmarcadordeposicin">
    <w:name w:val="Placeholder Text"/>
    <w:basedOn w:val="Fuentedeprrafopredeter"/>
    <w:uiPriority w:val="99"/>
    <w:semiHidden/>
    <w:rsid w:val="00294B54"/>
  </w:style>
  <w:style w:type="paragraph" w:styleId="Textodeglobo">
    <w:name w:val="Balloon Text"/>
    <w:basedOn w:val="Normal"/>
    <w:link w:val="TextodegloboCar"/>
    <w:uiPriority w:val="99"/>
    <w:semiHidden/>
    <w:unhideWhenUsed/>
    <w:rsid w:val="00294B5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4B54"/>
    <w:rPr>
      <w:rFonts w:ascii="Tahoma" w:eastAsia="Times New Roman" w:hAnsi="Tahoma" w:cs="Tahoma"/>
      <w:sz w:val="16"/>
      <w:szCs w:val="16"/>
      <w:lang w:val="en-US"/>
    </w:rPr>
  </w:style>
  <w:style w:type="character" w:customStyle="1" w:styleId="Ttulo1Car">
    <w:name w:val="Título 1 Car"/>
    <w:basedOn w:val="Fuentedeprrafopredeter"/>
    <w:link w:val="Ttulo1"/>
    <w:uiPriority w:val="9"/>
    <w:rsid w:val="00994DC4"/>
    <w:rPr>
      <w:rFonts w:eastAsiaTheme="majorEastAsia" w:cstheme="minorHAnsi"/>
      <w:b/>
      <w:bCs/>
      <w:color w:val="276E8B" w:themeColor="accent1" w:themeShade="BF"/>
      <w:sz w:val="28"/>
      <w:szCs w:val="28"/>
    </w:rPr>
  </w:style>
  <w:style w:type="paragraph" w:styleId="TtuloTDC">
    <w:name w:val="TOC Heading"/>
    <w:basedOn w:val="Ttulo1"/>
    <w:next w:val="Normal"/>
    <w:uiPriority w:val="39"/>
    <w:unhideWhenUsed/>
    <w:qFormat/>
    <w:rsid w:val="009A2052"/>
    <w:pPr>
      <w:widowControl/>
      <w:spacing w:line="276" w:lineRule="auto"/>
      <w:outlineLvl w:val="9"/>
    </w:pPr>
    <w:rPr>
      <w:lang w:eastAsia="es-CO"/>
    </w:rPr>
  </w:style>
  <w:style w:type="character" w:customStyle="1" w:styleId="Ttulo2Car">
    <w:name w:val="Título 2 Car"/>
    <w:basedOn w:val="Fuentedeprrafopredeter"/>
    <w:link w:val="Ttulo2"/>
    <w:uiPriority w:val="9"/>
    <w:rsid w:val="00994DC4"/>
    <w:rPr>
      <w:rFonts w:eastAsiaTheme="majorEastAsia" w:cstheme="minorHAnsi"/>
      <w:b/>
      <w:bCs/>
      <w:color w:val="3494BA" w:themeColor="accent1"/>
      <w:sz w:val="26"/>
      <w:szCs w:val="26"/>
    </w:rPr>
  </w:style>
  <w:style w:type="character" w:customStyle="1" w:styleId="Ttulo3Car">
    <w:name w:val="Título 3 Car"/>
    <w:basedOn w:val="Fuentedeprrafopredeter"/>
    <w:link w:val="Ttulo3"/>
    <w:uiPriority w:val="9"/>
    <w:rsid w:val="00CB7788"/>
    <w:rPr>
      <w:rFonts w:asciiTheme="majorHAnsi" w:eastAsiaTheme="majorEastAsia" w:hAnsiTheme="majorHAnsi" w:cstheme="majorBidi"/>
      <w:b/>
      <w:bCs/>
      <w:color w:val="3494BA" w:themeColor="accent1"/>
      <w:szCs w:val="20"/>
    </w:rPr>
  </w:style>
  <w:style w:type="paragraph" w:styleId="TDC1">
    <w:name w:val="toc 1"/>
    <w:basedOn w:val="Normal"/>
    <w:next w:val="Normal"/>
    <w:autoRedefine/>
    <w:uiPriority w:val="39"/>
    <w:unhideWhenUsed/>
    <w:rsid w:val="00BA3E81"/>
    <w:pPr>
      <w:spacing w:after="100"/>
    </w:pPr>
  </w:style>
  <w:style w:type="paragraph" w:styleId="TDC2">
    <w:name w:val="toc 2"/>
    <w:basedOn w:val="Normal"/>
    <w:next w:val="Normal"/>
    <w:autoRedefine/>
    <w:uiPriority w:val="39"/>
    <w:unhideWhenUsed/>
    <w:rsid w:val="00BA3E81"/>
    <w:pPr>
      <w:spacing w:after="100"/>
      <w:ind w:left="200"/>
    </w:pPr>
  </w:style>
  <w:style w:type="character" w:styleId="Hipervnculo">
    <w:name w:val="Hyperlink"/>
    <w:basedOn w:val="Fuentedeprrafopredeter"/>
    <w:uiPriority w:val="99"/>
    <w:unhideWhenUsed/>
    <w:rsid w:val="00BA3E81"/>
    <w:rPr>
      <w:color w:val="6B9F25" w:themeColor="hyperlink"/>
      <w:u w:val="single"/>
    </w:rPr>
  </w:style>
  <w:style w:type="paragraph" w:styleId="TDC3">
    <w:name w:val="toc 3"/>
    <w:basedOn w:val="Normal"/>
    <w:next w:val="Normal"/>
    <w:autoRedefine/>
    <w:uiPriority w:val="39"/>
    <w:unhideWhenUsed/>
    <w:rsid w:val="00045BAA"/>
    <w:pPr>
      <w:spacing w:after="100"/>
      <w:ind w:left="400"/>
    </w:pPr>
  </w:style>
  <w:style w:type="paragraph" w:styleId="Encabezado">
    <w:name w:val="header"/>
    <w:basedOn w:val="Normal"/>
    <w:link w:val="EncabezadoCar"/>
    <w:uiPriority w:val="99"/>
    <w:unhideWhenUsed/>
    <w:rsid w:val="00DC384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C384E"/>
    <w:rPr>
      <w:rFonts w:ascii="Arial" w:eastAsia="Times New Roman" w:hAnsi="Arial" w:cs="Times New Roman"/>
      <w:sz w:val="20"/>
      <w:szCs w:val="20"/>
      <w:lang w:val="en-US"/>
    </w:rPr>
  </w:style>
  <w:style w:type="paragraph" w:styleId="Piedepgina">
    <w:name w:val="footer"/>
    <w:basedOn w:val="Normal"/>
    <w:link w:val="PiedepginaCar"/>
    <w:uiPriority w:val="99"/>
    <w:unhideWhenUsed/>
    <w:rsid w:val="00DC384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C384E"/>
    <w:rPr>
      <w:rFonts w:ascii="Arial" w:eastAsia="Times New Roman" w:hAnsi="Arial" w:cs="Times New Roman"/>
      <w:sz w:val="20"/>
      <w:szCs w:val="20"/>
      <w:lang w:val="en-US"/>
    </w:rPr>
  </w:style>
  <w:style w:type="paragraph" w:customStyle="1" w:styleId="Encabezado1">
    <w:name w:val="Encabezado1"/>
    <w:basedOn w:val="Normal"/>
    <w:rsid w:val="00DC384E"/>
    <w:pPr>
      <w:widowControl/>
      <w:tabs>
        <w:tab w:val="center" w:pos="4252"/>
        <w:tab w:val="right" w:pos="8504"/>
      </w:tabs>
      <w:spacing w:after="200" w:line="276" w:lineRule="auto"/>
    </w:pPr>
    <w:rPr>
      <w:rFonts w:eastAsiaTheme="minorEastAsia" w:cstheme="minorBidi"/>
      <w:szCs w:val="22"/>
      <w:lang w:bidi="en-US"/>
    </w:rPr>
  </w:style>
  <w:style w:type="paragraph" w:styleId="Prrafodelista">
    <w:name w:val="List Paragraph"/>
    <w:basedOn w:val="Normal"/>
    <w:uiPriority w:val="34"/>
    <w:qFormat/>
    <w:rsid w:val="0016170B"/>
    <w:pPr>
      <w:ind w:left="720"/>
      <w:contextualSpacing/>
    </w:pPr>
  </w:style>
  <w:style w:type="table" w:styleId="Tablaconcuadrcula">
    <w:name w:val="Table Grid"/>
    <w:basedOn w:val="Tablanormal"/>
    <w:uiPriority w:val="39"/>
    <w:rsid w:val="00507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FF0000"/>
      </w:tcPr>
    </w:tblStylePr>
  </w:style>
  <w:style w:type="paragraph" w:customStyle="1" w:styleId="PENormalNoSpacing">
    <w:name w:val="PE Normal No Spacing"/>
    <w:basedOn w:val="Normal"/>
    <w:rsid w:val="00777173"/>
    <w:pPr>
      <w:widowControl/>
      <w:spacing w:line="240" w:lineRule="auto"/>
    </w:pPr>
  </w:style>
  <w:style w:type="table" w:styleId="Listaclara">
    <w:name w:val="Light List"/>
    <w:basedOn w:val="Tablanormal"/>
    <w:uiPriority w:val="61"/>
    <w:rsid w:val="00777173"/>
    <w:pPr>
      <w:spacing w:after="0" w:line="240" w:lineRule="auto"/>
    </w:pPr>
    <w:tblPr>
      <w:tblStyleRowBandSize w:val="1"/>
      <w:tblStyleColBandSize w:val="1"/>
      <w:tblBorders>
        <w:top w:val="single" w:sz="8" w:space="0" w:color="B1C5D7" w:themeColor="text1"/>
        <w:left w:val="single" w:sz="8" w:space="0" w:color="B1C5D7" w:themeColor="text1"/>
        <w:bottom w:val="single" w:sz="8" w:space="0" w:color="B1C5D7" w:themeColor="text1"/>
        <w:right w:val="single" w:sz="8" w:space="0" w:color="B1C5D7" w:themeColor="text1"/>
      </w:tblBorders>
    </w:tblPr>
    <w:tblStylePr w:type="firstRow">
      <w:pPr>
        <w:spacing w:before="0" w:after="0" w:line="240" w:lineRule="auto"/>
      </w:pPr>
      <w:rPr>
        <w:b/>
        <w:bCs/>
        <w:color w:val="FFFFFF" w:themeColor="background1"/>
      </w:rPr>
      <w:tblPr/>
      <w:tcPr>
        <w:shd w:val="clear" w:color="auto" w:fill="B1C5D7" w:themeFill="text1"/>
      </w:tcPr>
    </w:tblStylePr>
    <w:tblStylePr w:type="lastRow">
      <w:pPr>
        <w:spacing w:before="0" w:after="0" w:line="240" w:lineRule="auto"/>
      </w:pPr>
      <w:rPr>
        <w:b/>
        <w:bCs/>
      </w:rPr>
      <w:tblPr/>
      <w:tcPr>
        <w:tcBorders>
          <w:top w:val="double" w:sz="6" w:space="0" w:color="B1C5D7" w:themeColor="text1"/>
          <w:left w:val="single" w:sz="8" w:space="0" w:color="B1C5D7" w:themeColor="text1"/>
          <w:bottom w:val="single" w:sz="8" w:space="0" w:color="B1C5D7" w:themeColor="text1"/>
          <w:right w:val="single" w:sz="8" w:space="0" w:color="B1C5D7" w:themeColor="text1"/>
        </w:tcBorders>
      </w:tcPr>
    </w:tblStylePr>
    <w:tblStylePr w:type="firstCol">
      <w:rPr>
        <w:b/>
        <w:bCs/>
      </w:rPr>
    </w:tblStylePr>
    <w:tblStylePr w:type="lastCol">
      <w:rPr>
        <w:b/>
        <w:bCs/>
      </w:rPr>
    </w:tblStylePr>
    <w:tblStylePr w:type="band1Vert">
      <w:tblPr/>
      <w:tcPr>
        <w:tcBorders>
          <w:top w:val="single" w:sz="8" w:space="0" w:color="B1C5D7" w:themeColor="text1"/>
          <w:left w:val="single" w:sz="8" w:space="0" w:color="B1C5D7" w:themeColor="text1"/>
          <w:bottom w:val="single" w:sz="8" w:space="0" w:color="B1C5D7" w:themeColor="text1"/>
          <w:right w:val="single" w:sz="8" w:space="0" w:color="B1C5D7" w:themeColor="text1"/>
        </w:tcBorders>
      </w:tcPr>
    </w:tblStylePr>
    <w:tblStylePr w:type="band1Horz">
      <w:tblPr/>
      <w:tcPr>
        <w:tcBorders>
          <w:top w:val="single" w:sz="8" w:space="0" w:color="B1C5D7" w:themeColor="text1"/>
          <w:left w:val="single" w:sz="8" w:space="0" w:color="B1C5D7" w:themeColor="text1"/>
          <w:bottom w:val="single" w:sz="8" w:space="0" w:color="B1C5D7" w:themeColor="text1"/>
          <w:right w:val="single" w:sz="8" w:space="0" w:color="B1C5D7" w:themeColor="text1"/>
        </w:tcBorders>
      </w:tcPr>
    </w:tblStylePr>
  </w:style>
  <w:style w:type="table" w:styleId="Sombreadomedio1-nfasis1">
    <w:name w:val="Medium Shading 1 Accent 1"/>
    <w:basedOn w:val="Tablanormal"/>
    <w:uiPriority w:val="63"/>
    <w:rsid w:val="00017575"/>
    <w:pPr>
      <w:spacing w:after="0" w:line="240" w:lineRule="auto"/>
    </w:pPr>
    <w:rPr>
      <w:rFonts w:ascii="Calibri" w:eastAsia="Calibri" w:hAnsi="Calibri" w:cs="Times New Roman"/>
      <w:sz w:val="20"/>
      <w:szCs w:val="20"/>
      <w:lang w:val="es-ES" w:eastAsia="es-ES"/>
    </w:r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Tablaconcuadrcula4-nfasis1">
    <w:name w:val="Grid Table 4 Accent 1"/>
    <w:basedOn w:val="Tablanormal"/>
    <w:uiPriority w:val="49"/>
    <w:rsid w:val="00D032B5"/>
    <w:pPr>
      <w:spacing w:after="0" w:line="240" w:lineRule="auto"/>
    </w:pPr>
    <w:rPr>
      <w:rFonts w:ascii="Times New Roman" w:eastAsia="Times New Roman" w:hAnsi="Times New Roman" w:cs="Times New Roman"/>
      <w:sz w:val="20"/>
      <w:szCs w:val="20"/>
      <w:lang w:eastAsia="es-CO"/>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paragraph" w:styleId="NormalWeb">
    <w:name w:val="Normal (Web)"/>
    <w:basedOn w:val="Normal"/>
    <w:uiPriority w:val="99"/>
    <w:semiHidden/>
    <w:unhideWhenUsed/>
    <w:rsid w:val="004C66AD"/>
    <w:pPr>
      <w:widowControl/>
      <w:spacing w:before="100" w:beforeAutospacing="1" w:after="100" w:afterAutospacing="1" w:line="240" w:lineRule="auto"/>
    </w:pPr>
    <w:rPr>
      <w:rFonts w:ascii="Times New Roman" w:hAnsi="Times New Roman"/>
      <w:sz w:val="24"/>
      <w:szCs w:val="24"/>
      <w:lang w:eastAsia="es-CO"/>
    </w:rPr>
  </w:style>
  <w:style w:type="character" w:customStyle="1" w:styleId="UnresolvedMention1">
    <w:name w:val="Unresolved Mention1"/>
    <w:basedOn w:val="Fuentedeprrafopredeter"/>
    <w:uiPriority w:val="99"/>
    <w:semiHidden/>
    <w:unhideWhenUsed/>
    <w:rsid w:val="009243A4"/>
    <w:rPr>
      <w:color w:val="605E5C"/>
      <w:shd w:val="clear" w:color="auto" w:fill="E1DFDD"/>
    </w:rPr>
  </w:style>
  <w:style w:type="character" w:customStyle="1" w:styleId="Ttulo4Car">
    <w:name w:val="Título 4 Car"/>
    <w:basedOn w:val="Fuentedeprrafopredeter"/>
    <w:link w:val="Ttulo4"/>
    <w:uiPriority w:val="9"/>
    <w:rsid w:val="00D55EBD"/>
    <w:rPr>
      <w:rFonts w:asciiTheme="majorHAnsi" w:eastAsiaTheme="majorEastAsia" w:hAnsiTheme="majorHAnsi" w:cstheme="majorBidi"/>
      <w:i/>
      <w:iCs/>
      <w:color w:val="276E8B" w:themeColor="accent1" w:themeShade="BF"/>
      <w:szCs w:val="20"/>
    </w:rPr>
  </w:style>
  <w:style w:type="character" w:customStyle="1" w:styleId="Ttulo5Car">
    <w:name w:val="Título 5 Car"/>
    <w:basedOn w:val="Fuentedeprrafopredeter"/>
    <w:link w:val="Ttulo5"/>
    <w:uiPriority w:val="9"/>
    <w:semiHidden/>
    <w:rsid w:val="00D55EBD"/>
    <w:rPr>
      <w:rFonts w:asciiTheme="majorHAnsi" w:eastAsiaTheme="majorEastAsia" w:hAnsiTheme="majorHAnsi" w:cstheme="majorBidi"/>
      <w:color w:val="276E8B" w:themeColor="accent1" w:themeShade="BF"/>
      <w:szCs w:val="20"/>
    </w:rPr>
  </w:style>
  <w:style w:type="character" w:customStyle="1" w:styleId="Ttulo6Car">
    <w:name w:val="Título 6 Car"/>
    <w:basedOn w:val="Fuentedeprrafopredeter"/>
    <w:link w:val="Ttulo6"/>
    <w:uiPriority w:val="9"/>
    <w:semiHidden/>
    <w:rsid w:val="00D55EBD"/>
    <w:rPr>
      <w:rFonts w:asciiTheme="majorHAnsi" w:eastAsiaTheme="majorEastAsia" w:hAnsiTheme="majorHAnsi" w:cstheme="majorBidi"/>
      <w:color w:val="1A495C" w:themeColor="accent1" w:themeShade="7F"/>
      <w:szCs w:val="20"/>
    </w:rPr>
  </w:style>
  <w:style w:type="character" w:customStyle="1" w:styleId="Ttulo7Car">
    <w:name w:val="Título 7 Car"/>
    <w:basedOn w:val="Fuentedeprrafopredeter"/>
    <w:link w:val="Ttulo7"/>
    <w:uiPriority w:val="9"/>
    <w:semiHidden/>
    <w:rsid w:val="00D55EBD"/>
    <w:rPr>
      <w:rFonts w:asciiTheme="majorHAnsi" w:eastAsiaTheme="majorEastAsia" w:hAnsiTheme="majorHAnsi" w:cstheme="majorBidi"/>
      <w:i/>
      <w:iCs/>
      <w:color w:val="1A495C" w:themeColor="accent1" w:themeShade="7F"/>
      <w:szCs w:val="20"/>
    </w:rPr>
  </w:style>
  <w:style w:type="character" w:customStyle="1" w:styleId="Ttulo8Car">
    <w:name w:val="Título 8 Car"/>
    <w:basedOn w:val="Fuentedeprrafopredeter"/>
    <w:link w:val="Ttulo8"/>
    <w:uiPriority w:val="9"/>
    <w:semiHidden/>
    <w:rsid w:val="00D55EBD"/>
    <w:rPr>
      <w:rFonts w:asciiTheme="majorHAnsi" w:eastAsiaTheme="majorEastAsia" w:hAnsiTheme="majorHAnsi" w:cstheme="majorBidi"/>
      <w:color w:val="BCCDDD" w:themeColor="text1" w:themeTint="D8"/>
      <w:sz w:val="21"/>
      <w:szCs w:val="21"/>
    </w:rPr>
  </w:style>
  <w:style w:type="character" w:customStyle="1" w:styleId="Ttulo9Car">
    <w:name w:val="Título 9 Car"/>
    <w:basedOn w:val="Fuentedeprrafopredeter"/>
    <w:link w:val="Ttulo9"/>
    <w:uiPriority w:val="9"/>
    <w:semiHidden/>
    <w:rsid w:val="00D55EBD"/>
    <w:rPr>
      <w:rFonts w:asciiTheme="majorHAnsi" w:eastAsiaTheme="majorEastAsia" w:hAnsiTheme="majorHAnsi" w:cstheme="majorBidi"/>
      <w:i/>
      <w:iCs/>
      <w:color w:val="BCCDDD" w:themeColor="text1" w:themeTint="D8"/>
      <w:sz w:val="21"/>
      <w:szCs w:val="21"/>
    </w:rPr>
  </w:style>
  <w:style w:type="paragraph" w:styleId="Sinespaciado">
    <w:name w:val="No Spacing"/>
    <w:link w:val="SinespaciadoCar"/>
    <w:uiPriority w:val="1"/>
    <w:qFormat/>
    <w:rsid w:val="0099717F"/>
    <w:pPr>
      <w:spacing w:after="0" w:line="240" w:lineRule="auto"/>
    </w:pPr>
    <w:rPr>
      <w:color w:val="E2F3CC" w:themeColor="text2"/>
      <w:sz w:val="20"/>
      <w:szCs w:val="20"/>
      <w:lang w:val="en-US"/>
    </w:rPr>
  </w:style>
  <w:style w:type="character" w:customStyle="1" w:styleId="SinespaciadoCar">
    <w:name w:val="Sin espaciado Car"/>
    <w:basedOn w:val="Fuentedeprrafopredeter"/>
    <w:link w:val="Sinespaciado"/>
    <w:uiPriority w:val="1"/>
    <w:rsid w:val="00BD2F9A"/>
    <w:rPr>
      <w:color w:val="E2F3CC" w:themeColor="text2"/>
      <w:sz w:val="20"/>
      <w:szCs w:val="20"/>
      <w:lang w:val="en-US"/>
    </w:rPr>
  </w:style>
  <w:style w:type="paragraph" w:styleId="Subttulo">
    <w:name w:val="Subtitle"/>
    <w:basedOn w:val="Normal"/>
    <w:next w:val="Normal"/>
    <w:link w:val="SubttuloCar"/>
    <w:uiPriority w:val="11"/>
    <w:qFormat/>
    <w:rsid w:val="0040302C"/>
    <w:pPr>
      <w:widowControl/>
      <w:numPr>
        <w:ilvl w:val="1"/>
      </w:numPr>
      <w:spacing w:after="160" w:line="259" w:lineRule="auto"/>
    </w:pPr>
    <w:rPr>
      <w:rFonts w:eastAsiaTheme="minorEastAsia"/>
      <w:color w:val="CCD9E5" w:themeColor="text1" w:themeTint="A5"/>
      <w:spacing w:val="15"/>
      <w:szCs w:val="22"/>
      <w:lang w:val="en-US"/>
    </w:rPr>
  </w:style>
  <w:style w:type="character" w:customStyle="1" w:styleId="SubttuloCar">
    <w:name w:val="Subtítulo Car"/>
    <w:basedOn w:val="Fuentedeprrafopredeter"/>
    <w:link w:val="Subttulo"/>
    <w:uiPriority w:val="11"/>
    <w:rsid w:val="0040302C"/>
    <w:rPr>
      <w:rFonts w:eastAsiaTheme="minorEastAsia" w:cs="Times New Roman"/>
      <w:color w:val="CCD9E5" w:themeColor="text1" w:themeTint="A5"/>
      <w:spacing w:val="15"/>
      <w:lang w:val="en-US"/>
    </w:rPr>
  </w:style>
  <w:style w:type="table" w:styleId="Tabladelista3-nfasis1">
    <w:name w:val="List Table 3 Accent 1"/>
    <w:basedOn w:val="Tablanormal"/>
    <w:uiPriority w:val="48"/>
    <w:rsid w:val="0017171F"/>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character" w:styleId="Refdecomentario">
    <w:name w:val="annotation reference"/>
    <w:basedOn w:val="Fuentedeprrafopredeter"/>
    <w:uiPriority w:val="99"/>
    <w:semiHidden/>
    <w:unhideWhenUsed/>
    <w:rsid w:val="00491C9B"/>
    <w:rPr>
      <w:sz w:val="16"/>
      <w:szCs w:val="16"/>
    </w:rPr>
  </w:style>
  <w:style w:type="paragraph" w:styleId="Textocomentario">
    <w:name w:val="annotation text"/>
    <w:basedOn w:val="Normal"/>
    <w:link w:val="TextocomentarioCar"/>
    <w:uiPriority w:val="99"/>
    <w:semiHidden/>
    <w:unhideWhenUsed/>
    <w:rsid w:val="00491C9B"/>
    <w:pPr>
      <w:spacing w:line="240" w:lineRule="auto"/>
    </w:pPr>
    <w:rPr>
      <w:sz w:val="20"/>
    </w:rPr>
  </w:style>
  <w:style w:type="character" w:customStyle="1" w:styleId="TextocomentarioCar">
    <w:name w:val="Texto comentario Car"/>
    <w:basedOn w:val="Fuentedeprrafopredeter"/>
    <w:link w:val="Textocomentario"/>
    <w:uiPriority w:val="99"/>
    <w:semiHidden/>
    <w:rsid w:val="00491C9B"/>
    <w:rPr>
      <w:rFonts w:eastAsia="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491C9B"/>
    <w:rPr>
      <w:b/>
      <w:bCs/>
    </w:rPr>
  </w:style>
  <w:style w:type="character" w:customStyle="1" w:styleId="AsuntodelcomentarioCar">
    <w:name w:val="Asunto del comentario Car"/>
    <w:basedOn w:val="TextocomentarioCar"/>
    <w:link w:val="Asuntodelcomentario"/>
    <w:uiPriority w:val="99"/>
    <w:semiHidden/>
    <w:rsid w:val="00491C9B"/>
    <w:rPr>
      <w:rFonts w:eastAsia="Times New Roman" w:cs="Times New Roman"/>
      <w:b/>
      <w:bCs/>
      <w:sz w:val="20"/>
      <w:szCs w:val="20"/>
    </w:rPr>
  </w:style>
  <w:style w:type="paragraph" w:customStyle="1" w:styleId="Default">
    <w:name w:val="Default"/>
    <w:rsid w:val="00456A15"/>
    <w:pPr>
      <w:autoSpaceDE w:val="0"/>
      <w:autoSpaceDN w:val="0"/>
      <w:adjustRightInd w:val="0"/>
      <w:spacing w:after="0" w:line="240" w:lineRule="auto"/>
    </w:pPr>
    <w:rPr>
      <w:rFonts w:ascii="Verdana" w:hAnsi="Verdana" w:cs="Verdana"/>
      <w:color w:val="000000"/>
      <w:sz w:val="24"/>
      <w:szCs w:val="24"/>
    </w:rPr>
  </w:style>
  <w:style w:type="character" w:styleId="Mencinsinresolver">
    <w:name w:val="Unresolved Mention"/>
    <w:basedOn w:val="Fuentedeprrafopredeter"/>
    <w:uiPriority w:val="99"/>
    <w:semiHidden/>
    <w:unhideWhenUsed/>
    <w:rsid w:val="00604A26"/>
    <w:rPr>
      <w:color w:val="605E5C"/>
      <w:shd w:val="clear" w:color="auto" w:fill="E1DFDD"/>
    </w:rPr>
  </w:style>
  <w:style w:type="character" w:styleId="CdigoHTML">
    <w:name w:val="HTML Code"/>
    <w:basedOn w:val="Fuentedeprrafopredeter"/>
    <w:uiPriority w:val="99"/>
    <w:semiHidden/>
    <w:unhideWhenUsed/>
    <w:rsid w:val="00FF0292"/>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7F7C52"/>
    <w:rPr>
      <w:color w:val="9F671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5874">
      <w:bodyDiv w:val="1"/>
      <w:marLeft w:val="0"/>
      <w:marRight w:val="0"/>
      <w:marTop w:val="0"/>
      <w:marBottom w:val="0"/>
      <w:divBdr>
        <w:top w:val="none" w:sz="0" w:space="0" w:color="auto"/>
        <w:left w:val="none" w:sz="0" w:space="0" w:color="auto"/>
        <w:bottom w:val="none" w:sz="0" w:space="0" w:color="auto"/>
        <w:right w:val="none" w:sz="0" w:space="0" w:color="auto"/>
      </w:divBdr>
    </w:div>
    <w:div w:id="41104766">
      <w:bodyDiv w:val="1"/>
      <w:marLeft w:val="0"/>
      <w:marRight w:val="0"/>
      <w:marTop w:val="0"/>
      <w:marBottom w:val="0"/>
      <w:divBdr>
        <w:top w:val="none" w:sz="0" w:space="0" w:color="auto"/>
        <w:left w:val="none" w:sz="0" w:space="0" w:color="auto"/>
        <w:bottom w:val="none" w:sz="0" w:space="0" w:color="auto"/>
        <w:right w:val="none" w:sz="0" w:space="0" w:color="auto"/>
      </w:divBdr>
    </w:div>
    <w:div w:id="42491243">
      <w:bodyDiv w:val="1"/>
      <w:marLeft w:val="0"/>
      <w:marRight w:val="0"/>
      <w:marTop w:val="0"/>
      <w:marBottom w:val="0"/>
      <w:divBdr>
        <w:top w:val="none" w:sz="0" w:space="0" w:color="auto"/>
        <w:left w:val="none" w:sz="0" w:space="0" w:color="auto"/>
        <w:bottom w:val="none" w:sz="0" w:space="0" w:color="auto"/>
        <w:right w:val="none" w:sz="0" w:space="0" w:color="auto"/>
      </w:divBdr>
    </w:div>
    <w:div w:id="72510024">
      <w:bodyDiv w:val="1"/>
      <w:marLeft w:val="0"/>
      <w:marRight w:val="0"/>
      <w:marTop w:val="0"/>
      <w:marBottom w:val="0"/>
      <w:divBdr>
        <w:top w:val="none" w:sz="0" w:space="0" w:color="auto"/>
        <w:left w:val="none" w:sz="0" w:space="0" w:color="auto"/>
        <w:bottom w:val="none" w:sz="0" w:space="0" w:color="auto"/>
        <w:right w:val="none" w:sz="0" w:space="0" w:color="auto"/>
      </w:divBdr>
    </w:div>
    <w:div w:id="86075829">
      <w:bodyDiv w:val="1"/>
      <w:marLeft w:val="0"/>
      <w:marRight w:val="0"/>
      <w:marTop w:val="0"/>
      <w:marBottom w:val="0"/>
      <w:divBdr>
        <w:top w:val="none" w:sz="0" w:space="0" w:color="auto"/>
        <w:left w:val="none" w:sz="0" w:space="0" w:color="auto"/>
        <w:bottom w:val="none" w:sz="0" w:space="0" w:color="auto"/>
        <w:right w:val="none" w:sz="0" w:space="0" w:color="auto"/>
      </w:divBdr>
      <w:divsChild>
        <w:div w:id="961696013">
          <w:marLeft w:val="0"/>
          <w:marRight w:val="0"/>
          <w:marTop w:val="0"/>
          <w:marBottom w:val="0"/>
          <w:divBdr>
            <w:top w:val="none" w:sz="0" w:space="0" w:color="auto"/>
            <w:left w:val="none" w:sz="0" w:space="0" w:color="auto"/>
            <w:bottom w:val="none" w:sz="0" w:space="0" w:color="auto"/>
            <w:right w:val="none" w:sz="0" w:space="0" w:color="auto"/>
          </w:divBdr>
        </w:div>
      </w:divsChild>
    </w:div>
    <w:div w:id="159271116">
      <w:bodyDiv w:val="1"/>
      <w:marLeft w:val="0"/>
      <w:marRight w:val="0"/>
      <w:marTop w:val="0"/>
      <w:marBottom w:val="0"/>
      <w:divBdr>
        <w:top w:val="none" w:sz="0" w:space="0" w:color="auto"/>
        <w:left w:val="none" w:sz="0" w:space="0" w:color="auto"/>
        <w:bottom w:val="none" w:sz="0" w:space="0" w:color="auto"/>
        <w:right w:val="none" w:sz="0" w:space="0" w:color="auto"/>
      </w:divBdr>
      <w:divsChild>
        <w:div w:id="682897528">
          <w:marLeft w:val="0"/>
          <w:marRight w:val="0"/>
          <w:marTop w:val="0"/>
          <w:marBottom w:val="0"/>
          <w:divBdr>
            <w:top w:val="none" w:sz="0" w:space="0" w:color="auto"/>
            <w:left w:val="none" w:sz="0" w:space="0" w:color="auto"/>
            <w:bottom w:val="none" w:sz="0" w:space="0" w:color="auto"/>
            <w:right w:val="none" w:sz="0" w:space="0" w:color="auto"/>
          </w:divBdr>
        </w:div>
      </w:divsChild>
    </w:div>
    <w:div w:id="226453831">
      <w:bodyDiv w:val="1"/>
      <w:marLeft w:val="0"/>
      <w:marRight w:val="0"/>
      <w:marTop w:val="0"/>
      <w:marBottom w:val="0"/>
      <w:divBdr>
        <w:top w:val="none" w:sz="0" w:space="0" w:color="auto"/>
        <w:left w:val="none" w:sz="0" w:space="0" w:color="auto"/>
        <w:bottom w:val="none" w:sz="0" w:space="0" w:color="auto"/>
        <w:right w:val="none" w:sz="0" w:space="0" w:color="auto"/>
      </w:divBdr>
    </w:div>
    <w:div w:id="266809671">
      <w:bodyDiv w:val="1"/>
      <w:marLeft w:val="0"/>
      <w:marRight w:val="0"/>
      <w:marTop w:val="0"/>
      <w:marBottom w:val="0"/>
      <w:divBdr>
        <w:top w:val="none" w:sz="0" w:space="0" w:color="auto"/>
        <w:left w:val="none" w:sz="0" w:space="0" w:color="auto"/>
        <w:bottom w:val="none" w:sz="0" w:space="0" w:color="auto"/>
        <w:right w:val="none" w:sz="0" w:space="0" w:color="auto"/>
      </w:divBdr>
    </w:div>
    <w:div w:id="286394820">
      <w:bodyDiv w:val="1"/>
      <w:marLeft w:val="0"/>
      <w:marRight w:val="0"/>
      <w:marTop w:val="0"/>
      <w:marBottom w:val="0"/>
      <w:divBdr>
        <w:top w:val="none" w:sz="0" w:space="0" w:color="auto"/>
        <w:left w:val="none" w:sz="0" w:space="0" w:color="auto"/>
        <w:bottom w:val="none" w:sz="0" w:space="0" w:color="auto"/>
        <w:right w:val="none" w:sz="0" w:space="0" w:color="auto"/>
      </w:divBdr>
    </w:div>
    <w:div w:id="293565524">
      <w:bodyDiv w:val="1"/>
      <w:marLeft w:val="0"/>
      <w:marRight w:val="0"/>
      <w:marTop w:val="0"/>
      <w:marBottom w:val="0"/>
      <w:divBdr>
        <w:top w:val="none" w:sz="0" w:space="0" w:color="auto"/>
        <w:left w:val="none" w:sz="0" w:space="0" w:color="auto"/>
        <w:bottom w:val="none" w:sz="0" w:space="0" w:color="auto"/>
        <w:right w:val="none" w:sz="0" w:space="0" w:color="auto"/>
      </w:divBdr>
      <w:divsChild>
        <w:div w:id="1050689684">
          <w:marLeft w:val="0"/>
          <w:marRight w:val="0"/>
          <w:marTop w:val="0"/>
          <w:marBottom w:val="0"/>
          <w:divBdr>
            <w:top w:val="none" w:sz="0" w:space="0" w:color="auto"/>
            <w:left w:val="none" w:sz="0" w:space="0" w:color="auto"/>
            <w:bottom w:val="none" w:sz="0" w:space="0" w:color="auto"/>
            <w:right w:val="none" w:sz="0" w:space="0" w:color="auto"/>
          </w:divBdr>
          <w:divsChild>
            <w:div w:id="19810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5959">
      <w:bodyDiv w:val="1"/>
      <w:marLeft w:val="0"/>
      <w:marRight w:val="0"/>
      <w:marTop w:val="0"/>
      <w:marBottom w:val="0"/>
      <w:divBdr>
        <w:top w:val="none" w:sz="0" w:space="0" w:color="auto"/>
        <w:left w:val="none" w:sz="0" w:space="0" w:color="auto"/>
        <w:bottom w:val="none" w:sz="0" w:space="0" w:color="auto"/>
        <w:right w:val="none" w:sz="0" w:space="0" w:color="auto"/>
      </w:divBdr>
    </w:div>
    <w:div w:id="320013814">
      <w:bodyDiv w:val="1"/>
      <w:marLeft w:val="0"/>
      <w:marRight w:val="0"/>
      <w:marTop w:val="0"/>
      <w:marBottom w:val="0"/>
      <w:divBdr>
        <w:top w:val="none" w:sz="0" w:space="0" w:color="auto"/>
        <w:left w:val="none" w:sz="0" w:space="0" w:color="auto"/>
        <w:bottom w:val="none" w:sz="0" w:space="0" w:color="auto"/>
        <w:right w:val="none" w:sz="0" w:space="0" w:color="auto"/>
      </w:divBdr>
    </w:div>
    <w:div w:id="460073413">
      <w:bodyDiv w:val="1"/>
      <w:marLeft w:val="0"/>
      <w:marRight w:val="0"/>
      <w:marTop w:val="0"/>
      <w:marBottom w:val="0"/>
      <w:divBdr>
        <w:top w:val="none" w:sz="0" w:space="0" w:color="auto"/>
        <w:left w:val="none" w:sz="0" w:space="0" w:color="auto"/>
        <w:bottom w:val="none" w:sz="0" w:space="0" w:color="auto"/>
        <w:right w:val="none" w:sz="0" w:space="0" w:color="auto"/>
      </w:divBdr>
    </w:div>
    <w:div w:id="461920711">
      <w:bodyDiv w:val="1"/>
      <w:marLeft w:val="0"/>
      <w:marRight w:val="0"/>
      <w:marTop w:val="0"/>
      <w:marBottom w:val="0"/>
      <w:divBdr>
        <w:top w:val="none" w:sz="0" w:space="0" w:color="auto"/>
        <w:left w:val="none" w:sz="0" w:space="0" w:color="auto"/>
        <w:bottom w:val="none" w:sz="0" w:space="0" w:color="auto"/>
        <w:right w:val="none" w:sz="0" w:space="0" w:color="auto"/>
      </w:divBdr>
    </w:div>
    <w:div w:id="505482023">
      <w:bodyDiv w:val="1"/>
      <w:marLeft w:val="0"/>
      <w:marRight w:val="0"/>
      <w:marTop w:val="0"/>
      <w:marBottom w:val="0"/>
      <w:divBdr>
        <w:top w:val="none" w:sz="0" w:space="0" w:color="auto"/>
        <w:left w:val="none" w:sz="0" w:space="0" w:color="auto"/>
        <w:bottom w:val="none" w:sz="0" w:space="0" w:color="auto"/>
        <w:right w:val="none" w:sz="0" w:space="0" w:color="auto"/>
      </w:divBdr>
      <w:divsChild>
        <w:div w:id="1678534927">
          <w:marLeft w:val="0"/>
          <w:marRight w:val="0"/>
          <w:marTop w:val="0"/>
          <w:marBottom w:val="0"/>
          <w:divBdr>
            <w:top w:val="none" w:sz="0" w:space="0" w:color="auto"/>
            <w:left w:val="none" w:sz="0" w:space="0" w:color="auto"/>
            <w:bottom w:val="none" w:sz="0" w:space="0" w:color="auto"/>
            <w:right w:val="none" w:sz="0" w:space="0" w:color="auto"/>
          </w:divBdr>
          <w:divsChild>
            <w:div w:id="240869201">
              <w:marLeft w:val="0"/>
              <w:marRight w:val="0"/>
              <w:marTop w:val="0"/>
              <w:marBottom w:val="0"/>
              <w:divBdr>
                <w:top w:val="none" w:sz="0" w:space="0" w:color="auto"/>
                <w:left w:val="none" w:sz="0" w:space="0" w:color="auto"/>
                <w:bottom w:val="none" w:sz="0" w:space="0" w:color="auto"/>
                <w:right w:val="none" w:sz="0" w:space="0" w:color="auto"/>
              </w:divBdr>
            </w:div>
            <w:div w:id="266351401">
              <w:marLeft w:val="0"/>
              <w:marRight w:val="0"/>
              <w:marTop w:val="0"/>
              <w:marBottom w:val="0"/>
              <w:divBdr>
                <w:top w:val="none" w:sz="0" w:space="0" w:color="auto"/>
                <w:left w:val="none" w:sz="0" w:space="0" w:color="auto"/>
                <w:bottom w:val="none" w:sz="0" w:space="0" w:color="auto"/>
                <w:right w:val="none" w:sz="0" w:space="0" w:color="auto"/>
              </w:divBdr>
            </w:div>
            <w:div w:id="271323380">
              <w:marLeft w:val="0"/>
              <w:marRight w:val="0"/>
              <w:marTop w:val="0"/>
              <w:marBottom w:val="0"/>
              <w:divBdr>
                <w:top w:val="none" w:sz="0" w:space="0" w:color="auto"/>
                <w:left w:val="none" w:sz="0" w:space="0" w:color="auto"/>
                <w:bottom w:val="none" w:sz="0" w:space="0" w:color="auto"/>
                <w:right w:val="none" w:sz="0" w:space="0" w:color="auto"/>
              </w:divBdr>
            </w:div>
            <w:div w:id="440957312">
              <w:marLeft w:val="0"/>
              <w:marRight w:val="0"/>
              <w:marTop w:val="0"/>
              <w:marBottom w:val="0"/>
              <w:divBdr>
                <w:top w:val="none" w:sz="0" w:space="0" w:color="auto"/>
                <w:left w:val="none" w:sz="0" w:space="0" w:color="auto"/>
                <w:bottom w:val="none" w:sz="0" w:space="0" w:color="auto"/>
                <w:right w:val="none" w:sz="0" w:space="0" w:color="auto"/>
              </w:divBdr>
            </w:div>
            <w:div w:id="692877480">
              <w:marLeft w:val="0"/>
              <w:marRight w:val="0"/>
              <w:marTop w:val="0"/>
              <w:marBottom w:val="0"/>
              <w:divBdr>
                <w:top w:val="none" w:sz="0" w:space="0" w:color="auto"/>
                <w:left w:val="none" w:sz="0" w:space="0" w:color="auto"/>
                <w:bottom w:val="none" w:sz="0" w:space="0" w:color="auto"/>
                <w:right w:val="none" w:sz="0" w:space="0" w:color="auto"/>
              </w:divBdr>
            </w:div>
            <w:div w:id="767391705">
              <w:marLeft w:val="0"/>
              <w:marRight w:val="0"/>
              <w:marTop w:val="0"/>
              <w:marBottom w:val="0"/>
              <w:divBdr>
                <w:top w:val="none" w:sz="0" w:space="0" w:color="auto"/>
                <w:left w:val="none" w:sz="0" w:space="0" w:color="auto"/>
                <w:bottom w:val="none" w:sz="0" w:space="0" w:color="auto"/>
                <w:right w:val="none" w:sz="0" w:space="0" w:color="auto"/>
              </w:divBdr>
            </w:div>
            <w:div w:id="855579340">
              <w:marLeft w:val="0"/>
              <w:marRight w:val="0"/>
              <w:marTop w:val="0"/>
              <w:marBottom w:val="0"/>
              <w:divBdr>
                <w:top w:val="none" w:sz="0" w:space="0" w:color="auto"/>
                <w:left w:val="none" w:sz="0" w:space="0" w:color="auto"/>
                <w:bottom w:val="none" w:sz="0" w:space="0" w:color="auto"/>
                <w:right w:val="none" w:sz="0" w:space="0" w:color="auto"/>
              </w:divBdr>
            </w:div>
            <w:div w:id="968315720">
              <w:marLeft w:val="0"/>
              <w:marRight w:val="0"/>
              <w:marTop w:val="0"/>
              <w:marBottom w:val="0"/>
              <w:divBdr>
                <w:top w:val="none" w:sz="0" w:space="0" w:color="auto"/>
                <w:left w:val="none" w:sz="0" w:space="0" w:color="auto"/>
                <w:bottom w:val="none" w:sz="0" w:space="0" w:color="auto"/>
                <w:right w:val="none" w:sz="0" w:space="0" w:color="auto"/>
              </w:divBdr>
            </w:div>
            <w:div w:id="1063724200">
              <w:marLeft w:val="0"/>
              <w:marRight w:val="0"/>
              <w:marTop w:val="0"/>
              <w:marBottom w:val="0"/>
              <w:divBdr>
                <w:top w:val="none" w:sz="0" w:space="0" w:color="auto"/>
                <w:left w:val="none" w:sz="0" w:space="0" w:color="auto"/>
                <w:bottom w:val="none" w:sz="0" w:space="0" w:color="auto"/>
                <w:right w:val="none" w:sz="0" w:space="0" w:color="auto"/>
              </w:divBdr>
            </w:div>
            <w:div w:id="1248616212">
              <w:marLeft w:val="0"/>
              <w:marRight w:val="0"/>
              <w:marTop w:val="0"/>
              <w:marBottom w:val="0"/>
              <w:divBdr>
                <w:top w:val="none" w:sz="0" w:space="0" w:color="auto"/>
                <w:left w:val="none" w:sz="0" w:space="0" w:color="auto"/>
                <w:bottom w:val="none" w:sz="0" w:space="0" w:color="auto"/>
                <w:right w:val="none" w:sz="0" w:space="0" w:color="auto"/>
              </w:divBdr>
            </w:div>
            <w:div w:id="1275671827">
              <w:marLeft w:val="0"/>
              <w:marRight w:val="0"/>
              <w:marTop w:val="0"/>
              <w:marBottom w:val="0"/>
              <w:divBdr>
                <w:top w:val="none" w:sz="0" w:space="0" w:color="auto"/>
                <w:left w:val="none" w:sz="0" w:space="0" w:color="auto"/>
                <w:bottom w:val="none" w:sz="0" w:space="0" w:color="auto"/>
                <w:right w:val="none" w:sz="0" w:space="0" w:color="auto"/>
              </w:divBdr>
            </w:div>
            <w:div w:id="1481726408">
              <w:marLeft w:val="0"/>
              <w:marRight w:val="0"/>
              <w:marTop w:val="0"/>
              <w:marBottom w:val="0"/>
              <w:divBdr>
                <w:top w:val="none" w:sz="0" w:space="0" w:color="auto"/>
                <w:left w:val="none" w:sz="0" w:space="0" w:color="auto"/>
                <w:bottom w:val="none" w:sz="0" w:space="0" w:color="auto"/>
                <w:right w:val="none" w:sz="0" w:space="0" w:color="auto"/>
              </w:divBdr>
            </w:div>
            <w:div w:id="1558930609">
              <w:marLeft w:val="0"/>
              <w:marRight w:val="0"/>
              <w:marTop w:val="0"/>
              <w:marBottom w:val="0"/>
              <w:divBdr>
                <w:top w:val="none" w:sz="0" w:space="0" w:color="auto"/>
                <w:left w:val="none" w:sz="0" w:space="0" w:color="auto"/>
                <w:bottom w:val="none" w:sz="0" w:space="0" w:color="auto"/>
                <w:right w:val="none" w:sz="0" w:space="0" w:color="auto"/>
              </w:divBdr>
            </w:div>
            <w:div w:id="1657799320">
              <w:marLeft w:val="0"/>
              <w:marRight w:val="0"/>
              <w:marTop w:val="0"/>
              <w:marBottom w:val="0"/>
              <w:divBdr>
                <w:top w:val="none" w:sz="0" w:space="0" w:color="auto"/>
                <w:left w:val="none" w:sz="0" w:space="0" w:color="auto"/>
                <w:bottom w:val="none" w:sz="0" w:space="0" w:color="auto"/>
                <w:right w:val="none" w:sz="0" w:space="0" w:color="auto"/>
              </w:divBdr>
            </w:div>
            <w:div w:id="1676806108">
              <w:marLeft w:val="0"/>
              <w:marRight w:val="0"/>
              <w:marTop w:val="0"/>
              <w:marBottom w:val="0"/>
              <w:divBdr>
                <w:top w:val="none" w:sz="0" w:space="0" w:color="auto"/>
                <w:left w:val="none" w:sz="0" w:space="0" w:color="auto"/>
                <w:bottom w:val="none" w:sz="0" w:space="0" w:color="auto"/>
                <w:right w:val="none" w:sz="0" w:space="0" w:color="auto"/>
              </w:divBdr>
            </w:div>
            <w:div w:id="1814789875">
              <w:marLeft w:val="0"/>
              <w:marRight w:val="0"/>
              <w:marTop w:val="0"/>
              <w:marBottom w:val="0"/>
              <w:divBdr>
                <w:top w:val="none" w:sz="0" w:space="0" w:color="auto"/>
                <w:left w:val="none" w:sz="0" w:space="0" w:color="auto"/>
                <w:bottom w:val="none" w:sz="0" w:space="0" w:color="auto"/>
                <w:right w:val="none" w:sz="0" w:space="0" w:color="auto"/>
              </w:divBdr>
            </w:div>
            <w:div w:id="1853568026">
              <w:marLeft w:val="0"/>
              <w:marRight w:val="0"/>
              <w:marTop w:val="0"/>
              <w:marBottom w:val="0"/>
              <w:divBdr>
                <w:top w:val="none" w:sz="0" w:space="0" w:color="auto"/>
                <w:left w:val="none" w:sz="0" w:space="0" w:color="auto"/>
                <w:bottom w:val="none" w:sz="0" w:space="0" w:color="auto"/>
                <w:right w:val="none" w:sz="0" w:space="0" w:color="auto"/>
              </w:divBdr>
            </w:div>
            <w:div w:id="1903755791">
              <w:marLeft w:val="0"/>
              <w:marRight w:val="0"/>
              <w:marTop w:val="0"/>
              <w:marBottom w:val="0"/>
              <w:divBdr>
                <w:top w:val="none" w:sz="0" w:space="0" w:color="auto"/>
                <w:left w:val="none" w:sz="0" w:space="0" w:color="auto"/>
                <w:bottom w:val="none" w:sz="0" w:space="0" w:color="auto"/>
                <w:right w:val="none" w:sz="0" w:space="0" w:color="auto"/>
              </w:divBdr>
            </w:div>
            <w:div w:id="2073384443">
              <w:marLeft w:val="0"/>
              <w:marRight w:val="0"/>
              <w:marTop w:val="0"/>
              <w:marBottom w:val="0"/>
              <w:divBdr>
                <w:top w:val="none" w:sz="0" w:space="0" w:color="auto"/>
                <w:left w:val="none" w:sz="0" w:space="0" w:color="auto"/>
                <w:bottom w:val="none" w:sz="0" w:space="0" w:color="auto"/>
                <w:right w:val="none" w:sz="0" w:space="0" w:color="auto"/>
              </w:divBdr>
            </w:div>
            <w:div w:id="2084142115">
              <w:marLeft w:val="0"/>
              <w:marRight w:val="0"/>
              <w:marTop w:val="0"/>
              <w:marBottom w:val="0"/>
              <w:divBdr>
                <w:top w:val="none" w:sz="0" w:space="0" w:color="auto"/>
                <w:left w:val="none" w:sz="0" w:space="0" w:color="auto"/>
                <w:bottom w:val="none" w:sz="0" w:space="0" w:color="auto"/>
                <w:right w:val="none" w:sz="0" w:space="0" w:color="auto"/>
              </w:divBdr>
            </w:div>
            <w:div w:id="21006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99553">
      <w:bodyDiv w:val="1"/>
      <w:marLeft w:val="0"/>
      <w:marRight w:val="0"/>
      <w:marTop w:val="0"/>
      <w:marBottom w:val="0"/>
      <w:divBdr>
        <w:top w:val="none" w:sz="0" w:space="0" w:color="auto"/>
        <w:left w:val="none" w:sz="0" w:space="0" w:color="auto"/>
        <w:bottom w:val="none" w:sz="0" w:space="0" w:color="auto"/>
        <w:right w:val="none" w:sz="0" w:space="0" w:color="auto"/>
      </w:divBdr>
    </w:div>
    <w:div w:id="525675026">
      <w:bodyDiv w:val="1"/>
      <w:marLeft w:val="0"/>
      <w:marRight w:val="0"/>
      <w:marTop w:val="0"/>
      <w:marBottom w:val="0"/>
      <w:divBdr>
        <w:top w:val="none" w:sz="0" w:space="0" w:color="auto"/>
        <w:left w:val="none" w:sz="0" w:space="0" w:color="auto"/>
        <w:bottom w:val="none" w:sz="0" w:space="0" w:color="auto"/>
        <w:right w:val="none" w:sz="0" w:space="0" w:color="auto"/>
      </w:divBdr>
    </w:div>
    <w:div w:id="582767077">
      <w:bodyDiv w:val="1"/>
      <w:marLeft w:val="0"/>
      <w:marRight w:val="0"/>
      <w:marTop w:val="0"/>
      <w:marBottom w:val="0"/>
      <w:divBdr>
        <w:top w:val="none" w:sz="0" w:space="0" w:color="auto"/>
        <w:left w:val="none" w:sz="0" w:space="0" w:color="auto"/>
        <w:bottom w:val="none" w:sz="0" w:space="0" w:color="auto"/>
        <w:right w:val="none" w:sz="0" w:space="0" w:color="auto"/>
      </w:divBdr>
    </w:div>
    <w:div w:id="586959792">
      <w:bodyDiv w:val="1"/>
      <w:marLeft w:val="0"/>
      <w:marRight w:val="0"/>
      <w:marTop w:val="0"/>
      <w:marBottom w:val="0"/>
      <w:divBdr>
        <w:top w:val="none" w:sz="0" w:space="0" w:color="auto"/>
        <w:left w:val="none" w:sz="0" w:space="0" w:color="auto"/>
        <w:bottom w:val="none" w:sz="0" w:space="0" w:color="auto"/>
        <w:right w:val="none" w:sz="0" w:space="0" w:color="auto"/>
      </w:divBdr>
    </w:div>
    <w:div w:id="605386289">
      <w:bodyDiv w:val="1"/>
      <w:marLeft w:val="0"/>
      <w:marRight w:val="0"/>
      <w:marTop w:val="0"/>
      <w:marBottom w:val="0"/>
      <w:divBdr>
        <w:top w:val="none" w:sz="0" w:space="0" w:color="auto"/>
        <w:left w:val="none" w:sz="0" w:space="0" w:color="auto"/>
        <w:bottom w:val="none" w:sz="0" w:space="0" w:color="auto"/>
        <w:right w:val="none" w:sz="0" w:space="0" w:color="auto"/>
      </w:divBdr>
    </w:div>
    <w:div w:id="614412489">
      <w:bodyDiv w:val="1"/>
      <w:marLeft w:val="0"/>
      <w:marRight w:val="0"/>
      <w:marTop w:val="0"/>
      <w:marBottom w:val="0"/>
      <w:divBdr>
        <w:top w:val="none" w:sz="0" w:space="0" w:color="auto"/>
        <w:left w:val="none" w:sz="0" w:space="0" w:color="auto"/>
        <w:bottom w:val="none" w:sz="0" w:space="0" w:color="auto"/>
        <w:right w:val="none" w:sz="0" w:space="0" w:color="auto"/>
      </w:divBdr>
    </w:div>
    <w:div w:id="679553191">
      <w:bodyDiv w:val="1"/>
      <w:marLeft w:val="0"/>
      <w:marRight w:val="0"/>
      <w:marTop w:val="0"/>
      <w:marBottom w:val="0"/>
      <w:divBdr>
        <w:top w:val="none" w:sz="0" w:space="0" w:color="auto"/>
        <w:left w:val="none" w:sz="0" w:space="0" w:color="auto"/>
        <w:bottom w:val="none" w:sz="0" w:space="0" w:color="auto"/>
        <w:right w:val="none" w:sz="0" w:space="0" w:color="auto"/>
      </w:divBdr>
    </w:div>
    <w:div w:id="764229173">
      <w:bodyDiv w:val="1"/>
      <w:marLeft w:val="0"/>
      <w:marRight w:val="0"/>
      <w:marTop w:val="0"/>
      <w:marBottom w:val="0"/>
      <w:divBdr>
        <w:top w:val="none" w:sz="0" w:space="0" w:color="auto"/>
        <w:left w:val="none" w:sz="0" w:space="0" w:color="auto"/>
        <w:bottom w:val="none" w:sz="0" w:space="0" w:color="auto"/>
        <w:right w:val="none" w:sz="0" w:space="0" w:color="auto"/>
      </w:divBdr>
    </w:div>
    <w:div w:id="806355069">
      <w:bodyDiv w:val="1"/>
      <w:marLeft w:val="0"/>
      <w:marRight w:val="0"/>
      <w:marTop w:val="0"/>
      <w:marBottom w:val="0"/>
      <w:divBdr>
        <w:top w:val="none" w:sz="0" w:space="0" w:color="auto"/>
        <w:left w:val="none" w:sz="0" w:space="0" w:color="auto"/>
        <w:bottom w:val="none" w:sz="0" w:space="0" w:color="auto"/>
        <w:right w:val="none" w:sz="0" w:space="0" w:color="auto"/>
      </w:divBdr>
    </w:div>
    <w:div w:id="862981837">
      <w:bodyDiv w:val="1"/>
      <w:marLeft w:val="0"/>
      <w:marRight w:val="0"/>
      <w:marTop w:val="0"/>
      <w:marBottom w:val="0"/>
      <w:divBdr>
        <w:top w:val="none" w:sz="0" w:space="0" w:color="auto"/>
        <w:left w:val="none" w:sz="0" w:space="0" w:color="auto"/>
        <w:bottom w:val="none" w:sz="0" w:space="0" w:color="auto"/>
        <w:right w:val="none" w:sz="0" w:space="0" w:color="auto"/>
      </w:divBdr>
    </w:div>
    <w:div w:id="875233833">
      <w:bodyDiv w:val="1"/>
      <w:marLeft w:val="0"/>
      <w:marRight w:val="0"/>
      <w:marTop w:val="0"/>
      <w:marBottom w:val="0"/>
      <w:divBdr>
        <w:top w:val="none" w:sz="0" w:space="0" w:color="auto"/>
        <w:left w:val="none" w:sz="0" w:space="0" w:color="auto"/>
        <w:bottom w:val="none" w:sz="0" w:space="0" w:color="auto"/>
        <w:right w:val="none" w:sz="0" w:space="0" w:color="auto"/>
      </w:divBdr>
    </w:div>
    <w:div w:id="913515355">
      <w:bodyDiv w:val="1"/>
      <w:marLeft w:val="0"/>
      <w:marRight w:val="0"/>
      <w:marTop w:val="0"/>
      <w:marBottom w:val="0"/>
      <w:divBdr>
        <w:top w:val="none" w:sz="0" w:space="0" w:color="auto"/>
        <w:left w:val="none" w:sz="0" w:space="0" w:color="auto"/>
        <w:bottom w:val="none" w:sz="0" w:space="0" w:color="auto"/>
        <w:right w:val="none" w:sz="0" w:space="0" w:color="auto"/>
      </w:divBdr>
    </w:div>
    <w:div w:id="1037513401">
      <w:bodyDiv w:val="1"/>
      <w:marLeft w:val="0"/>
      <w:marRight w:val="0"/>
      <w:marTop w:val="0"/>
      <w:marBottom w:val="0"/>
      <w:divBdr>
        <w:top w:val="none" w:sz="0" w:space="0" w:color="auto"/>
        <w:left w:val="none" w:sz="0" w:space="0" w:color="auto"/>
        <w:bottom w:val="none" w:sz="0" w:space="0" w:color="auto"/>
        <w:right w:val="none" w:sz="0" w:space="0" w:color="auto"/>
      </w:divBdr>
      <w:divsChild>
        <w:div w:id="76679303">
          <w:marLeft w:val="0"/>
          <w:marRight w:val="0"/>
          <w:marTop w:val="0"/>
          <w:marBottom w:val="0"/>
          <w:divBdr>
            <w:top w:val="none" w:sz="0" w:space="0" w:color="auto"/>
            <w:left w:val="none" w:sz="0" w:space="0" w:color="auto"/>
            <w:bottom w:val="none" w:sz="0" w:space="0" w:color="auto"/>
            <w:right w:val="none" w:sz="0" w:space="0" w:color="auto"/>
          </w:divBdr>
        </w:div>
      </w:divsChild>
    </w:div>
    <w:div w:id="1076510641">
      <w:bodyDiv w:val="1"/>
      <w:marLeft w:val="0"/>
      <w:marRight w:val="0"/>
      <w:marTop w:val="0"/>
      <w:marBottom w:val="0"/>
      <w:divBdr>
        <w:top w:val="none" w:sz="0" w:space="0" w:color="auto"/>
        <w:left w:val="none" w:sz="0" w:space="0" w:color="auto"/>
        <w:bottom w:val="none" w:sz="0" w:space="0" w:color="auto"/>
        <w:right w:val="none" w:sz="0" w:space="0" w:color="auto"/>
      </w:divBdr>
    </w:div>
    <w:div w:id="1077165126">
      <w:bodyDiv w:val="1"/>
      <w:marLeft w:val="0"/>
      <w:marRight w:val="0"/>
      <w:marTop w:val="0"/>
      <w:marBottom w:val="0"/>
      <w:divBdr>
        <w:top w:val="none" w:sz="0" w:space="0" w:color="auto"/>
        <w:left w:val="none" w:sz="0" w:space="0" w:color="auto"/>
        <w:bottom w:val="none" w:sz="0" w:space="0" w:color="auto"/>
        <w:right w:val="none" w:sz="0" w:space="0" w:color="auto"/>
      </w:divBdr>
    </w:div>
    <w:div w:id="1128232902">
      <w:bodyDiv w:val="1"/>
      <w:marLeft w:val="0"/>
      <w:marRight w:val="0"/>
      <w:marTop w:val="0"/>
      <w:marBottom w:val="0"/>
      <w:divBdr>
        <w:top w:val="none" w:sz="0" w:space="0" w:color="auto"/>
        <w:left w:val="none" w:sz="0" w:space="0" w:color="auto"/>
        <w:bottom w:val="none" w:sz="0" w:space="0" w:color="auto"/>
        <w:right w:val="none" w:sz="0" w:space="0" w:color="auto"/>
      </w:divBdr>
    </w:div>
    <w:div w:id="1152604781">
      <w:bodyDiv w:val="1"/>
      <w:marLeft w:val="0"/>
      <w:marRight w:val="0"/>
      <w:marTop w:val="0"/>
      <w:marBottom w:val="0"/>
      <w:divBdr>
        <w:top w:val="none" w:sz="0" w:space="0" w:color="auto"/>
        <w:left w:val="none" w:sz="0" w:space="0" w:color="auto"/>
        <w:bottom w:val="none" w:sz="0" w:space="0" w:color="auto"/>
        <w:right w:val="none" w:sz="0" w:space="0" w:color="auto"/>
      </w:divBdr>
      <w:divsChild>
        <w:div w:id="493305308">
          <w:marLeft w:val="0"/>
          <w:marRight w:val="0"/>
          <w:marTop w:val="0"/>
          <w:marBottom w:val="0"/>
          <w:divBdr>
            <w:top w:val="none" w:sz="0" w:space="0" w:color="auto"/>
            <w:left w:val="none" w:sz="0" w:space="0" w:color="auto"/>
            <w:bottom w:val="none" w:sz="0" w:space="0" w:color="auto"/>
            <w:right w:val="none" w:sz="0" w:space="0" w:color="auto"/>
          </w:divBdr>
          <w:divsChild>
            <w:div w:id="65691327">
              <w:marLeft w:val="0"/>
              <w:marRight w:val="0"/>
              <w:marTop w:val="0"/>
              <w:marBottom w:val="0"/>
              <w:divBdr>
                <w:top w:val="none" w:sz="0" w:space="0" w:color="auto"/>
                <w:left w:val="none" w:sz="0" w:space="0" w:color="auto"/>
                <w:bottom w:val="none" w:sz="0" w:space="0" w:color="auto"/>
                <w:right w:val="none" w:sz="0" w:space="0" w:color="auto"/>
              </w:divBdr>
            </w:div>
            <w:div w:id="170074815">
              <w:marLeft w:val="0"/>
              <w:marRight w:val="0"/>
              <w:marTop w:val="0"/>
              <w:marBottom w:val="0"/>
              <w:divBdr>
                <w:top w:val="none" w:sz="0" w:space="0" w:color="auto"/>
                <w:left w:val="none" w:sz="0" w:space="0" w:color="auto"/>
                <w:bottom w:val="none" w:sz="0" w:space="0" w:color="auto"/>
                <w:right w:val="none" w:sz="0" w:space="0" w:color="auto"/>
              </w:divBdr>
            </w:div>
            <w:div w:id="215775359">
              <w:marLeft w:val="0"/>
              <w:marRight w:val="0"/>
              <w:marTop w:val="0"/>
              <w:marBottom w:val="0"/>
              <w:divBdr>
                <w:top w:val="none" w:sz="0" w:space="0" w:color="auto"/>
                <w:left w:val="none" w:sz="0" w:space="0" w:color="auto"/>
                <w:bottom w:val="none" w:sz="0" w:space="0" w:color="auto"/>
                <w:right w:val="none" w:sz="0" w:space="0" w:color="auto"/>
              </w:divBdr>
            </w:div>
            <w:div w:id="224099167">
              <w:marLeft w:val="0"/>
              <w:marRight w:val="0"/>
              <w:marTop w:val="0"/>
              <w:marBottom w:val="0"/>
              <w:divBdr>
                <w:top w:val="none" w:sz="0" w:space="0" w:color="auto"/>
                <w:left w:val="none" w:sz="0" w:space="0" w:color="auto"/>
                <w:bottom w:val="none" w:sz="0" w:space="0" w:color="auto"/>
                <w:right w:val="none" w:sz="0" w:space="0" w:color="auto"/>
              </w:divBdr>
            </w:div>
            <w:div w:id="373122568">
              <w:marLeft w:val="0"/>
              <w:marRight w:val="0"/>
              <w:marTop w:val="0"/>
              <w:marBottom w:val="0"/>
              <w:divBdr>
                <w:top w:val="none" w:sz="0" w:space="0" w:color="auto"/>
                <w:left w:val="none" w:sz="0" w:space="0" w:color="auto"/>
                <w:bottom w:val="none" w:sz="0" w:space="0" w:color="auto"/>
                <w:right w:val="none" w:sz="0" w:space="0" w:color="auto"/>
              </w:divBdr>
            </w:div>
            <w:div w:id="505437469">
              <w:marLeft w:val="0"/>
              <w:marRight w:val="0"/>
              <w:marTop w:val="0"/>
              <w:marBottom w:val="0"/>
              <w:divBdr>
                <w:top w:val="none" w:sz="0" w:space="0" w:color="auto"/>
                <w:left w:val="none" w:sz="0" w:space="0" w:color="auto"/>
                <w:bottom w:val="none" w:sz="0" w:space="0" w:color="auto"/>
                <w:right w:val="none" w:sz="0" w:space="0" w:color="auto"/>
              </w:divBdr>
            </w:div>
            <w:div w:id="554897911">
              <w:marLeft w:val="0"/>
              <w:marRight w:val="0"/>
              <w:marTop w:val="0"/>
              <w:marBottom w:val="0"/>
              <w:divBdr>
                <w:top w:val="none" w:sz="0" w:space="0" w:color="auto"/>
                <w:left w:val="none" w:sz="0" w:space="0" w:color="auto"/>
                <w:bottom w:val="none" w:sz="0" w:space="0" w:color="auto"/>
                <w:right w:val="none" w:sz="0" w:space="0" w:color="auto"/>
              </w:divBdr>
            </w:div>
            <w:div w:id="740058341">
              <w:marLeft w:val="0"/>
              <w:marRight w:val="0"/>
              <w:marTop w:val="0"/>
              <w:marBottom w:val="0"/>
              <w:divBdr>
                <w:top w:val="none" w:sz="0" w:space="0" w:color="auto"/>
                <w:left w:val="none" w:sz="0" w:space="0" w:color="auto"/>
                <w:bottom w:val="none" w:sz="0" w:space="0" w:color="auto"/>
                <w:right w:val="none" w:sz="0" w:space="0" w:color="auto"/>
              </w:divBdr>
            </w:div>
            <w:div w:id="756680895">
              <w:marLeft w:val="0"/>
              <w:marRight w:val="0"/>
              <w:marTop w:val="0"/>
              <w:marBottom w:val="0"/>
              <w:divBdr>
                <w:top w:val="none" w:sz="0" w:space="0" w:color="auto"/>
                <w:left w:val="none" w:sz="0" w:space="0" w:color="auto"/>
                <w:bottom w:val="none" w:sz="0" w:space="0" w:color="auto"/>
                <w:right w:val="none" w:sz="0" w:space="0" w:color="auto"/>
              </w:divBdr>
            </w:div>
            <w:div w:id="874271674">
              <w:marLeft w:val="0"/>
              <w:marRight w:val="0"/>
              <w:marTop w:val="0"/>
              <w:marBottom w:val="0"/>
              <w:divBdr>
                <w:top w:val="none" w:sz="0" w:space="0" w:color="auto"/>
                <w:left w:val="none" w:sz="0" w:space="0" w:color="auto"/>
                <w:bottom w:val="none" w:sz="0" w:space="0" w:color="auto"/>
                <w:right w:val="none" w:sz="0" w:space="0" w:color="auto"/>
              </w:divBdr>
            </w:div>
            <w:div w:id="995382655">
              <w:marLeft w:val="0"/>
              <w:marRight w:val="0"/>
              <w:marTop w:val="0"/>
              <w:marBottom w:val="0"/>
              <w:divBdr>
                <w:top w:val="none" w:sz="0" w:space="0" w:color="auto"/>
                <w:left w:val="none" w:sz="0" w:space="0" w:color="auto"/>
                <w:bottom w:val="none" w:sz="0" w:space="0" w:color="auto"/>
                <w:right w:val="none" w:sz="0" w:space="0" w:color="auto"/>
              </w:divBdr>
            </w:div>
            <w:div w:id="1022056196">
              <w:marLeft w:val="0"/>
              <w:marRight w:val="0"/>
              <w:marTop w:val="0"/>
              <w:marBottom w:val="0"/>
              <w:divBdr>
                <w:top w:val="none" w:sz="0" w:space="0" w:color="auto"/>
                <w:left w:val="none" w:sz="0" w:space="0" w:color="auto"/>
                <w:bottom w:val="none" w:sz="0" w:space="0" w:color="auto"/>
                <w:right w:val="none" w:sz="0" w:space="0" w:color="auto"/>
              </w:divBdr>
            </w:div>
            <w:div w:id="1045836091">
              <w:marLeft w:val="0"/>
              <w:marRight w:val="0"/>
              <w:marTop w:val="0"/>
              <w:marBottom w:val="0"/>
              <w:divBdr>
                <w:top w:val="none" w:sz="0" w:space="0" w:color="auto"/>
                <w:left w:val="none" w:sz="0" w:space="0" w:color="auto"/>
                <w:bottom w:val="none" w:sz="0" w:space="0" w:color="auto"/>
                <w:right w:val="none" w:sz="0" w:space="0" w:color="auto"/>
              </w:divBdr>
            </w:div>
            <w:div w:id="1105930580">
              <w:marLeft w:val="0"/>
              <w:marRight w:val="0"/>
              <w:marTop w:val="0"/>
              <w:marBottom w:val="0"/>
              <w:divBdr>
                <w:top w:val="none" w:sz="0" w:space="0" w:color="auto"/>
                <w:left w:val="none" w:sz="0" w:space="0" w:color="auto"/>
                <w:bottom w:val="none" w:sz="0" w:space="0" w:color="auto"/>
                <w:right w:val="none" w:sz="0" w:space="0" w:color="auto"/>
              </w:divBdr>
            </w:div>
            <w:div w:id="1485703709">
              <w:marLeft w:val="0"/>
              <w:marRight w:val="0"/>
              <w:marTop w:val="0"/>
              <w:marBottom w:val="0"/>
              <w:divBdr>
                <w:top w:val="none" w:sz="0" w:space="0" w:color="auto"/>
                <w:left w:val="none" w:sz="0" w:space="0" w:color="auto"/>
                <w:bottom w:val="none" w:sz="0" w:space="0" w:color="auto"/>
                <w:right w:val="none" w:sz="0" w:space="0" w:color="auto"/>
              </w:divBdr>
            </w:div>
            <w:div w:id="1531528096">
              <w:marLeft w:val="0"/>
              <w:marRight w:val="0"/>
              <w:marTop w:val="0"/>
              <w:marBottom w:val="0"/>
              <w:divBdr>
                <w:top w:val="none" w:sz="0" w:space="0" w:color="auto"/>
                <w:left w:val="none" w:sz="0" w:space="0" w:color="auto"/>
                <w:bottom w:val="none" w:sz="0" w:space="0" w:color="auto"/>
                <w:right w:val="none" w:sz="0" w:space="0" w:color="auto"/>
              </w:divBdr>
            </w:div>
            <w:div w:id="1592274618">
              <w:marLeft w:val="0"/>
              <w:marRight w:val="0"/>
              <w:marTop w:val="0"/>
              <w:marBottom w:val="0"/>
              <w:divBdr>
                <w:top w:val="none" w:sz="0" w:space="0" w:color="auto"/>
                <w:left w:val="none" w:sz="0" w:space="0" w:color="auto"/>
                <w:bottom w:val="none" w:sz="0" w:space="0" w:color="auto"/>
                <w:right w:val="none" w:sz="0" w:space="0" w:color="auto"/>
              </w:divBdr>
            </w:div>
            <w:div w:id="1620137015">
              <w:marLeft w:val="0"/>
              <w:marRight w:val="0"/>
              <w:marTop w:val="0"/>
              <w:marBottom w:val="0"/>
              <w:divBdr>
                <w:top w:val="none" w:sz="0" w:space="0" w:color="auto"/>
                <w:left w:val="none" w:sz="0" w:space="0" w:color="auto"/>
                <w:bottom w:val="none" w:sz="0" w:space="0" w:color="auto"/>
                <w:right w:val="none" w:sz="0" w:space="0" w:color="auto"/>
              </w:divBdr>
            </w:div>
            <w:div w:id="1701468276">
              <w:marLeft w:val="0"/>
              <w:marRight w:val="0"/>
              <w:marTop w:val="0"/>
              <w:marBottom w:val="0"/>
              <w:divBdr>
                <w:top w:val="none" w:sz="0" w:space="0" w:color="auto"/>
                <w:left w:val="none" w:sz="0" w:space="0" w:color="auto"/>
                <w:bottom w:val="none" w:sz="0" w:space="0" w:color="auto"/>
                <w:right w:val="none" w:sz="0" w:space="0" w:color="auto"/>
              </w:divBdr>
            </w:div>
            <w:div w:id="2055078290">
              <w:marLeft w:val="0"/>
              <w:marRight w:val="0"/>
              <w:marTop w:val="0"/>
              <w:marBottom w:val="0"/>
              <w:divBdr>
                <w:top w:val="none" w:sz="0" w:space="0" w:color="auto"/>
                <w:left w:val="none" w:sz="0" w:space="0" w:color="auto"/>
                <w:bottom w:val="none" w:sz="0" w:space="0" w:color="auto"/>
                <w:right w:val="none" w:sz="0" w:space="0" w:color="auto"/>
              </w:divBdr>
            </w:div>
            <w:div w:id="210456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813">
      <w:bodyDiv w:val="1"/>
      <w:marLeft w:val="0"/>
      <w:marRight w:val="0"/>
      <w:marTop w:val="0"/>
      <w:marBottom w:val="0"/>
      <w:divBdr>
        <w:top w:val="none" w:sz="0" w:space="0" w:color="auto"/>
        <w:left w:val="none" w:sz="0" w:space="0" w:color="auto"/>
        <w:bottom w:val="none" w:sz="0" w:space="0" w:color="auto"/>
        <w:right w:val="none" w:sz="0" w:space="0" w:color="auto"/>
      </w:divBdr>
    </w:div>
    <w:div w:id="1232959022">
      <w:bodyDiv w:val="1"/>
      <w:marLeft w:val="0"/>
      <w:marRight w:val="0"/>
      <w:marTop w:val="0"/>
      <w:marBottom w:val="0"/>
      <w:divBdr>
        <w:top w:val="none" w:sz="0" w:space="0" w:color="auto"/>
        <w:left w:val="none" w:sz="0" w:space="0" w:color="auto"/>
        <w:bottom w:val="none" w:sz="0" w:space="0" w:color="auto"/>
        <w:right w:val="none" w:sz="0" w:space="0" w:color="auto"/>
      </w:divBdr>
    </w:div>
    <w:div w:id="1340236393">
      <w:bodyDiv w:val="1"/>
      <w:marLeft w:val="0"/>
      <w:marRight w:val="0"/>
      <w:marTop w:val="0"/>
      <w:marBottom w:val="0"/>
      <w:divBdr>
        <w:top w:val="none" w:sz="0" w:space="0" w:color="auto"/>
        <w:left w:val="none" w:sz="0" w:space="0" w:color="auto"/>
        <w:bottom w:val="none" w:sz="0" w:space="0" w:color="auto"/>
        <w:right w:val="none" w:sz="0" w:space="0" w:color="auto"/>
      </w:divBdr>
    </w:div>
    <w:div w:id="1376198220">
      <w:bodyDiv w:val="1"/>
      <w:marLeft w:val="0"/>
      <w:marRight w:val="0"/>
      <w:marTop w:val="0"/>
      <w:marBottom w:val="0"/>
      <w:divBdr>
        <w:top w:val="none" w:sz="0" w:space="0" w:color="auto"/>
        <w:left w:val="none" w:sz="0" w:space="0" w:color="auto"/>
        <w:bottom w:val="none" w:sz="0" w:space="0" w:color="auto"/>
        <w:right w:val="none" w:sz="0" w:space="0" w:color="auto"/>
      </w:divBdr>
    </w:div>
    <w:div w:id="1386565306">
      <w:bodyDiv w:val="1"/>
      <w:marLeft w:val="0"/>
      <w:marRight w:val="0"/>
      <w:marTop w:val="0"/>
      <w:marBottom w:val="0"/>
      <w:divBdr>
        <w:top w:val="none" w:sz="0" w:space="0" w:color="auto"/>
        <w:left w:val="none" w:sz="0" w:space="0" w:color="auto"/>
        <w:bottom w:val="none" w:sz="0" w:space="0" w:color="auto"/>
        <w:right w:val="none" w:sz="0" w:space="0" w:color="auto"/>
      </w:divBdr>
    </w:div>
    <w:div w:id="1503160287">
      <w:bodyDiv w:val="1"/>
      <w:marLeft w:val="0"/>
      <w:marRight w:val="0"/>
      <w:marTop w:val="0"/>
      <w:marBottom w:val="0"/>
      <w:divBdr>
        <w:top w:val="none" w:sz="0" w:space="0" w:color="auto"/>
        <w:left w:val="none" w:sz="0" w:space="0" w:color="auto"/>
        <w:bottom w:val="none" w:sz="0" w:space="0" w:color="auto"/>
        <w:right w:val="none" w:sz="0" w:space="0" w:color="auto"/>
      </w:divBdr>
    </w:div>
    <w:div w:id="1540319891">
      <w:bodyDiv w:val="1"/>
      <w:marLeft w:val="0"/>
      <w:marRight w:val="0"/>
      <w:marTop w:val="0"/>
      <w:marBottom w:val="0"/>
      <w:divBdr>
        <w:top w:val="none" w:sz="0" w:space="0" w:color="auto"/>
        <w:left w:val="none" w:sz="0" w:space="0" w:color="auto"/>
        <w:bottom w:val="none" w:sz="0" w:space="0" w:color="auto"/>
        <w:right w:val="none" w:sz="0" w:space="0" w:color="auto"/>
      </w:divBdr>
      <w:divsChild>
        <w:div w:id="1733385305">
          <w:marLeft w:val="0"/>
          <w:marRight w:val="0"/>
          <w:marTop w:val="0"/>
          <w:marBottom w:val="0"/>
          <w:divBdr>
            <w:top w:val="none" w:sz="0" w:space="0" w:color="auto"/>
            <w:left w:val="none" w:sz="0" w:space="0" w:color="auto"/>
            <w:bottom w:val="none" w:sz="0" w:space="0" w:color="auto"/>
            <w:right w:val="none" w:sz="0" w:space="0" w:color="auto"/>
          </w:divBdr>
          <w:divsChild>
            <w:div w:id="72972334">
              <w:marLeft w:val="0"/>
              <w:marRight w:val="0"/>
              <w:marTop w:val="0"/>
              <w:marBottom w:val="0"/>
              <w:divBdr>
                <w:top w:val="none" w:sz="0" w:space="0" w:color="auto"/>
                <w:left w:val="none" w:sz="0" w:space="0" w:color="auto"/>
                <w:bottom w:val="none" w:sz="0" w:space="0" w:color="auto"/>
                <w:right w:val="none" w:sz="0" w:space="0" w:color="auto"/>
              </w:divBdr>
            </w:div>
            <w:div w:id="192309191">
              <w:marLeft w:val="0"/>
              <w:marRight w:val="0"/>
              <w:marTop w:val="0"/>
              <w:marBottom w:val="0"/>
              <w:divBdr>
                <w:top w:val="none" w:sz="0" w:space="0" w:color="auto"/>
                <w:left w:val="none" w:sz="0" w:space="0" w:color="auto"/>
                <w:bottom w:val="none" w:sz="0" w:space="0" w:color="auto"/>
                <w:right w:val="none" w:sz="0" w:space="0" w:color="auto"/>
              </w:divBdr>
            </w:div>
            <w:div w:id="260602458">
              <w:marLeft w:val="0"/>
              <w:marRight w:val="0"/>
              <w:marTop w:val="0"/>
              <w:marBottom w:val="0"/>
              <w:divBdr>
                <w:top w:val="none" w:sz="0" w:space="0" w:color="auto"/>
                <w:left w:val="none" w:sz="0" w:space="0" w:color="auto"/>
                <w:bottom w:val="none" w:sz="0" w:space="0" w:color="auto"/>
                <w:right w:val="none" w:sz="0" w:space="0" w:color="auto"/>
              </w:divBdr>
            </w:div>
            <w:div w:id="304119346">
              <w:marLeft w:val="0"/>
              <w:marRight w:val="0"/>
              <w:marTop w:val="0"/>
              <w:marBottom w:val="0"/>
              <w:divBdr>
                <w:top w:val="none" w:sz="0" w:space="0" w:color="auto"/>
                <w:left w:val="none" w:sz="0" w:space="0" w:color="auto"/>
                <w:bottom w:val="none" w:sz="0" w:space="0" w:color="auto"/>
                <w:right w:val="none" w:sz="0" w:space="0" w:color="auto"/>
              </w:divBdr>
            </w:div>
            <w:div w:id="874394021">
              <w:marLeft w:val="0"/>
              <w:marRight w:val="0"/>
              <w:marTop w:val="0"/>
              <w:marBottom w:val="0"/>
              <w:divBdr>
                <w:top w:val="none" w:sz="0" w:space="0" w:color="auto"/>
                <w:left w:val="none" w:sz="0" w:space="0" w:color="auto"/>
                <w:bottom w:val="none" w:sz="0" w:space="0" w:color="auto"/>
                <w:right w:val="none" w:sz="0" w:space="0" w:color="auto"/>
              </w:divBdr>
            </w:div>
            <w:div w:id="907881748">
              <w:marLeft w:val="0"/>
              <w:marRight w:val="0"/>
              <w:marTop w:val="0"/>
              <w:marBottom w:val="0"/>
              <w:divBdr>
                <w:top w:val="none" w:sz="0" w:space="0" w:color="auto"/>
                <w:left w:val="none" w:sz="0" w:space="0" w:color="auto"/>
                <w:bottom w:val="none" w:sz="0" w:space="0" w:color="auto"/>
                <w:right w:val="none" w:sz="0" w:space="0" w:color="auto"/>
              </w:divBdr>
            </w:div>
            <w:div w:id="1144856210">
              <w:marLeft w:val="0"/>
              <w:marRight w:val="0"/>
              <w:marTop w:val="0"/>
              <w:marBottom w:val="0"/>
              <w:divBdr>
                <w:top w:val="none" w:sz="0" w:space="0" w:color="auto"/>
                <w:left w:val="none" w:sz="0" w:space="0" w:color="auto"/>
                <w:bottom w:val="none" w:sz="0" w:space="0" w:color="auto"/>
                <w:right w:val="none" w:sz="0" w:space="0" w:color="auto"/>
              </w:divBdr>
            </w:div>
            <w:div w:id="1590193411">
              <w:marLeft w:val="0"/>
              <w:marRight w:val="0"/>
              <w:marTop w:val="0"/>
              <w:marBottom w:val="0"/>
              <w:divBdr>
                <w:top w:val="none" w:sz="0" w:space="0" w:color="auto"/>
                <w:left w:val="none" w:sz="0" w:space="0" w:color="auto"/>
                <w:bottom w:val="none" w:sz="0" w:space="0" w:color="auto"/>
                <w:right w:val="none" w:sz="0" w:space="0" w:color="auto"/>
              </w:divBdr>
            </w:div>
            <w:div w:id="1695304329">
              <w:marLeft w:val="0"/>
              <w:marRight w:val="0"/>
              <w:marTop w:val="0"/>
              <w:marBottom w:val="0"/>
              <w:divBdr>
                <w:top w:val="none" w:sz="0" w:space="0" w:color="auto"/>
                <w:left w:val="none" w:sz="0" w:space="0" w:color="auto"/>
                <w:bottom w:val="none" w:sz="0" w:space="0" w:color="auto"/>
                <w:right w:val="none" w:sz="0" w:space="0" w:color="auto"/>
              </w:divBdr>
            </w:div>
            <w:div w:id="210294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3457">
      <w:bodyDiv w:val="1"/>
      <w:marLeft w:val="0"/>
      <w:marRight w:val="0"/>
      <w:marTop w:val="0"/>
      <w:marBottom w:val="0"/>
      <w:divBdr>
        <w:top w:val="none" w:sz="0" w:space="0" w:color="auto"/>
        <w:left w:val="none" w:sz="0" w:space="0" w:color="auto"/>
        <w:bottom w:val="none" w:sz="0" w:space="0" w:color="auto"/>
        <w:right w:val="none" w:sz="0" w:space="0" w:color="auto"/>
      </w:divBdr>
    </w:div>
    <w:div w:id="1583754944">
      <w:bodyDiv w:val="1"/>
      <w:marLeft w:val="0"/>
      <w:marRight w:val="0"/>
      <w:marTop w:val="0"/>
      <w:marBottom w:val="0"/>
      <w:divBdr>
        <w:top w:val="none" w:sz="0" w:space="0" w:color="auto"/>
        <w:left w:val="none" w:sz="0" w:space="0" w:color="auto"/>
        <w:bottom w:val="none" w:sz="0" w:space="0" w:color="auto"/>
        <w:right w:val="none" w:sz="0" w:space="0" w:color="auto"/>
      </w:divBdr>
      <w:divsChild>
        <w:div w:id="1696080837">
          <w:marLeft w:val="0"/>
          <w:marRight w:val="0"/>
          <w:marTop w:val="0"/>
          <w:marBottom w:val="0"/>
          <w:divBdr>
            <w:top w:val="none" w:sz="0" w:space="0" w:color="auto"/>
            <w:left w:val="none" w:sz="0" w:space="0" w:color="auto"/>
            <w:bottom w:val="none" w:sz="0" w:space="0" w:color="auto"/>
            <w:right w:val="none" w:sz="0" w:space="0" w:color="auto"/>
          </w:divBdr>
          <w:divsChild>
            <w:div w:id="241837646">
              <w:marLeft w:val="0"/>
              <w:marRight w:val="0"/>
              <w:marTop w:val="0"/>
              <w:marBottom w:val="0"/>
              <w:divBdr>
                <w:top w:val="none" w:sz="0" w:space="0" w:color="auto"/>
                <w:left w:val="none" w:sz="0" w:space="0" w:color="auto"/>
                <w:bottom w:val="none" w:sz="0" w:space="0" w:color="auto"/>
                <w:right w:val="none" w:sz="0" w:space="0" w:color="auto"/>
              </w:divBdr>
            </w:div>
            <w:div w:id="442967235">
              <w:marLeft w:val="0"/>
              <w:marRight w:val="0"/>
              <w:marTop w:val="0"/>
              <w:marBottom w:val="0"/>
              <w:divBdr>
                <w:top w:val="none" w:sz="0" w:space="0" w:color="auto"/>
                <w:left w:val="none" w:sz="0" w:space="0" w:color="auto"/>
                <w:bottom w:val="none" w:sz="0" w:space="0" w:color="auto"/>
                <w:right w:val="none" w:sz="0" w:space="0" w:color="auto"/>
              </w:divBdr>
            </w:div>
            <w:div w:id="480772204">
              <w:marLeft w:val="0"/>
              <w:marRight w:val="0"/>
              <w:marTop w:val="0"/>
              <w:marBottom w:val="0"/>
              <w:divBdr>
                <w:top w:val="none" w:sz="0" w:space="0" w:color="auto"/>
                <w:left w:val="none" w:sz="0" w:space="0" w:color="auto"/>
                <w:bottom w:val="none" w:sz="0" w:space="0" w:color="auto"/>
                <w:right w:val="none" w:sz="0" w:space="0" w:color="auto"/>
              </w:divBdr>
            </w:div>
            <w:div w:id="592131404">
              <w:marLeft w:val="0"/>
              <w:marRight w:val="0"/>
              <w:marTop w:val="0"/>
              <w:marBottom w:val="0"/>
              <w:divBdr>
                <w:top w:val="none" w:sz="0" w:space="0" w:color="auto"/>
                <w:left w:val="none" w:sz="0" w:space="0" w:color="auto"/>
                <w:bottom w:val="none" w:sz="0" w:space="0" w:color="auto"/>
                <w:right w:val="none" w:sz="0" w:space="0" w:color="auto"/>
              </w:divBdr>
            </w:div>
            <w:div w:id="848913942">
              <w:marLeft w:val="0"/>
              <w:marRight w:val="0"/>
              <w:marTop w:val="0"/>
              <w:marBottom w:val="0"/>
              <w:divBdr>
                <w:top w:val="none" w:sz="0" w:space="0" w:color="auto"/>
                <w:left w:val="none" w:sz="0" w:space="0" w:color="auto"/>
                <w:bottom w:val="none" w:sz="0" w:space="0" w:color="auto"/>
                <w:right w:val="none" w:sz="0" w:space="0" w:color="auto"/>
              </w:divBdr>
            </w:div>
            <w:div w:id="901407508">
              <w:marLeft w:val="0"/>
              <w:marRight w:val="0"/>
              <w:marTop w:val="0"/>
              <w:marBottom w:val="0"/>
              <w:divBdr>
                <w:top w:val="none" w:sz="0" w:space="0" w:color="auto"/>
                <w:left w:val="none" w:sz="0" w:space="0" w:color="auto"/>
                <w:bottom w:val="none" w:sz="0" w:space="0" w:color="auto"/>
                <w:right w:val="none" w:sz="0" w:space="0" w:color="auto"/>
              </w:divBdr>
            </w:div>
            <w:div w:id="925846715">
              <w:marLeft w:val="0"/>
              <w:marRight w:val="0"/>
              <w:marTop w:val="0"/>
              <w:marBottom w:val="0"/>
              <w:divBdr>
                <w:top w:val="none" w:sz="0" w:space="0" w:color="auto"/>
                <w:left w:val="none" w:sz="0" w:space="0" w:color="auto"/>
                <w:bottom w:val="none" w:sz="0" w:space="0" w:color="auto"/>
                <w:right w:val="none" w:sz="0" w:space="0" w:color="auto"/>
              </w:divBdr>
            </w:div>
            <w:div w:id="1033194881">
              <w:marLeft w:val="0"/>
              <w:marRight w:val="0"/>
              <w:marTop w:val="0"/>
              <w:marBottom w:val="0"/>
              <w:divBdr>
                <w:top w:val="none" w:sz="0" w:space="0" w:color="auto"/>
                <w:left w:val="none" w:sz="0" w:space="0" w:color="auto"/>
                <w:bottom w:val="none" w:sz="0" w:space="0" w:color="auto"/>
                <w:right w:val="none" w:sz="0" w:space="0" w:color="auto"/>
              </w:divBdr>
            </w:div>
            <w:div w:id="1347170682">
              <w:marLeft w:val="0"/>
              <w:marRight w:val="0"/>
              <w:marTop w:val="0"/>
              <w:marBottom w:val="0"/>
              <w:divBdr>
                <w:top w:val="none" w:sz="0" w:space="0" w:color="auto"/>
                <w:left w:val="none" w:sz="0" w:space="0" w:color="auto"/>
                <w:bottom w:val="none" w:sz="0" w:space="0" w:color="auto"/>
                <w:right w:val="none" w:sz="0" w:space="0" w:color="auto"/>
              </w:divBdr>
            </w:div>
            <w:div w:id="21119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4928">
      <w:bodyDiv w:val="1"/>
      <w:marLeft w:val="0"/>
      <w:marRight w:val="0"/>
      <w:marTop w:val="0"/>
      <w:marBottom w:val="0"/>
      <w:divBdr>
        <w:top w:val="none" w:sz="0" w:space="0" w:color="auto"/>
        <w:left w:val="none" w:sz="0" w:space="0" w:color="auto"/>
        <w:bottom w:val="none" w:sz="0" w:space="0" w:color="auto"/>
        <w:right w:val="none" w:sz="0" w:space="0" w:color="auto"/>
      </w:divBdr>
    </w:div>
    <w:div w:id="1668048608">
      <w:bodyDiv w:val="1"/>
      <w:marLeft w:val="0"/>
      <w:marRight w:val="0"/>
      <w:marTop w:val="0"/>
      <w:marBottom w:val="0"/>
      <w:divBdr>
        <w:top w:val="none" w:sz="0" w:space="0" w:color="auto"/>
        <w:left w:val="none" w:sz="0" w:space="0" w:color="auto"/>
        <w:bottom w:val="none" w:sz="0" w:space="0" w:color="auto"/>
        <w:right w:val="none" w:sz="0" w:space="0" w:color="auto"/>
      </w:divBdr>
    </w:div>
    <w:div w:id="1684746168">
      <w:bodyDiv w:val="1"/>
      <w:marLeft w:val="0"/>
      <w:marRight w:val="0"/>
      <w:marTop w:val="0"/>
      <w:marBottom w:val="0"/>
      <w:divBdr>
        <w:top w:val="none" w:sz="0" w:space="0" w:color="auto"/>
        <w:left w:val="none" w:sz="0" w:space="0" w:color="auto"/>
        <w:bottom w:val="none" w:sz="0" w:space="0" w:color="auto"/>
        <w:right w:val="none" w:sz="0" w:space="0" w:color="auto"/>
      </w:divBdr>
      <w:divsChild>
        <w:div w:id="1695375543">
          <w:marLeft w:val="0"/>
          <w:marRight w:val="0"/>
          <w:marTop w:val="0"/>
          <w:marBottom w:val="0"/>
          <w:divBdr>
            <w:top w:val="none" w:sz="0" w:space="0" w:color="auto"/>
            <w:left w:val="none" w:sz="0" w:space="0" w:color="auto"/>
            <w:bottom w:val="none" w:sz="0" w:space="0" w:color="auto"/>
            <w:right w:val="none" w:sz="0" w:space="0" w:color="auto"/>
          </w:divBdr>
          <w:divsChild>
            <w:div w:id="15725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2359">
      <w:bodyDiv w:val="1"/>
      <w:marLeft w:val="0"/>
      <w:marRight w:val="0"/>
      <w:marTop w:val="0"/>
      <w:marBottom w:val="0"/>
      <w:divBdr>
        <w:top w:val="none" w:sz="0" w:space="0" w:color="auto"/>
        <w:left w:val="none" w:sz="0" w:space="0" w:color="auto"/>
        <w:bottom w:val="none" w:sz="0" w:space="0" w:color="auto"/>
        <w:right w:val="none" w:sz="0" w:space="0" w:color="auto"/>
      </w:divBdr>
    </w:div>
    <w:div w:id="1695424305">
      <w:bodyDiv w:val="1"/>
      <w:marLeft w:val="0"/>
      <w:marRight w:val="0"/>
      <w:marTop w:val="0"/>
      <w:marBottom w:val="0"/>
      <w:divBdr>
        <w:top w:val="none" w:sz="0" w:space="0" w:color="auto"/>
        <w:left w:val="none" w:sz="0" w:space="0" w:color="auto"/>
        <w:bottom w:val="none" w:sz="0" w:space="0" w:color="auto"/>
        <w:right w:val="none" w:sz="0" w:space="0" w:color="auto"/>
      </w:divBdr>
    </w:div>
    <w:div w:id="1712998089">
      <w:bodyDiv w:val="1"/>
      <w:marLeft w:val="0"/>
      <w:marRight w:val="0"/>
      <w:marTop w:val="0"/>
      <w:marBottom w:val="0"/>
      <w:divBdr>
        <w:top w:val="none" w:sz="0" w:space="0" w:color="auto"/>
        <w:left w:val="none" w:sz="0" w:space="0" w:color="auto"/>
        <w:bottom w:val="none" w:sz="0" w:space="0" w:color="auto"/>
        <w:right w:val="none" w:sz="0" w:space="0" w:color="auto"/>
      </w:divBdr>
    </w:div>
    <w:div w:id="1831824623">
      <w:bodyDiv w:val="1"/>
      <w:marLeft w:val="0"/>
      <w:marRight w:val="0"/>
      <w:marTop w:val="0"/>
      <w:marBottom w:val="0"/>
      <w:divBdr>
        <w:top w:val="none" w:sz="0" w:space="0" w:color="auto"/>
        <w:left w:val="none" w:sz="0" w:space="0" w:color="auto"/>
        <w:bottom w:val="none" w:sz="0" w:space="0" w:color="auto"/>
        <w:right w:val="none" w:sz="0" w:space="0" w:color="auto"/>
      </w:divBdr>
    </w:div>
    <w:div w:id="1850872707">
      <w:bodyDiv w:val="1"/>
      <w:marLeft w:val="0"/>
      <w:marRight w:val="0"/>
      <w:marTop w:val="0"/>
      <w:marBottom w:val="0"/>
      <w:divBdr>
        <w:top w:val="none" w:sz="0" w:space="0" w:color="auto"/>
        <w:left w:val="none" w:sz="0" w:space="0" w:color="auto"/>
        <w:bottom w:val="none" w:sz="0" w:space="0" w:color="auto"/>
        <w:right w:val="none" w:sz="0" w:space="0" w:color="auto"/>
      </w:divBdr>
    </w:div>
    <w:div w:id="1897424634">
      <w:bodyDiv w:val="1"/>
      <w:marLeft w:val="0"/>
      <w:marRight w:val="0"/>
      <w:marTop w:val="0"/>
      <w:marBottom w:val="0"/>
      <w:divBdr>
        <w:top w:val="none" w:sz="0" w:space="0" w:color="auto"/>
        <w:left w:val="none" w:sz="0" w:space="0" w:color="auto"/>
        <w:bottom w:val="none" w:sz="0" w:space="0" w:color="auto"/>
        <w:right w:val="none" w:sz="0" w:space="0" w:color="auto"/>
      </w:divBdr>
    </w:div>
    <w:div w:id="1937857539">
      <w:bodyDiv w:val="1"/>
      <w:marLeft w:val="0"/>
      <w:marRight w:val="0"/>
      <w:marTop w:val="0"/>
      <w:marBottom w:val="0"/>
      <w:divBdr>
        <w:top w:val="none" w:sz="0" w:space="0" w:color="auto"/>
        <w:left w:val="none" w:sz="0" w:space="0" w:color="auto"/>
        <w:bottom w:val="none" w:sz="0" w:space="0" w:color="auto"/>
        <w:right w:val="none" w:sz="0" w:space="0" w:color="auto"/>
      </w:divBdr>
    </w:div>
    <w:div w:id="1990672744">
      <w:bodyDiv w:val="1"/>
      <w:marLeft w:val="0"/>
      <w:marRight w:val="0"/>
      <w:marTop w:val="0"/>
      <w:marBottom w:val="0"/>
      <w:divBdr>
        <w:top w:val="none" w:sz="0" w:space="0" w:color="auto"/>
        <w:left w:val="none" w:sz="0" w:space="0" w:color="auto"/>
        <w:bottom w:val="none" w:sz="0" w:space="0" w:color="auto"/>
        <w:right w:val="none" w:sz="0" w:space="0" w:color="auto"/>
      </w:divBdr>
    </w:div>
    <w:div w:id="2038500828">
      <w:bodyDiv w:val="1"/>
      <w:marLeft w:val="0"/>
      <w:marRight w:val="0"/>
      <w:marTop w:val="0"/>
      <w:marBottom w:val="0"/>
      <w:divBdr>
        <w:top w:val="none" w:sz="0" w:space="0" w:color="auto"/>
        <w:left w:val="none" w:sz="0" w:space="0" w:color="auto"/>
        <w:bottom w:val="none" w:sz="0" w:space="0" w:color="auto"/>
        <w:right w:val="none" w:sz="0" w:space="0" w:color="auto"/>
      </w:divBdr>
    </w:div>
    <w:div w:id="2052074013">
      <w:bodyDiv w:val="1"/>
      <w:marLeft w:val="0"/>
      <w:marRight w:val="0"/>
      <w:marTop w:val="0"/>
      <w:marBottom w:val="0"/>
      <w:divBdr>
        <w:top w:val="none" w:sz="0" w:space="0" w:color="auto"/>
        <w:left w:val="none" w:sz="0" w:space="0" w:color="auto"/>
        <w:bottom w:val="none" w:sz="0" w:space="0" w:color="auto"/>
        <w:right w:val="none" w:sz="0" w:space="0" w:color="auto"/>
      </w:divBdr>
    </w:div>
    <w:div w:id="2099986322">
      <w:bodyDiv w:val="1"/>
      <w:marLeft w:val="0"/>
      <w:marRight w:val="0"/>
      <w:marTop w:val="0"/>
      <w:marBottom w:val="0"/>
      <w:divBdr>
        <w:top w:val="none" w:sz="0" w:space="0" w:color="auto"/>
        <w:left w:val="none" w:sz="0" w:space="0" w:color="auto"/>
        <w:bottom w:val="none" w:sz="0" w:space="0" w:color="auto"/>
        <w:right w:val="none" w:sz="0" w:space="0" w:color="auto"/>
      </w:divBdr>
      <w:divsChild>
        <w:div w:id="459542299">
          <w:marLeft w:val="0"/>
          <w:marRight w:val="0"/>
          <w:marTop w:val="0"/>
          <w:marBottom w:val="0"/>
          <w:divBdr>
            <w:top w:val="none" w:sz="0" w:space="0" w:color="auto"/>
            <w:left w:val="none" w:sz="0" w:space="0" w:color="auto"/>
            <w:bottom w:val="none" w:sz="0" w:space="0" w:color="auto"/>
            <w:right w:val="none" w:sz="0" w:space="0" w:color="auto"/>
          </w:divBdr>
          <w:divsChild>
            <w:div w:id="105731816">
              <w:marLeft w:val="0"/>
              <w:marRight w:val="0"/>
              <w:marTop w:val="0"/>
              <w:marBottom w:val="0"/>
              <w:divBdr>
                <w:top w:val="none" w:sz="0" w:space="0" w:color="auto"/>
                <w:left w:val="none" w:sz="0" w:space="0" w:color="auto"/>
                <w:bottom w:val="none" w:sz="0" w:space="0" w:color="auto"/>
                <w:right w:val="none" w:sz="0" w:space="0" w:color="auto"/>
              </w:divBdr>
            </w:div>
            <w:div w:id="177237417">
              <w:marLeft w:val="0"/>
              <w:marRight w:val="0"/>
              <w:marTop w:val="0"/>
              <w:marBottom w:val="0"/>
              <w:divBdr>
                <w:top w:val="none" w:sz="0" w:space="0" w:color="auto"/>
                <w:left w:val="none" w:sz="0" w:space="0" w:color="auto"/>
                <w:bottom w:val="none" w:sz="0" w:space="0" w:color="auto"/>
                <w:right w:val="none" w:sz="0" w:space="0" w:color="auto"/>
              </w:divBdr>
            </w:div>
            <w:div w:id="302854331">
              <w:marLeft w:val="0"/>
              <w:marRight w:val="0"/>
              <w:marTop w:val="0"/>
              <w:marBottom w:val="0"/>
              <w:divBdr>
                <w:top w:val="none" w:sz="0" w:space="0" w:color="auto"/>
                <w:left w:val="none" w:sz="0" w:space="0" w:color="auto"/>
                <w:bottom w:val="none" w:sz="0" w:space="0" w:color="auto"/>
                <w:right w:val="none" w:sz="0" w:space="0" w:color="auto"/>
              </w:divBdr>
            </w:div>
            <w:div w:id="389882313">
              <w:marLeft w:val="0"/>
              <w:marRight w:val="0"/>
              <w:marTop w:val="0"/>
              <w:marBottom w:val="0"/>
              <w:divBdr>
                <w:top w:val="none" w:sz="0" w:space="0" w:color="auto"/>
                <w:left w:val="none" w:sz="0" w:space="0" w:color="auto"/>
                <w:bottom w:val="none" w:sz="0" w:space="0" w:color="auto"/>
                <w:right w:val="none" w:sz="0" w:space="0" w:color="auto"/>
              </w:divBdr>
            </w:div>
            <w:div w:id="492641899">
              <w:marLeft w:val="0"/>
              <w:marRight w:val="0"/>
              <w:marTop w:val="0"/>
              <w:marBottom w:val="0"/>
              <w:divBdr>
                <w:top w:val="none" w:sz="0" w:space="0" w:color="auto"/>
                <w:left w:val="none" w:sz="0" w:space="0" w:color="auto"/>
                <w:bottom w:val="none" w:sz="0" w:space="0" w:color="auto"/>
                <w:right w:val="none" w:sz="0" w:space="0" w:color="auto"/>
              </w:divBdr>
            </w:div>
            <w:div w:id="532574071">
              <w:marLeft w:val="0"/>
              <w:marRight w:val="0"/>
              <w:marTop w:val="0"/>
              <w:marBottom w:val="0"/>
              <w:divBdr>
                <w:top w:val="none" w:sz="0" w:space="0" w:color="auto"/>
                <w:left w:val="none" w:sz="0" w:space="0" w:color="auto"/>
                <w:bottom w:val="none" w:sz="0" w:space="0" w:color="auto"/>
                <w:right w:val="none" w:sz="0" w:space="0" w:color="auto"/>
              </w:divBdr>
            </w:div>
            <w:div w:id="759179354">
              <w:marLeft w:val="0"/>
              <w:marRight w:val="0"/>
              <w:marTop w:val="0"/>
              <w:marBottom w:val="0"/>
              <w:divBdr>
                <w:top w:val="none" w:sz="0" w:space="0" w:color="auto"/>
                <w:left w:val="none" w:sz="0" w:space="0" w:color="auto"/>
                <w:bottom w:val="none" w:sz="0" w:space="0" w:color="auto"/>
                <w:right w:val="none" w:sz="0" w:space="0" w:color="auto"/>
              </w:divBdr>
            </w:div>
            <w:div w:id="813570817">
              <w:marLeft w:val="0"/>
              <w:marRight w:val="0"/>
              <w:marTop w:val="0"/>
              <w:marBottom w:val="0"/>
              <w:divBdr>
                <w:top w:val="none" w:sz="0" w:space="0" w:color="auto"/>
                <w:left w:val="none" w:sz="0" w:space="0" w:color="auto"/>
                <w:bottom w:val="none" w:sz="0" w:space="0" w:color="auto"/>
                <w:right w:val="none" w:sz="0" w:space="0" w:color="auto"/>
              </w:divBdr>
            </w:div>
            <w:div w:id="1203713842">
              <w:marLeft w:val="0"/>
              <w:marRight w:val="0"/>
              <w:marTop w:val="0"/>
              <w:marBottom w:val="0"/>
              <w:divBdr>
                <w:top w:val="none" w:sz="0" w:space="0" w:color="auto"/>
                <w:left w:val="none" w:sz="0" w:space="0" w:color="auto"/>
                <w:bottom w:val="none" w:sz="0" w:space="0" w:color="auto"/>
                <w:right w:val="none" w:sz="0" w:space="0" w:color="auto"/>
              </w:divBdr>
            </w:div>
            <w:div w:id="14192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5837">
      <w:bodyDiv w:val="1"/>
      <w:marLeft w:val="0"/>
      <w:marRight w:val="0"/>
      <w:marTop w:val="0"/>
      <w:marBottom w:val="0"/>
      <w:divBdr>
        <w:top w:val="none" w:sz="0" w:space="0" w:color="auto"/>
        <w:left w:val="none" w:sz="0" w:space="0" w:color="auto"/>
        <w:bottom w:val="none" w:sz="0" w:space="0" w:color="auto"/>
        <w:right w:val="none" w:sz="0" w:space="0" w:color="auto"/>
      </w:divBdr>
      <w:divsChild>
        <w:div w:id="720248083">
          <w:marLeft w:val="0"/>
          <w:marRight w:val="0"/>
          <w:marTop w:val="0"/>
          <w:marBottom w:val="0"/>
          <w:divBdr>
            <w:top w:val="none" w:sz="0" w:space="0" w:color="auto"/>
            <w:left w:val="none" w:sz="0" w:space="0" w:color="auto"/>
            <w:bottom w:val="none" w:sz="0" w:space="0" w:color="auto"/>
            <w:right w:val="none" w:sz="0" w:space="0" w:color="auto"/>
          </w:divBdr>
          <w:divsChild>
            <w:div w:id="59252404">
              <w:marLeft w:val="0"/>
              <w:marRight w:val="0"/>
              <w:marTop w:val="0"/>
              <w:marBottom w:val="0"/>
              <w:divBdr>
                <w:top w:val="none" w:sz="0" w:space="0" w:color="auto"/>
                <w:left w:val="none" w:sz="0" w:space="0" w:color="auto"/>
                <w:bottom w:val="none" w:sz="0" w:space="0" w:color="auto"/>
                <w:right w:val="none" w:sz="0" w:space="0" w:color="auto"/>
              </w:divBdr>
            </w:div>
            <w:div w:id="202446252">
              <w:marLeft w:val="0"/>
              <w:marRight w:val="0"/>
              <w:marTop w:val="0"/>
              <w:marBottom w:val="0"/>
              <w:divBdr>
                <w:top w:val="none" w:sz="0" w:space="0" w:color="auto"/>
                <w:left w:val="none" w:sz="0" w:space="0" w:color="auto"/>
                <w:bottom w:val="none" w:sz="0" w:space="0" w:color="auto"/>
                <w:right w:val="none" w:sz="0" w:space="0" w:color="auto"/>
              </w:divBdr>
            </w:div>
            <w:div w:id="415440591">
              <w:marLeft w:val="0"/>
              <w:marRight w:val="0"/>
              <w:marTop w:val="0"/>
              <w:marBottom w:val="0"/>
              <w:divBdr>
                <w:top w:val="none" w:sz="0" w:space="0" w:color="auto"/>
                <w:left w:val="none" w:sz="0" w:space="0" w:color="auto"/>
                <w:bottom w:val="none" w:sz="0" w:space="0" w:color="auto"/>
                <w:right w:val="none" w:sz="0" w:space="0" w:color="auto"/>
              </w:divBdr>
            </w:div>
            <w:div w:id="622342481">
              <w:marLeft w:val="0"/>
              <w:marRight w:val="0"/>
              <w:marTop w:val="0"/>
              <w:marBottom w:val="0"/>
              <w:divBdr>
                <w:top w:val="none" w:sz="0" w:space="0" w:color="auto"/>
                <w:left w:val="none" w:sz="0" w:space="0" w:color="auto"/>
                <w:bottom w:val="none" w:sz="0" w:space="0" w:color="auto"/>
                <w:right w:val="none" w:sz="0" w:space="0" w:color="auto"/>
              </w:divBdr>
            </w:div>
            <w:div w:id="800805295">
              <w:marLeft w:val="0"/>
              <w:marRight w:val="0"/>
              <w:marTop w:val="0"/>
              <w:marBottom w:val="0"/>
              <w:divBdr>
                <w:top w:val="none" w:sz="0" w:space="0" w:color="auto"/>
                <w:left w:val="none" w:sz="0" w:space="0" w:color="auto"/>
                <w:bottom w:val="none" w:sz="0" w:space="0" w:color="auto"/>
                <w:right w:val="none" w:sz="0" w:space="0" w:color="auto"/>
              </w:divBdr>
            </w:div>
            <w:div w:id="1099719436">
              <w:marLeft w:val="0"/>
              <w:marRight w:val="0"/>
              <w:marTop w:val="0"/>
              <w:marBottom w:val="0"/>
              <w:divBdr>
                <w:top w:val="none" w:sz="0" w:space="0" w:color="auto"/>
                <w:left w:val="none" w:sz="0" w:space="0" w:color="auto"/>
                <w:bottom w:val="none" w:sz="0" w:space="0" w:color="auto"/>
                <w:right w:val="none" w:sz="0" w:space="0" w:color="auto"/>
              </w:divBdr>
            </w:div>
            <w:div w:id="1189686663">
              <w:marLeft w:val="0"/>
              <w:marRight w:val="0"/>
              <w:marTop w:val="0"/>
              <w:marBottom w:val="0"/>
              <w:divBdr>
                <w:top w:val="none" w:sz="0" w:space="0" w:color="auto"/>
                <w:left w:val="none" w:sz="0" w:space="0" w:color="auto"/>
                <w:bottom w:val="none" w:sz="0" w:space="0" w:color="auto"/>
                <w:right w:val="none" w:sz="0" w:space="0" w:color="auto"/>
              </w:divBdr>
            </w:div>
            <w:div w:id="1605266030">
              <w:marLeft w:val="0"/>
              <w:marRight w:val="0"/>
              <w:marTop w:val="0"/>
              <w:marBottom w:val="0"/>
              <w:divBdr>
                <w:top w:val="none" w:sz="0" w:space="0" w:color="auto"/>
                <w:left w:val="none" w:sz="0" w:space="0" w:color="auto"/>
                <w:bottom w:val="none" w:sz="0" w:space="0" w:color="auto"/>
                <w:right w:val="none" w:sz="0" w:space="0" w:color="auto"/>
              </w:divBdr>
            </w:div>
            <w:div w:id="1831169560">
              <w:marLeft w:val="0"/>
              <w:marRight w:val="0"/>
              <w:marTop w:val="0"/>
              <w:marBottom w:val="0"/>
              <w:divBdr>
                <w:top w:val="none" w:sz="0" w:space="0" w:color="auto"/>
                <w:left w:val="none" w:sz="0" w:space="0" w:color="auto"/>
                <w:bottom w:val="none" w:sz="0" w:space="0" w:color="auto"/>
                <w:right w:val="none" w:sz="0" w:space="0" w:color="auto"/>
              </w:divBdr>
            </w:div>
            <w:div w:id="204008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ftp://maajiusr@201.234.71.182/Intercambio_de_Archivos_Entrada/Pedido_de_compra/Entrada/"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stocky.shopifyapps.com/api/docs" TargetMode="Externa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E:\Work\LDS\2017\Procesos\Repositorio\trunk\Formatos\Gesti&#243;n%20de%20Proyectos\02-%20Planeaci&#243;n\M2.1-RG015%20Plan%20del%20Proyec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40834F847C64C7CB5E5E60F44AC4A6A"/>
        <w:category>
          <w:name w:val="General"/>
          <w:gallery w:val="placeholder"/>
        </w:category>
        <w:types>
          <w:type w:val="bbPlcHdr"/>
        </w:types>
        <w:behaviors>
          <w:behavior w:val="content"/>
        </w:behaviors>
        <w:guid w:val="{F479107F-1814-4847-B416-95C7D6676123}"/>
      </w:docPartPr>
      <w:docPartBody>
        <w:p w:rsidR="003A429A" w:rsidRDefault="00C943EF">
          <w:r w:rsidRPr="00B55D45">
            <w:rPr>
              <w:rStyle w:val="Textodelmarcadordeposicin"/>
            </w:rPr>
            <w:t>[Keywords]</w:t>
          </w:r>
        </w:p>
      </w:docPartBody>
    </w:docPart>
    <w:docPart>
      <w:docPartPr>
        <w:name w:val="7FFF56F1E40E499F94636E131C3297E1"/>
        <w:category>
          <w:name w:val="General"/>
          <w:gallery w:val="placeholder"/>
        </w:category>
        <w:types>
          <w:type w:val="bbPlcHdr"/>
        </w:types>
        <w:behaviors>
          <w:behavior w:val="content"/>
        </w:behaviors>
        <w:guid w:val="{79085C3C-11F2-4730-A9F7-865F1188D7BD}"/>
      </w:docPartPr>
      <w:docPartBody>
        <w:p w:rsidR="003A429A" w:rsidRDefault="00C943EF" w:rsidP="00C943EF">
          <w:pPr>
            <w:pStyle w:val="7FFF56F1E40E499F94636E131C3297E1"/>
          </w:pPr>
          <w:r w:rsidRPr="00B55D45">
            <w:rPr>
              <w:rStyle w:val="Textodelmarcadordeposicin"/>
            </w:rPr>
            <w:t>[Keywords]</w:t>
          </w:r>
        </w:p>
      </w:docPartBody>
    </w:docPart>
    <w:docPart>
      <w:docPartPr>
        <w:name w:val="7F85E0DD7C1C49E08D3904AA5F958D3F"/>
        <w:category>
          <w:name w:val="General"/>
          <w:gallery w:val="placeholder"/>
        </w:category>
        <w:types>
          <w:type w:val="bbPlcHdr"/>
        </w:types>
        <w:behaviors>
          <w:behavior w:val="content"/>
        </w:behaviors>
        <w:guid w:val="{AE8353B2-0EC6-480F-8DD0-86388F1D2964}"/>
      </w:docPartPr>
      <w:docPartBody>
        <w:p w:rsidR="00B05F3D" w:rsidRDefault="00B05F3D">
          <w:pPr>
            <w:pStyle w:val="7F85E0DD7C1C49E08D3904AA5F958D3F"/>
          </w:pPr>
          <w:r w:rsidRPr="00B55D45">
            <w:rPr>
              <w:rStyle w:val="Textodelmarcadordeposicin"/>
            </w:rPr>
            <w:t>[Publish Date]</w:t>
          </w:r>
        </w:p>
      </w:docPartBody>
    </w:docPart>
    <w:docPart>
      <w:docPartPr>
        <w:name w:val="E4A1693088544BA6855A2A881747F3B4"/>
        <w:category>
          <w:name w:val="General"/>
          <w:gallery w:val="placeholder"/>
        </w:category>
        <w:types>
          <w:type w:val="bbPlcHdr"/>
        </w:types>
        <w:behaviors>
          <w:behavior w:val="content"/>
        </w:behaviors>
        <w:guid w:val="{17CD952A-2EA4-4722-A477-0042856BA8F5}"/>
      </w:docPartPr>
      <w:docPartBody>
        <w:p w:rsidR="00B05F3D" w:rsidRDefault="00B05F3D">
          <w:pPr>
            <w:pStyle w:val="E4A1693088544BA6855A2A881747F3B4"/>
          </w:pPr>
          <w:r w:rsidRPr="00DC499F">
            <w:rPr>
              <w:rStyle w:val="Textodelmarcadordeposicin"/>
            </w:rPr>
            <w:t>[Publish Date]</w:t>
          </w:r>
        </w:p>
      </w:docPartBody>
    </w:docPart>
    <w:docPart>
      <w:docPartPr>
        <w:name w:val="A28D3EDD1F014C44A1829CCA7050E759"/>
        <w:category>
          <w:name w:val="General"/>
          <w:gallery w:val="placeholder"/>
        </w:category>
        <w:types>
          <w:type w:val="bbPlcHdr"/>
        </w:types>
        <w:behaviors>
          <w:behavior w:val="content"/>
        </w:behaviors>
        <w:guid w:val="{7751E988-9637-440C-B1DF-D0B3A5C9035D}"/>
      </w:docPartPr>
      <w:docPartBody>
        <w:p w:rsidR="00C72B6F" w:rsidRDefault="000F4498" w:rsidP="000F4498">
          <w:pPr>
            <w:pStyle w:val="A28D3EDD1F014C44A1829CCA7050E759"/>
          </w:pPr>
          <w:r w:rsidRPr="00B55D45">
            <w:rPr>
              <w:rStyle w:val="Textodelmarcadordeposicin"/>
            </w:rPr>
            <w:t>[Subject]</w:t>
          </w:r>
        </w:p>
      </w:docPartBody>
    </w:docPart>
    <w:docPart>
      <w:docPartPr>
        <w:name w:val="DefaultPlaceholder_-1854013437"/>
        <w:category>
          <w:name w:val="General"/>
          <w:gallery w:val="placeholder"/>
        </w:category>
        <w:types>
          <w:type w:val="bbPlcHdr"/>
        </w:types>
        <w:behaviors>
          <w:behavior w:val="content"/>
        </w:behaviors>
        <w:guid w:val="{E8741AF0-C9E5-4333-AED9-6D5D2324C2BA}"/>
      </w:docPartPr>
      <w:docPartBody>
        <w:p w:rsidR="00C72B6F" w:rsidRDefault="000F4498">
          <w:r w:rsidRPr="00CE15EC">
            <w:rPr>
              <w:rStyle w:val="Textodelmarcadordeposicin"/>
            </w:rPr>
            <w:t>Haz clic aquí o pulse para escribir una fecha.</w:t>
          </w:r>
        </w:p>
      </w:docPartBody>
    </w:docPart>
    <w:docPart>
      <w:docPartPr>
        <w:name w:val="5CFEAE6969E945DF910A3E7F682BDD34"/>
        <w:category>
          <w:name w:val="General"/>
          <w:gallery w:val="placeholder"/>
        </w:category>
        <w:types>
          <w:type w:val="bbPlcHdr"/>
        </w:types>
        <w:behaviors>
          <w:behavior w:val="content"/>
        </w:behaviors>
        <w:guid w:val="{4577D4B6-200B-4ECB-B176-23904FE304F1}"/>
      </w:docPartPr>
      <w:docPartBody>
        <w:p w:rsidR="00C72B6F" w:rsidRDefault="000F4498" w:rsidP="000F4498">
          <w:pPr>
            <w:pStyle w:val="5CFEAE6969E945DF910A3E7F682BDD34"/>
          </w:pPr>
          <w:r w:rsidRPr="00B55D45">
            <w:rPr>
              <w:rStyle w:val="Textodelmarcadordeposicin"/>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65F"/>
    <w:rsid w:val="00014824"/>
    <w:rsid w:val="000305C9"/>
    <w:rsid w:val="0007412B"/>
    <w:rsid w:val="000C6F0E"/>
    <w:rsid w:val="000F4498"/>
    <w:rsid w:val="001A6BB1"/>
    <w:rsid w:val="001B0978"/>
    <w:rsid w:val="001B25BE"/>
    <w:rsid w:val="00200BEB"/>
    <w:rsid w:val="002055AA"/>
    <w:rsid w:val="00216020"/>
    <w:rsid w:val="002225DC"/>
    <w:rsid w:val="0024375D"/>
    <w:rsid w:val="00272DFA"/>
    <w:rsid w:val="00275018"/>
    <w:rsid w:val="00283041"/>
    <w:rsid w:val="00287911"/>
    <w:rsid w:val="00292F4A"/>
    <w:rsid w:val="002A23DE"/>
    <w:rsid w:val="002A31F8"/>
    <w:rsid w:val="002B0C20"/>
    <w:rsid w:val="002D0A00"/>
    <w:rsid w:val="0030477E"/>
    <w:rsid w:val="00345182"/>
    <w:rsid w:val="00375939"/>
    <w:rsid w:val="00376200"/>
    <w:rsid w:val="00396692"/>
    <w:rsid w:val="003A429A"/>
    <w:rsid w:val="003B322B"/>
    <w:rsid w:val="0041059D"/>
    <w:rsid w:val="0042466F"/>
    <w:rsid w:val="00461F27"/>
    <w:rsid w:val="00474755"/>
    <w:rsid w:val="00491427"/>
    <w:rsid w:val="004C2EF3"/>
    <w:rsid w:val="004E4860"/>
    <w:rsid w:val="00547EF8"/>
    <w:rsid w:val="0056042A"/>
    <w:rsid w:val="00590E44"/>
    <w:rsid w:val="005B0AB8"/>
    <w:rsid w:val="0063376E"/>
    <w:rsid w:val="006D6A8C"/>
    <w:rsid w:val="006E2089"/>
    <w:rsid w:val="007141E1"/>
    <w:rsid w:val="007417FD"/>
    <w:rsid w:val="00743853"/>
    <w:rsid w:val="007E7FF3"/>
    <w:rsid w:val="007F1400"/>
    <w:rsid w:val="00863186"/>
    <w:rsid w:val="0088337A"/>
    <w:rsid w:val="00896B13"/>
    <w:rsid w:val="008F17D3"/>
    <w:rsid w:val="009233A5"/>
    <w:rsid w:val="00924B1C"/>
    <w:rsid w:val="00961BA5"/>
    <w:rsid w:val="009743EC"/>
    <w:rsid w:val="009847E7"/>
    <w:rsid w:val="009B765F"/>
    <w:rsid w:val="00A70F2D"/>
    <w:rsid w:val="00A73293"/>
    <w:rsid w:val="00A850C1"/>
    <w:rsid w:val="00AD0E42"/>
    <w:rsid w:val="00B05F3D"/>
    <w:rsid w:val="00B31344"/>
    <w:rsid w:val="00B656C2"/>
    <w:rsid w:val="00C41FCF"/>
    <w:rsid w:val="00C467D2"/>
    <w:rsid w:val="00C560FA"/>
    <w:rsid w:val="00C648AE"/>
    <w:rsid w:val="00C72B6F"/>
    <w:rsid w:val="00C943EF"/>
    <w:rsid w:val="00C94905"/>
    <w:rsid w:val="00CB464C"/>
    <w:rsid w:val="00CF5C3E"/>
    <w:rsid w:val="00D46542"/>
    <w:rsid w:val="00D67923"/>
    <w:rsid w:val="00D87E5A"/>
    <w:rsid w:val="00DD074E"/>
    <w:rsid w:val="00E51F8E"/>
    <w:rsid w:val="00E53E5B"/>
    <w:rsid w:val="00E83BB7"/>
    <w:rsid w:val="00EA5C9C"/>
    <w:rsid w:val="00F67FEB"/>
    <w:rsid w:val="00F837A4"/>
    <w:rsid w:val="00F92FB3"/>
    <w:rsid w:val="00F95F0E"/>
    <w:rsid w:val="00FB4646"/>
    <w:rsid w:val="00FC52B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65E4E8F"/>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F4498"/>
  </w:style>
  <w:style w:type="paragraph" w:customStyle="1" w:styleId="7FFF56F1E40E499F94636E131C3297E1">
    <w:name w:val="7FFF56F1E40E499F94636E131C3297E1"/>
    <w:rsid w:val="00C943EF"/>
  </w:style>
  <w:style w:type="paragraph" w:customStyle="1" w:styleId="7F85E0DD7C1C49E08D3904AA5F958D3F">
    <w:name w:val="7F85E0DD7C1C49E08D3904AA5F958D3F"/>
    <w:rPr>
      <w:lang w:val="en-US" w:eastAsia="ja-JP"/>
    </w:rPr>
  </w:style>
  <w:style w:type="paragraph" w:customStyle="1" w:styleId="E4A1693088544BA6855A2A881747F3B4">
    <w:name w:val="E4A1693088544BA6855A2A881747F3B4"/>
    <w:rPr>
      <w:lang w:val="en-US" w:eastAsia="ja-JP"/>
    </w:rPr>
  </w:style>
  <w:style w:type="paragraph" w:customStyle="1" w:styleId="A28D3EDD1F014C44A1829CCA7050E759">
    <w:name w:val="A28D3EDD1F014C44A1829CCA7050E759"/>
    <w:rsid w:val="000F4498"/>
    <w:pPr>
      <w:spacing w:line="278" w:lineRule="auto"/>
    </w:pPr>
    <w:rPr>
      <w:kern w:val="2"/>
      <w:sz w:val="24"/>
      <w:szCs w:val="24"/>
      <w14:ligatures w14:val="standardContextual"/>
    </w:rPr>
  </w:style>
  <w:style w:type="paragraph" w:customStyle="1" w:styleId="5CFEAE6969E945DF910A3E7F682BDD34">
    <w:name w:val="5CFEAE6969E945DF910A3E7F682BDD34"/>
    <w:rsid w:val="000F4498"/>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4">
      <a:dk1>
        <a:srgbClr val="B1C5D7"/>
      </a:dk1>
      <a:lt1>
        <a:sysClr val="window" lastClr="FFFFFF"/>
      </a:lt1>
      <a:dk2>
        <a:srgbClr val="E2F3CC"/>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a27daae-27e1-4a07-add0-e22a26282926" xsi:nil="true"/>
    <lcf76f155ced4ddcb4097134ff3c332f xmlns="ac5870fa-c901-4fca-8581-5a295a69cec0">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B584F8CD8150D7408353FDFD409ED777" ma:contentTypeVersion="17" ma:contentTypeDescription="Crear nuevo documento." ma:contentTypeScope="" ma:versionID="658efc01a8354c792ab6e8582569313e">
  <xsd:schema xmlns:xsd="http://www.w3.org/2001/XMLSchema" xmlns:xs="http://www.w3.org/2001/XMLSchema" xmlns:p="http://schemas.microsoft.com/office/2006/metadata/properties" xmlns:ns2="ac5870fa-c901-4fca-8581-5a295a69cec0" xmlns:ns3="fa27daae-27e1-4a07-add0-e22a26282926" targetNamespace="http://schemas.microsoft.com/office/2006/metadata/properties" ma:root="true" ma:fieldsID="11c488729a158ba99db1e7539fd4dce7" ns2:_="" ns3:_="">
    <xsd:import namespace="ac5870fa-c901-4fca-8581-5a295a69cec0"/>
    <xsd:import namespace="fa27daae-27e1-4a07-add0-e22a2628292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5870fa-c901-4fca-8581-5a295a69ce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dd3815be-9f89-4669-8024-f2d551b11e4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a27daae-27e1-4a07-add0-e22a26282926"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35f2b674-2ddd-49fd-8238-8b61d39c3f21}" ma:internalName="TaxCatchAll" ma:showField="CatchAllData" ma:web="fa27daae-27e1-4a07-add0-e22a262829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1C01F1-52FA-43B3-861F-F0517AFB6E53}">
  <ds:schemaRefs>
    <ds:schemaRef ds:uri="http://schemas.microsoft.com/sharepoint/v3/contenttype/forms"/>
  </ds:schemaRefs>
</ds:datastoreItem>
</file>

<file path=customXml/itemProps3.xml><?xml version="1.0" encoding="utf-8"?>
<ds:datastoreItem xmlns:ds="http://schemas.openxmlformats.org/officeDocument/2006/customXml" ds:itemID="{9B00568F-C3EC-434C-87A7-9F083963F97F}">
  <ds:schemaRefs>
    <ds:schemaRef ds:uri="http://schemas.microsoft.com/office/2006/metadata/properties"/>
    <ds:schemaRef ds:uri="http://schemas.microsoft.com/office/infopath/2007/PartnerControls"/>
    <ds:schemaRef ds:uri="fa27daae-27e1-4a07-add0-e22a26282926"/>
    <ds:schemaRef ds:uri="ac5870fa-c901-4fca-8581-5a295a69cec0"/>
  </ds:schemaRefs>
</ds:datastoreItem>
</file>

<file path=customXml/itemProps4.xml><?xml version="1.0" encoding="utf-8"?>
<ds:datastoreItem xmlns:ds="http://schemas.openxmlformats.org/officeDocument/2006/customXml" ds:itemID="{99196ED9-B9D2-4045-8113-E66BA778F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5870fa-c901-4fca-8581-5a295a69cec0"/>
    <ds:schemaRef ds:uri="fa27daae-27e1-4a07-add0-e22a262829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BCCC57E-2083-44D8-B21F-1E84FE4F2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M2.1-RG015 Plan del Proyecto.dotx</Template>
  <TotalTime>5</TotalTime>
  <Pages>29</Pages>
  <Words>3789</Words>
  <Characters>20840</Characters>
  <Application>Microsoft Office Word</Application>
  <DocSecurity>0</DocSecurity>
  <Lines>173</Lines>
  <Paragraphs>49</Paragraphs>
  <ScaleCrop>false</ScaleCrop>
  <Company>Maaji</Company>
  <LinksUpToDate>false</LinksUpToDate>
  <CharactersWithSpaces>24580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solicitud DE CONSULTORÍA y desarrollo</dc:title>
  <dc:subject>Integración Stocky - SHOPIFY POS</dc:subject>
  <dc:creator>Néstor Javier Pira Lemus</dc:creator>
  <cp:keywords>03</cp:keywords>
  <cp:lastModifiedBy>Manuel Andres Caro Vergara</cp:lastModifiedBy>
  <cp:revision>1549</cp:revision>
  <cp:lastPrinted>2021-05-31T23:34:00Z</cp:lastPrinted>
  <dcterms:created xsi:type="dcterms:W3CDTF">2022-12-14T06:35:00Z</dcterms:created>
  <dcterms:modified xsi:type="dcterms:W3CDTF">2024-10-19T03:22:00Z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0x010100B584F8CD8150D7408353FDFD409ED777</vt:lpwstr>
  </property>
  <property fmtid="{D5CDD505-2E9C-101B-9397-08002B2CF9AE}" pid="3" name="MediaServiceImageTags">
    <vt:lpwstr/>
  </property>
</Properties>
</file>